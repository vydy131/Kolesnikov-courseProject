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A1B7" w14:textId="77777777" w:rsidR="00A77481" w:rsidRPr="00E37BAA" w:rsidRDefault="00A77481" w:rsidP="00A774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66F7984F" w14:textId="77777777" w:rsidR="00A77481" w:rsidRPr="00E37BAA" w:rsidRDefault="00A77481" w:rsidP="00A774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439AFCB2" w14:textId="77777777" w:rsidR="00A77481" w:rsidRPr="00E37BAA" w:rsidRDefault="00A77481" w:rsidP="00A774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2BDD0504" w14:textId="77777777" w:rsidR="00A77481" w:rsidRPr="00E37BAA" w:rsidRDefault="00A77481" w:rsidP="00A774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343A105D" w14:textId="77777777" w:rsidR="00FB4429" w:rsidRDefault="00FB4429" w:rsidP="00FB4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221B70">
        <w:rPr>
          <w:rFonts w:ascii="Times New Roman" w:eastAsia="Times New Roman" w:hAnsi="Times New Roman" w:cs="Times New Roman"/>
          <w:sz w:val="28"/>
          <w:szCs w:val="28"/>
        </w:rPr>
        <w:t>ЕПАРТАМЕНТ ЦИФРОВЫХ РОБОТОТЕХНИЧЕСКИХ СИСТЕМ И ЭЛЕКТРОНИ</w:t>
      </w:r>
      <w:r>
        <w:rPr>
          <w:rFonts w:ascii="Times New Roman" w:eastAsia="Times New Roman" w:hAnsi="Times New Roman" w:cs="Times New Roman"/>
          <w:sz w:val="28"/>
          <w:szCs w:val="28"/>
        </w:rPr>
        <w:t>КИ</w:t>
      </w:r>
    </w:p>
    <w:p w14:paraId="46CDDCD7" w14:textId="77777777" w:rsidR="00A77481" w:rsidRPr="00E37BAA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9DFB9F" w14:textId="74EA3116" w:rsidR="00A77481" w:rsidRPr="00E37BAA" w:rsidRDefault="00A77481" w:rsidP="00A774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</w:t>
      </w:r>
      <w:r w:rsidR="00D33AE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 ПРОЕКТ</w:t>
      </w:r>
    </w:p>
    <w:p w14:paraId="61CAE298" w14:textId="77777777" w:rsidR="00A77481" w:rsidRPr="00E37BAA" w:rsidRDefault="00A77481" w:rsidP="00A774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3F63C745" w14:textId="52774E7E" w:rsidR="00A77481" w:rsidRPr="00E37BAA" w:rsidRDefault="00A77481" w:rsidP="00A774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B23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Программная инженерия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1E08B0A" w14:textId="77777777" w:rsidR="00A77481" w:rsidRPr="00E37BAA" w:rsidRDefault="00A77481" w:rsidP="00A774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21700A4E" w14:textId="0FDF7EF0" w:rsidR="00FB4429" w:rsidRDefault="00FB4429" w:rsidP="00FB44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3018B4" w:rsidRPr="003018B4">
        <w:rPr>
          <w:rFonts w:ascii="Times New Roman" w:eastAsia="Times New Roman" w:hAnsi="Times New Roman" w:cs="Times New Roman"/>
          <w:sz w:val="28"/>
          <w:szCs w:val="28"/>
        </w:rPr>
        <w:t>Разработка мобильного приложения для работы с ценными бумагами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837ABF1" w14:textId="77777777" w:rsidR="00A77481" w:rsidRPr="00E37BAA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ACC3018" w14:textId="77777777" w:rsidR="00A77481" w:rsidRPr="00E37BAA" w:rsidRDefault="00A77481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565DBFCA" w14:textId="19466E9B" w:rsidR="00A77481" w:rsidRPr="00E37BAA" w:rsidRDefault="00B179EA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Колесников Владислав Геннадьевич</w:t>
      </w:r>
    </w:p>
    <w:p w14:paraId="659395A0" w14:textId="78FBC7D9" w:rsidR="00A77481" w:rsidRPr="00E37BAA" w:rsidRDefault="00A77481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="003018B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69E014E2" w14:textId="12DA634B" w:rsidR="00A77481" w:rsidRPr="00E37BAA" w:rsidRDefault="00A77481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ПИЖ-б-о-23-1(</w:t>
      </w:r>
      <w:r w:rsidR="007E6684"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48E024F" w14:textId="77777777" w:rsidR="00A77481" w:rsidRPr="00E37BAA" w:rsidRDefault="00A77481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6FB733A" w14:textId="77777777" w:rsidR="00A77481" w:rsidRPr="00E37BAA" w:rsidRDefault="00A77481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578072CD" w14:textId="77777777" w:rsidR="00A77481" w:rsidRPr="00E37BAA" w:rsidRDefault="00A77481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FB4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75C1108A" w14:textId="77777777" w:rsidR="00A77481" w:rsidRPr="00E37BAA" w:rsidRDefault="00A77481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0AA477D2" w14:textId="77777777" w:rsidR="00A77481" w:rsidRPr="00062700" w:rsidRDefault="00A77481" w:rsidP="00062700">
      <w:pPr>
        <w:spacing w:after="0" w:line="240" w:lineRule="auto"/>
        <w:ind w:left="5670" w:firstLine="702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6295662A" w14:textId="77777777" w:rsidR="00A77481" w:rsidRPr="00E37BAA" w:rsidRDefault="00A77481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7D3FEA" w14:textId="77777777" w:rsidR="00A77481" w:rsidRPr="00E37BAA" w:rsidRDefault="00A77481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1809A1A4" w14:textId="00212B7F" w:rsidR="00A77481" w:rsidRPr="00E37BAA" w:rsidRDefault="003018B4" w:rsidP="00A774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С. В</w:t>
      </w:r>
      <w:r w:rsidR="00A77481"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Свистунов</w:t>
      </w:r>
      <w:r w:rsidR="00A77481"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33AED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="00A77481"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межинститутской базовой кафедры</w:t>
      </w:r>
    </w:p>
    <w:p w14:paraId="448ADBCE" w14:textId="77777777" w:rsidR="00A77481" w:rsidRPr="00E37BAA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1E1F55C4" w14:textId="77777777" w:rsidR="00A77481" w:rsidRPr="00062700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                                                (подпись руководителя)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(дата)</w:t>
      </w:r>
    </w:p>
    <w:p w14:paraId="3329F135" w14:textId="77777777" w:rsidR="00A77481" w:rsidRPr="00E37BAA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786AB019" w14:textId="312D61B9" w:rsidR="00A77481" w:rsidRPr="00E37BAA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="000627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FF2974F" w14:textId="77777777" w:rsidR="00A77481" w:rsidRPr="00DD3217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08A37EA7" w14:textId="77777777" w:rsidR="00A77481" w:rsidRPr="00E37BAA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033E950E" w14:textId="77777777" w:rsidR="00A77481" w:rsidRPr="00E37BAA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12E8D909" w14:textId="2B7E8E7F" w:rsidR="00A77481" w:rsidRPr="00062700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</w:t>
      </w:r>
      <w:r w:rsid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</w:t>
      </w:r>
    </w:p>
    <w:p w14:paraId="09DAE26D" w14:textId="7A0B7115" w:rsidR="00A77481" w:rsidRPr="00E37BAA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профессор МИБК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 w:rsidRPr="00E37BAA">
        <w:rPr>
          <w:rFonts w:ascii="Times New Roman" w:eastAsia="Times New Roman" w:hAnsi="Times New Roman" w:cs="Times New Roman"/>
          <w:sz w:val="28"/>
          <w:szCs w:val="28"/>
        </w:rPr>
        <w:t xml:space="preserve">И.В. </w:t>
      </w:r>
      <w:proofErr w:type="spellStart"/>
      <w:r w:rsidRPr="00E37BAA">
        <w:rPr>
          <w:rFonts w:ascii="Times New Roman" w:eastAsia="Times New Roman" w:hAnsi="Times New Roman" w:cs="Times New Roman"/>
          <w:sz w:val="28"/>
          <w:szCs w:val="28"/>
        </w:rPr>
        <w:t>Мандрица</w:t>
      </w:r>
      <w:proofErr w:type="spellEnd"/>
      <w:r w:rsidRPr="00E37BAA">
        <w:rPr>
          <w:rFonts w:ascii="Times New Roman" w:eastAsia="Times New Roman" w:hAnsi="Times New Roman" w:cs="Times New Roman"/>
          <w:sz w:val="28"/>
          <w:szCs w:val="28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D2D23E6" w14:textId="72C6E091" w:rsidR="00A77481" w:rsidRPr="00062700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F0EAC"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</w:t>
      </w:r>
      <w:r w:rsid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</w:t>
      </w:r>
    </w:p>
    <w:p w14:paraId="37C70027" w14:textId="1C76CEDB" w:rsidR="00A77481" w:rsidRPr="00E37BAA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proofErr w:type="gramStart"/>
      <w:r w:rsidRPr="00FF2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МИБК  </w:t>
      </w:r>
      <w:r w:rsidRPr="00FF23A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FF23AE">
        <w:rPr>
          <w:rFonts w:ascii="Times New Roman" w:eastAsia="Times New Roman" w:hAnsi="Times New Roman" w:cs="Times New Roman"/>
          <w:sz w:val="28"/>
          <w:szCs w:val="28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09117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09117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E37BAA">
        <w:rPr>
          <w:rFonts w:ascii="Times New Roman" w:eastAsia="Times New Roman" w:hAnsi="Times New Roman" w:cs="Times New Roman"/>
          <w:sz w:val="28"/>
          <w:szCs w:val="28"/>
        </w:rPr>
        <w:t>З.М. Альбекова</w:t>
      </w:r>
    </w:p>
    <w:p w14:paraId="685DAA96" w14:textId="0298CC64" w:rsidR="00A77481" w:rsidRPr="00062700" w:rsidRDefault="00A77481" w:rsidP="00A774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380A5E"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="004F0EAC"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</w:t>
      </w:r>
      <w:r w:rsidR="00380A5E"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</w:t>
      </w:r>
    </w:p>
    <w:p w14:paraId="2813D745" w14:textId="08EB1732" w:rsidR="00A77481" w:rsidRPr="00E37BAA" w:rsidRDefault="00A77481" w:rsidP="004F0EA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066EAF" w14:textId="2041E418" w:rsidR="008D6BAF" w:rsidRPr="00E37BAA" w:rsidRDefault="00D020F0" w:rsidP="008D6BA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0F0">
        <w:rPr>
          <w:noProof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140A8B5F" wp14:editId="6A68F44C">
            <wp:simplePos x="0" y="0"/>
            <wp:positionH relativeFrom="column">
              <wp:posOffset>5876527</wp:posOffset>
            </wp:positionH>
            <wp:positionV relativeFrom="paragraph">
              <wp:posOffset>179867</wp:posOffset>
            </wp:positionV>
            <wp:extent cx="393405" cy="393405"/>
            <wp:effectExtent l="0" t="0" r="6985" b="698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5" cy="39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481"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</w:t>
      </w:r>
      <w:r w:rsidR="00FF6A3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A77481"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1100221319"/>
        <w:docPartObj>
          <w:docPartGallery w:val="Table of Contents"/>
          <w:docPartUnique/>
        </w:docPartObj>
      </w:sdtPr>
      <w:sdtEndPr/>
      <w:sdtContent>
        <w:p w14:paraId="663FB63F" w14:textId="171C5447" w:rsidR="00BB0200" w:rsidRPr="00E0394E" w:rsidRDefault="00DD3217" w:rsidP="00E0394E">
          <w:pPr>
            <w:pStyle w:val="af0"/>
            <w:spacing w:line="360" w:lineRule="auto"/>
            <w:jc w:val="center"/>
            <w:rPr>
              <w:rStyle w:val="a9"/>
              <w:rFonts w:cs="Times New Roman"/>
              <w:b w:val="0"/>
              <w:bCs/>
              <w:sz w:val="28"/>
              <w:szCs w:val="28"/>
            </w:rPr>
          </w:pPr>
          <w:r w:rsidRPr="00E0394E">
            <w:rPr>
              <w:rStyle w:val="a9"/>
              <w:rFonts w:cs="Times New Roman"/>
              <w:b w:val="0"/>
              <w:bCs/>
              <w:caps w:val="0"/>
              <w:sz w:val="28"/>
              <w:szCs w:val="28"/>
            </w:rPr>
            <w:t>СОДЕРЖАНИЕ</w:t>
          </w:r>
        </w:p>
        <w:p w14:paraId="4D890A6F" w14:textId="5F2798D9" w:rsidR="00E0394E" w:rsidRPr="00A91926" w:rsidRDefault="00BB0200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9192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A9192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9192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0653114" w:history="1">
            <w:r w:rsidR="00E0394E" w:rsidRPr="00A91926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="00E0394E"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394E"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394E"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_Toc230653114 \h </w:instrText>
            </w:r>
            <w:r w:rsidR="00E0394E"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394E"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394E"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0394E"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231CC" w14:textId="13706D4B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15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 Аналитическая часть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_Toc230653115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D210C" w14:textId="17788D09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16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1.1. Описание предметной области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_Toc230653116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99D35" w14:textId="296358AD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17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1.2. Анализ бизнес-процессов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_Toc230653117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0B78C" w14:textId="36601137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18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1.3. </w:t>
            </w:r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SWOT-</w:t>
            </w:r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анализ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_Toc230653118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E3FAA" w14:textId="61B56CE3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19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1.4. Экономическое обоснование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_Toc230653119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D3360" w14:textId="30E6FE78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0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 Проектная часть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_Toc230653120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8C2D0" w14:textId="77096311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1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2.1. Модель требований к ПО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_Toc230653121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696B5" w14:textId="7DDCCA8E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2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2.2. Модель предметной области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_Toc230653122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05BDF" w14:textId="143B77DD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3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2.3. </w:t>
            </w:r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Архитектурное проектирование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_Toc230653123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143BE" w14:textId="5ADC00F3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4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2.4. Проектирование базы данных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_Toc230653124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09FAD" w14:textId="10EA4C22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5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2.4. Детальное проектирование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_Toc230653125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A668C" w14:textId="09083683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6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3. Реализационная часть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_Toc230653126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CD344" w14:textId="355D7219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7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3.1. Реализация бизнес-логики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_Toc230653127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19956" w14:textId="54EEB055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8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3.2. Рефакторинг и оптимизация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_Toc230653128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47CF0" w14:textId="78EA5D2C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29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3.3. Пользовательский интерфейс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_Toc230653129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9F768" w14:textId="34F24EA7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0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3.4. Безопасность и транзакции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_Toc230653130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4F9C5" w14:textId="3C03ECE9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1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3.5. REST API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_Toc230653131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EBBC2" w14:textId="2C4376D0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2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4. Тестирование и обеспечение качества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_Toc230653132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5B601" w14:textId="1AA606D6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3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4.1. Модульное тестирование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_Toc230653133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40481" w14:textId="19B86D80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4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4.2. Интеграционное тестирование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_Toc230653134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1D8EEB" w14:textId="5F035406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5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4.3. Системное тестирование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_Toc230653135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0C734" w14:textId="37B99C9F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6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4.4. Нагрузочное тестирование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_Toc230653136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6FD11" w14:textId="164B77C6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7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4.5. Результаты тестирования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_Toc230653137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75397" w14:textId="484E3012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8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5. Развёртывание и эксплуатация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_Toc230653138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E763C" w14:textId="0B23C085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39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5.1. Контейнеризация (Docker)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_Toc230653139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AC658" w14:textId="3338E959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0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5.2. Инструкция по установке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_Toc230653140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8030C" w14:textId="68511754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1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5.3. Инструкция по настройке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_Toc230653141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9BE79" w14:textId="2B951197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2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5.4. Требования к окружению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_Toc230653142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BCFCFF" w14:textId="2D9C01E9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3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6. Управление проектом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_Toc230653143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2C910" w14:textId="4A560B8D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4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6.1. WBS (иерархическая структура работ)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_Toc230653144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8190A" w14:textId="1AC44493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5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6.2. Оценка трудозатрат (COCOMO)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_Toc230653145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55979C" w14:textId="442B859E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6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6.3. Управление рисками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_Toc230653146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602A1" w14:textId="1DDF504D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7" w:history="1">
            <w:r w:rsidRPr="00A91926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З</w:t>
            </w:r>
            <w:r w:rsidRPr="00A91926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аключение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_Toc230653147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FB4DA" w14:textId="78EC4BCB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8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_Toc230653148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89EB48" w14:textId="44D348A1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49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_Toc230653149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40C0F" w14:textId="3290239C" w:rsidR="00E0394E" w:rsidRPr="00A91926" w:rsidRDefault="00E0394E" w:rsidP="00A91926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50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_Toc230653150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F92AA" w14:textId="12E4F4E2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51" w:history="1">
            <w:r w:rsidRPr="00A91926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Список литературы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_Toc230653151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A36DC" w14:textId="518EDD00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52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Приложение 1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_Toc230653152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76B1D" w14:textId="3F92BF0D" w:rsidR="00E0394E" w:rsidRPr="00A91926" w:rsidRDefault="00E0394E" w:rsidP="00A9192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53153" w:history="1">
            <w:r w:rsidRPr="00A91926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Приложение 2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_Toc230653153 \h </w:instrTex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A919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F820D" w14:textId="7A452587" w:rsidR="00BB0200" w:rsidRPr="00DD3217" w:rsidRDefault="00BB0200" w:rsidP="00A91926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A9192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  <w:r w:rsidR="00E02450" w:rsidRPr="00DD3217">
            <w:rPr>
              <w:rFonts w:ascii="Times New Roman" w:hAnsi="Times New Roman" w:cs="Times New Roman"/>
              <w:noProof/>
              <w:sz w:val="28"/>
              <w:szCs w:val="28"/>
            </w:rPr>
            <w:t xml:space="preserve"> </w:t>
          </w:r>
        </w:p>
      </w:sdtContent>
    </w:sdt>
    <w:p w14:paraId="7071D4CE" w14:textId="665AC793" w:rsidR="009760C1" w:rsidRDefault="009760C1" w:rsidP="00026CD4">
      <w:pPr>
        <w:pStyle w:val="a8"/>
        <w:spacing w:after="240"/>
        <w:rPr>
          <w:b w:val="0"/>
          <w:bCs/>
          <w:sz w:val="28"/>
          <w:szCs w:val="28"/>
          <w:lang w:eastAsia="ru-RU"/>
        </w:rPr>
      </w:pPr>
      <w:bookmarkStart w:id="0" w:name="_Toc230653114"/>
      <w:r w:rsidRPr="008C774B">
        <w:rPr>
          <w:b w:val="0"/>
          <w:bCs/>
          <w:sz w:val="28"/>
          <w:szCs w:val="28"/>
          <w:lang w:eastAsia="ru-RU"/>
        </w:rPr>
        <w:lastRenderedPageBreak/>
        <w:t>Введение</w:t>
      </w:r>
      <w:bookmarkEnd w:id="0"/>
    </w:p>
    <w:p w14:paraId="18AF9D3B" w14:textId="15AD7EFA" w:rsidR="00F658FD" w:rsidRDefault="00F658FD" w:rsidP="0088359A">
      <w:pPr>
        <w:pStyle w:val="a4"/>
        <w:rPr>
          <w:lang w:eastAsia="ru-RU"/>
        </w:rPr>
      </w:pPr>
      <w:r>
        <w:rPr>
          <w:lang w:eastAsia="ru-RU"/>
        </w:rPr>
        <w:t>Актуальность курсов</w:t>
      </w:r>
      <w:r w:rsidR="003F2BC5">
        <w:rPr>
          <w:lang w:eastAsia="ru-RU"/>
        </w:rPr>
        <w:t>ого проекта</w:t>
      </w:r>
      <w:r>
        <w:rPr>
          <w:lang w:eastAsia="ru-RU"/>
        </w:rPr>
        <w:t xml:space="preserve"> обусловлена современными тенденциями в развитии технологий программной инженерии, ориентированностью данной сферы разработки программного обеспечения на создание комплексных решений, удовлетворяющих индивидуальным потребностям любого из потребителей услуг.</w:t>
      </w:r>
    </w:p>
    <w:p w14:paraId="145536F5" w14:textId="071CE15C" w:rsidR="00F1304E" w:rsidRDefault="0088359A" w:rsidP="0088359A">
      <w:pPr>
        <w:pStyle w:val="a4"/>
        <w:rPr>
          <w:lang w:eastAsia="ru-RU"/>
        </w:rPr>
      </w:pPr>
      <w:r>
        <w:rPr>
          <w:lang w:eastAsia="ru-RU"/>
        </w:rPr>
        <w:t xml:space="preserve">Тема </w:t>
      </w:r>
      <w:r w:rsidR="00F1304E" w:rsidRPr="00F1304E">
        <w:rPr>
          <w:lang w:eastAsia="ru-RU"/>
        </w:rPr>
        <w:t>семестрово</w:t>
      </w:r>
      <w:r w:rsidR="00A242E6">
        <w:rPr>
          <w:lang w:eastAsia="ru-RU"/>
        </w:rPr>
        <w:t>го</w:t>
      </w:r>
      <w:r w:rsidR="00F1304E" w:rsidRPr="00F1304E">
        <w:rPr>
          <w:lang w:eastAsia="ru-RU"/>
        </w:rPr>
        <w:t xml:space="preserve"> курсов</w:t>
      </w:r>
      <w:r w:rsidR="003F2BC5">
        <w:rPr>
          <w:lang w:eastAsia="ru-RU"/>
        </w:rPr>
        <w:t xml:space="preserve">ого проекта </w:t>
      </w:r>
      <w:r w:rsidR="00F1304E" w:rsidRPr="00F1304E">
        <w:rPr>
          <w:lang w:eastAsia="ru-RU"/>
        </w:rPr>
        <w:t xml:space="preserve">подразумевает разработку программного продукта в области прикладных вычислений, работы с различными типами данных, в том числе поступающих в программу как с использованием протоколов сетевого взаимодействия, так и посредством пользовательского графического интерфейса, представленного в </w:t>
      </w:r>
      <w:r w:rsidR="00124763">
        <w:rPr>
          <w:lang w:eastAsia="ru-RU"/>
        </w:rPr>
        <w:t>мобильного приложения</w:t>
      </w:r>
      <w:r w:rsidR="00F1304E">
        <w:rPr>
          <w:lang w:eastAsia="ru-RU"/>
        </w:rPr>
        <w:t>.</w:t>
      </w:r>
    </w:p>
    <w:p w14:paraId="33D4A4AF" w14:textId="58604B57" w:rsidR="00BF0ED9" w:rsidRDefault="00BF0ED9" w:rsidP="0088359A">
      <w:pPr>
        <w:pStyle w:val="a4"/>
        <w:rPr>
          <w:lang w:eastAsia="ru-RU"/>
        </w:rPr>
      </w:pPr>
      <w:r>
        <w:rPr>
          <w:lang w:eastAsia="ru-RU"/>
        </w:rPr>
        <w:t xml:space="preserve">Объектом </w:t>
      </w:r>
      <w:r w:rsidR="00F1304E" w:rsidRPr="00F1304E">
        <w:rPr>
          <w:lang w:eastAsia="ru-RU"/>
        </w:rPr>
        <w:t xml:space="preserve">исследования выбраны технологии разработки и проектирования </w:t>
      </w:r>
      <w:proofErr w:type="spellStart"/>
      <w:r w:rsidR="003464C2">
        <w:rPr>
          <w:lang w:eastAsia="ru-RU"/>
        </w:rPr>
        <w:t>фулл</w:t>
      </w:r>
      <w:proofErr w:type="spellEnd"/>
      <w:r w:rsidR="003464C2">
        <w:rPr>
          <w:lang w:eastAsia="ru-RU"/>
        </w:rPr>
        <w:t>-стек приложений</w:t>
      </w:r>
      <w:r w:rsidR="00F1304E" w:rsidRPr="00F1304E">
        <w:rPr>
          <w:lang w:eastAsia="ru-RU"/>
        </w:rPr>
        <w:t>, и разработка программного решения с использованием возможностей высокоуровневых языков</w:t>
      </w:r>
      <w:r>
        <w:rPr>
          <w:lang w:eastAsia="ru-RU"/>
        </w:rPr>
        <w:t xml:space="preserve"> программирования.</w:t>
      </w:r>
    </w:p>
    <w:p w14:paraId="18D06193" w14:textId="611EB77F" w:rsidR="00BF0ED9" w:rsidRDefault="00BF0ED9" w:rsidP="0088359A">
      <w:pPr>
        <w:pStyle w:val="a4"/>
        <w:rPr>
          <w:lang w:eastAsia="ru-RU"/>
        </w:rPr>
      </w:pPr>
      <w:r>
        <w:rPr>
          <w:lang w:eastAsia="ru-RU"/>
        </w:rPr>
        <w:t xml:space="preserve">Предметом </w:t>
      </w:r>
      <w:r w:rsidR="00F1304E" w:rsidRPr="00F1304E">
        <w:rPr>
          <w:lang w:eastAsia="ru-RU"/>
        </w:rPr>
        <w:t xml:space="preserve">исследования определена разработка решения, использующей графический пользовательский интерфейс и </w:t>
      </w:r>
      <w:r w:rsidR="002A0E11" w:rsidRPr="00F1304E">
        <w:rPr>
          <w:lang w:eastAsia="ru-RU"/>
        </w:rPr>
        <w:t xml:space="preserve">инструменты </w:t>
      </w:r>
      <w:r w:rsidR="00DD1095">
        <w:rPr>
          <w:lang w:eastAsia="ru-RU"/>
        </w:rPr>
        <w:t>мобильных платформ</w:t>
      </w:r>
      <w:r w:rsidR="002A0E11" w:rsidRPr="00F1304E">
        <w:rPr>
          <w:lang w:eastAsia="ru-RU"/>
        </w:rPr>
        <w:t>,</w:t>
      </w:r>
      <w:r w:rsidR="00F1304E" w:rsidRPr="00F1304E">
        <w:rPr>
          <w:lang w:eastAsia="ru-RU"/>
        </w:rPr>
        <w:t xml:space="preserve"> и серверную часть в виде базы данных и локально развернутого сервера, использующих в своей реализации принципы инкапсуляции и</w:t>
      </w:r>
      <w:r w:rsidR="00F1304E">
        <w:rPr>
          <w:lang w:eastAsia="ru-RU"/>
        </w:rPr>
        <w:t xml:space="preserve"> </w:t>
      </w:r>
      <w:r w:rsidR="009A5D91">
        <w:rPr>
          <w:lang w:eastAsia="ru-RU"/>
        </w:rPr>
        <w:t xml:space="preserve">наследования. </w:t>
      </w:r>
    </w:p>
    <w:p w14:paraId="6A0E4586" w14:textId="1820C944" w:rsidR="00BA1090" w:rsidRPr="00480630" w:rsidRDefault="00BA1090" w:rsidP="00BA1090">
      <w:pPr>
        <w:pStyle w:val="a4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>Поставлены следующие задачи</w:t>
      </w:r>
      <w:r w:rsidRPr="00480630">
        <w:rPr>
          <w:szCs w:val="28"/>
          <w:lang w:eastAsia="ru-RU"/>
        </w:rPr>
        <w:t xml:space="preserve">: </w:t>
      </w:r>
    </w:p>
    <w:p w14:paraId="408E2116" w14:textId="12AF6AA5" w:rsidR="00BA1090" w:rsidRPr="00480630" w:rsidRDefault="00D00BFF">
      <w:pPr>
        <w:pStyle w:val="a4"/>
        <w:numPr>
          <w:ilvl w:val="0"/>
          <w:numId w:val="2"/>
        </w:numPr>
        <w:rPr>
          <w:szCs w:val="28"/>
          <w:lang w:eastAsia="ru-RU"/>
        </w:rPr>
      </w:pPr>
      <w:r>
        <w:rPr>
          <w:szCs w:val="28"/>
          <w:lang w:eastAsia="ru-RU"/>
        </w:rPr>
        <w:t xml:space="preserve">Проанализировать техническое задание и выдвигаемые в нем требования. </w:t>
      </w:r>
      <w:r w:rsidRPr="00480630">
        <w:rPr>
          <w:szCs w:val="28"/>
          <w:lang w:eastAsia="ru-RU"/>
        </w:rPr>
        <w:t>Обоснова</w:t>
      </w:r>
      <w:r>
        <w:rPr>
          <w:szCs w:val="28"/>
          <w:lang w:eastAsia="ru-RU"/>
        </w:rPr>
        <w:t>ть</w:t>
      </w:r>
      <w:r w:rsidRPr="00480630">
        <w:rPr>
          <w:szCs w:val="28"/>
          <w:lang w:eastAsia="ru-RU"/>
        </w:rPr>
        <w:t xml:space="preserve"> выбор средств, технологий и алгоритмов решения прикладной задачи.</w:t>
      </w:r>
    </w:p>
    <w:p w14:paraId="2798290D" w14:textId="32D8D763" w:rsidR="00BA1090" w:rsidRPr="00480630" w:rsidRDefault="00BA1090">
      <w:pPr>
        <w:pStyle w:val="a4"/>
        <w:numPr>
          <w:ilvl w:val="0"/>
          <w:numId w:val="2"/>
        </w:numPr>
        <w:rPr>
          <w:szCs w:val="28"/>
          <w:lang w:eastAsia="ru-RU"/>
        </w:rPr>
      </w:pPr>
      <w:r w:rsidRPr="00480630">
        <w:rPr>
          <w:szCs w:val="28"/>
          <w:lang w:eastAsia="ru-RU"/>
        </w:rPr>
        <w:t>Разрабо</w:t>
      </w:r>
      <w:r w:rsidR="002526E4">
        <w:rPr>
          <w:szCs w:val="28"/>
          <w:lang w:eastAsia="ru-RU"/>
        </w:rPr>
        <w:t xml:space="preserve">тать </w:t>
      </w:r>
      <w:r w:rsidR="00F1304E">
        <w:rPr>
          <w:color w:val="000000"/>
          <w:szCs w:val="28"/>
        </w:rPr>
        <w:t>алгоритмы реализации планируемого функционала</w:t>
      </w:r>
      <w:r w:rsidRPr="00480630">
        <w:rPr>
          <w:szCs w:val="28"/>
          <w:lang w:eastAsia="ru-RU"/>
        </w:rPr>
        <w:t>.</w:t>
      </w:r>
      <w:r w:rsidRPr="00480630">
        <w:rPr>
          <w:szCs w:val="28"/>
          <w:lang w:eastAsia="ru-RU"/>
        </w:rPr>
        <w:tab/>
      </w:r>
    </w:p>
    <w:p w14:paraId="136BAC52" w14:textId="488510FD" w:rsidR="00BA1090" w:rsidRPr="00480630" w:rsidRDefault="000A4513">
      <w:pPr>
        <w:pStyle w:val="a4"/>
        <w:numPr>
          <w:ilvl w:val="0"/>
          <w:numId w:val="2"/>
        </w:numPr>
        <w:rPr>
          <w:szCs w:val="28"/>
          <w:lang w:eastAsia="ru-RU"/>
        </w:rPr>
      </w:pPr>
      <w:r>
        <w:rPr>
          <w:szCs w:val="28"/>
          <w:lang w:eastAsia="ru-RU"/>
        </w:rPr>
        <w:t xml:space="preserve">На </w:t>
      </w:r>
      <w:r w:rsidR="00F1304E">
        <w:rPr>
          <w:color w:val="000000"/>
          <w:szCs w:val="28"/>
        </w:rPr>
        <w:t>основе спроектированного решения представить его реализацию в виде программного кода</w:t>
      </w:r>
      <w:r w:rsidR="00A94123">
        <w:rPr>
          <w:szCs w:val="28"/>
          <w:lang w:eastAsia="ru-RU"/>
        </w:rPr>
        <w:t>.</w:t>
      </w:r>
    </w:p>
    <w:p w14:paraId="740E7793" w14:textId="6ECFA9B3" w:rsidR="00BA1090" w:rsidRPr="00A94123" w:rsidRDefault="00A94123">
      <w:pPr>
        <w:pStyle w:val="a4"/>
        <w:numPr>
          <w:ilvl w:val="0"/>
          <w:numId w:val="2"/>
        </w:numPr>
        <w:rPr>
          <w:lang w:eastAsia="ru-RU"/>
        </w:rPr>
      </w:pPr>
      <w:r w:rsidRPr="00A94123">
        <w:rPr>
          <w:szCs w:val="28"/>
          <w:lang w:eastAsia="ru-RU"/>
        </w:rPr>
        <w:t>Произвести тестирование программы, при необходимости произвести отладку</w:t>
      </w:r>
      <w:r>
        <w:rPr>
          <w:szCs w:val="28"/>
          <w:lang w:eastAsia="ru-RU"/>
        </w:rPr>
        <w:t>.</w:t>
      </w:r>
    </w:p>
    <w:p w14:paraId="2FAE342F" w14:textId="74E69953" w:rsidR="00A94123" w:rsidRPr="00382261" w:rsidRDefault="00A94123">
      <w:pPr>
        <w:pStyle w:val="a4"/>
        <w:numPr>
          <w:ilvl w:val="0"/>
          <w:numId w:val="2"/>
        </w:numPr>
        <w:rPr>
          <w:lang w:eastAsia="ru-RU"/>
        </w:rPr>
      </w:pPr>
      <w:r>
        <w:rPr>
          <w:szCs w:val="28"/>
          <w:lang w:eastAsia="ru-RU"/>
        </w:rPr>
        <w:lastRenderedPageBreak/>
        <w:t xml:space="preserve">Проанализировать разработанное решение, установить технические требования, выдвигаемые к вычислительному устройству, на котором будет </w:t>
      </w:r>
      <w:r w:rsidR="005B43C4">
        <w:rPr>
          <w:szCs w:val="28"/>
          <w:lang w:eastAsia="ru-RU"/>
        </w:rPr>
        <w:t>развернуто решение</w:t>
      </w:r>
      <w:r>
        <w:rPr>
          <w:szCs w:val="28"/>
          <w:lang w:eastAsia="ru-RU"/>
        </w:rPr>
        <w:t>.</w:t>
      </w:r>
    </w:p>
    <w:p w14:paraId="32335072" w14:textId="0E9B642C" w:rsidR="00382261" w:rsidRDefault="00382261" w:rsidP="00382261">
      <w:pPr>
        <w:pStyle w:val="a4"/>
        <w:rPr>
          <w:lang w:eastAsia="ru-RU"/>
        </w:rPr>
      </w:pPr>
      <w:r w:rsidRPr="00382261">
        <w:rPr>
          <w:lang w:eastAsia="ru-RU"/>
        </w:rPr>
        <w:t>Цель</w:t>
      </w:r>
      <w:r w:rsidR="003B79B4">
        <w:rPr>
          <w:lang w:eastAsia="ru-RU"/>
        </w:rPr>
        <w:t xml:space="preserve">ю </w:t>
      </w:r>
      <w:r w:rsidR="003F2BC5">
        <w:rPr>
          <w:lang w:eastAsia="ru-RU"/>
        </w:rPr>
        <w:t>курсового проекта</w:t>
      </w:r>
      <w:r w:rsidR="003B79B4">
        <w:rPr>
          <w:lang w:eastAsia="ru-RU"/>
        </w:rPr>
        <w:t xml:space="preserve"> является</w:t>
      </w:r>
      <w:r w:rsidRPr="00382261">
        <w:rPr>
          <w:lang w:eastAsia="ru-RU"/>
        </w:rPr>
        <w:t xml:space="preserve"> 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</w:t>
      </w:r>
      <w:r w:rsidR="00792032">
        <w:rPr>
          <w:lang w:eastAsia="ru-RU"/>
        </w:rPr>
        <w:t>Программная инженерия</w:t>
      </w:r>
      <w:r w:rsidRPr="00382261">
        <w:rPr>
          <w:lang w:eastAsia="ru-RU"/>
        </w:rPr>
        <w:t>»; подготовка к самостоятельной разработке программного обеспечения с использованием современных информационных технологий.</w:t>
      </w:r>
    </w:p>
    <w:p w14:paraId="48602070" w14:textId="2069F245" w:rsidR="004D0E7B" w:rsidRDefault="004D0E7B" w:rsidP="004D0E7B">
      <w:pPr>
        <w:pStyle w:val="a4"/>
        <w:rPr>
          <w:lang w:eastAsia="ru-RU"/>
        </w:rPr>
      </w:pPr>
      <w:r>
        <w:rPr>
          <w:lang w:eastAsia="ru-RU"/>
        </w:rPr>
        <w:t>Выделены следующие методы реализации программы:</w:t>
      </w:r>
    </w:p>
    <w:p w14:paraId="35E20663" w14:textId="77777777" w:rsidR="00F1304E" w:rsidRDefault="0089113E">
      <w:pPr>
        <w:pStyle w:val="a4"/>
        <w:numPr>
          <w:ilvl w:val="0"/>
          <w:numId w:val="3"/>
        </w:numPr>
        <w:rPr>
          <w:szCs w:val="28"/>
          <w:lang w:eastAsia="ru-RU"/>
        </w:rPr>
      </w:pPr>
      <w:r>
        <w:rPr>
          <w:szCs w:val="28"/>
          <w:lang w:eastAsia="ru-RU"/>
        </w:rPr>
        <w:t>О</w:t>
      </w:r>
      <w:r w:rsidRPr="00B70380">
        <w:rPr>
          <w:szCs w:val="28"/>
          <w:lang w:eastAsia="ru-RU"/>
        </w:rPr>
        <w:t>писание структуры проекта</w:t>
      </w:r>
    </w:p>
    <w:p w14:paraId="6FE14878" w14:textId="4D3EE2E2" w:rsidR="00F1304E" w:rsidRPr="00F1304E" w:rsidRDefault="00F1304E">
      <w:pPr>
        <w:pStyle w:val="a4"/>
        <w:numPr>
          <w:ilvl w:val="0"/>
          <w:numId w:val="3"/>
        </w:numPr>
        <w:rPr>
          <w:szCs w:val="28"/>
          <w:lang w:eastAsia="ru-RU"/>
        </w:rPr>
      </w:pPr>
      <w:r>
        <w:rPr>
          <w:szCs w:val="28"/>
          <w:lang w:eastAsia="ru-RU"/>
        </w:rPr>
        <w:t>О</w:t>
      </w:r>
      <w:r w:rsidRPr="00B70380">
        <w:rPr>
          <w:szCs w:val="28"/>
          <w:lang w:eastAsia="ru-RU"/>
        </w:rPr>
        <w:t xml:space="preserve">писание </w:t>
      </w:r>
      <w:proofErr w:type="spellStart"/>
      <w:r>
        <w:rPr>
          <w:color w:val="000000"/>
          <w:szCs w:val="28"/>
        </w:rPr>
        <w:t>фронтэнд</w:t>
      </w:r>
      <w:proofErr w:type="spellEnd"/>
      <w:r>
        <w:rPr>
          <w:color w:val="000000"/>
          <w:szCs w:val="28"/>
        </w:rPr>
        <w:t xml:space="preserve">-части </w:t>
      </w:r>
      <w:r w:rsidRPr="00B70380">
        <w:rPr>
          <w:szCs w:val="28"/>
          <w:lang w:eastAsia="ru-RU"/>
        </w:rPr>
        <w:t>проекта</w:t>
      </w:r>
    </w:p>
    <w:p w14:paraId="30A62033" w14:textId="76A5A97A" w:rsidR="00F1304E" w:rsidRDefault="00F1304E">
      <w:pPr>
        <w:pStyle w:val="a4"/>
        <w:numPr>
          <w:ilvl w:val="0"/>
          <w:numId w:val="3"/>
        </w:numPr>
        <w:rPr>
          <w:szCs w:val="28"/>
          <w:lang w:eastAsia="ru-RU"/>
        </w:rPr>
      </w:pPr>
      <w:r>
        <w:rPr>
          <w:color w:val="000000"/>
          <w:szCs w:val="28"/>
        </w:rPr>
        <w:t xml:space="preserve">Описание </w:t>
      </w:r>
      <w:proofErr w:type="spellStart"/>
      <w:r>
        <w:rPr>
          <w:color w:val="000000"/>
          <w:szCs w:val="28"/>
        </w:rPr>
        <w:t>бэкэнд</w:t>
      </w:r>
      <w:proofErr w:type="spellEnd"/>
      <w:r>
        <w:rPr>
          <w:color w:val="000000"/>
          <w:szCs w:val="28"/>
        </w:rPr>
        <w:t xml:space="preserve">-части </w:t>
      </w:r>
      <w:r w:rsidRPr="00B70380">
        <w:rPr>
          <w:szCs w:val="28"/>
          <w:lang w:eastAsia="ru-RU"/>
        </w:rPr>
        <w:t>проекта</w:t>
      </w:r>
    </w:p>
    <w:p w14:paraId="27181D84" w14:textId="363023FC" w:rsidR="0089113E" w:rsidRDefault="0089113E">
      <w:pPr>
        <w:pStyle w:val="a4"/>
        <w:numPr>
          <w:ilvl w:val="0"/>
          <w:numId w:val="3"/>
        </w:numPr>
        <w:rPr>
          <w:szCs w:val="28"/>
          <w:lang w:eastAsia="ru-RU"/>
        </w:rPr>
      </w:pPr>
      <w:r>
        <w:rPr>
          <w:szCs w:val="28"/>
          <w:lang w:eastAsia="ru-RU"/>
        </w:rPr>
        <w:t>Р</w:t>
      </w:r>
      <w:r w:rsidRPr="00B70380">
        <w:rPr>
          <w:szCs w:val="28"/>
          <w:lang w:eastAsia="ru-RU"/>
        </w:rPr>
        <w:t>азработка программного кода</w:t>
      </w:r>
    </w:p>
    <w:p w14:paraId="1B7FFB37" w14:textId="4C2C29F3" w:rsidR="004D0E7B" w:rsidRPr="00F1304E" w:rsidRDefault="0089113E">
      <w:pPr>
        <w:pStyle w:val="a4"/>
        <w:numPr>
          <w:ilvl w:val="0"/>
          <w:numId w:val="3"/>
        </w:numPr>
        <w:rPr>
          <w:szCs w:val="28"/>
          <w:lang w:eastAsia="ru-RU"/>
        </w:rPr>
      </w:pPr>
      <w:r>
        <w:rPr>
          <w:szCs w:val="28"/>
          <w:lang w:eastAsia="ru-RU"/>
        </w:rPr>
        <w:t>Т</w:t>
      </w:r>
      <w:r w:rsidRPr="00B70380">
        <w:rPr>
          <w:szCs w:val="28"/>
          <w:lang w:eastAsia="ru-RU"/>
        </w:rPr>
        <w:t>естирование программы</w:t>
      </w:r>
    </w:p>
    <w:p w14:paraId="1292B49B" w14:textId="45805A0E" w:rsidR="00604D71" w:rsidRPr="006111E0" w:rsidRDefault="00987A5C" w:rsidP="00421A6B">
      <w:pPr>
        <w:pStyle w:val="a8"/>
        <w:rPr>
          <w:sz w:val="28"/>
          <w:szCs w:val="28"/>
          <w:lang w:eastAsia="ru-RU"/>
        </w:rPr>
      </w:pPr>
      <w:bookmarkStart w:id="1" w:name="_Toc230653115"/>
      <w:r>
        <w:rPr>
          <w:sz w:val="28"/>
          <w:szCs w:val="28"/>
          <w:lang w:eastAsia="ru-RU"/>
        </w:rPr>
        <w:lastRenderedPageBreak/>
        <w:t>1</w:t>
      </w:r>
      <w:r w:rsidR="002E7C77" w:rsidRPr="006111E0">
        <w:rPr>
          <w:sz w:val="28"/>
          <w:szCs w:val="28"/>
          <w:lang w:eastAsia="ru-RU"/>
        </w:rPr>
        <w:t xml:space="preserve">. </w:t>
      </w:r>
      <w:r w:rsidR="007E4633">
        <w:rPr>
          <w:caps w:val="0"/>
          <w:sz w:val="28"/>
          <w:szCs w:val="28"/>
          <w:lang w:eastAsia="ru-RU"/>
        </w:rPr>
        <w:t>Аналитическая</w:t>
      </w:r>
      <w:r w:rsidR="007601DA" w:rsidRPr="006111E0">
        <w:rPr>
          <w:caps w:val="0"/>
          <w:sz w:val="28"/>
          <w:szCs w:val="28"/>
          <w:lang w:eastAsia="ru-RU"/>
        </w:rPr>
        <w:t xml:space="preserve"> часть</w:t>
      </w:r>
      <w:bookmarkEnd w:id="1"/>
    </w:p>
    <w:p w14:paraId="32A8566B" w14:textId="2143AEB2" w:rsidR="00463FA1" w:rsidRPr="00463FA1" w:rsidRDefault="00AA3586" w:rsidP="00463FA1">
      <w:pPr>
        <w:pStyle w:val="a6"/>
        <w:rPr>
          <w:lang w:eastAsia="ru-RU"/>
        </w:rPr>
      </w:pPr>
      <w:bookmarkStart w:id="2" w:name="_Toc230653116"/>
      <w:r>
        <w:rPr>
          <w:lang w:eastAsia="ru-RU"/>
        </w:rPr>
        <w:t>1</w:t>
      </w:r>
      <w:r w:rsidR="002E7C77">
        <w:rPr>
          <w:lang w:eastAsia="ru-RU"/>
        </w:rPr>
        <w:t xml:space="preserve">.1. </w:t>
      </w:r>
      <w:r>
        <w:rPr>
          <w:lang w:eastAsia="ru-RU"/>
        </w:rPr>
        <w:t>Описание предметной области</w:t>
      </w:r>
      <w:bookmarkEnd w:id="2"/>
    </w:p>
    <w:p w14:paraId="275D3DDA" w14:textId="77777777" w:rsidR="00254C5E" w:rsidRPr="00254C5E" w:rsidRDefault="00254C5E" w:rsidP="00254C5E">
      <w:pPr>
        <w:pStyle w:val="a4"/>
        <w:rPr>
          <w:szCs w:val="28"/>
          <w:lang w:eastAsia="ru-RU"/>
        </w:rPr>
      </w:pPr>
      <w:r w:rsidRPr="00254C5E">
        <w:rPr>
          <w:szCs w:val="28"/>
          <w:lang w:eastAsia="ru-RU"/>
        </w:rPr>
        <w:t>Проблема</w:t>
      </w:r>
      <w:proofErr w:type="gramStart"/>
      <w:r w:rsidRPr="00254C5E">
        <w:rPr>
          <w:szCs w:val="28"/>
          <w:lang w:eastAsia="ru-RU"/>
        </w:rPr>
        <w:t>: Для</w:t>
      </w:r>
      <w:proofErr w:type="gramEnd"/>
      <w:r w:rsidRPr="00254C5E">
        <w:rPr>
          <w:szCs w:val="28"/>
          <w:lang w:eastAsia="ru-RU"/>
        </w:rPr>
        <w:t xml:space="preserve"> работы со счетами у разных брокеров человеку требуется большое количество фирменный приложений для каждого брокера, возникают сложности с автоматизацией и анализом операций.</w:t>
      </w:r>
    </w:p>
    <w:p w14:paraId="3F1A9C0D" w14:textId="77777777" w:rsidR="00254C5E" w:rsidRPr="00254C5E" w:rsidRDefault="00254C5E" w:rsidP="00254C5E">
      <w:pPr>
        <w:pStyle w:val="a4"/>
        <w:rPr>
          <w:szCs w:val="28"/>
          <w:lang w:eastAsia="ru-RU"/>
        </w:rPr>
      </w:pPr>
      <w:r w:rsidRPr="00254C5E">
        <w:rPr>
          <w:szCs w:val="28"/>
          <w:lang w:eastAsia="ru-RU"/>
        </w:rPr>
        <w:t>Решение: Разработка системы, позволяющей агрегировать счета, открытые у разных брокеров, проводить комплексный анализ по всем счетам сразу.</w:t>
      </w:r>
    </w:p>
    <w:p w14:paraId="7AE17FFA" w14:textId="77777777" w:rsidR="00254C5E" w:rsidRPr="00254C5E" w:rsidRDefault="00254C5E" w:rsidP="00254C5E">
      <w:pPr>
        <w:pStyle w:val="a4"/>
        <w:rPr>
          <w:szCs w:val="28"/>
          <w:lang w:eastAsia="ru-RU"/>
        </w:rPr>
      </w:pPr>
      <w:r w:rsidRPr="00254C5E">
        <w:rPr>
          <w:szCs w:val="28"/>
          <w:lang w:eastAsia="ru-RU"/>
        </w:rPr>
        <w:t>Цели</w:t>
      </w:r>
      <w:proofErr w:type="gramStart"/>
      <w:r w:rsidRPr="00254C5E">
        <w:rPr>
          <w:szCs w:val="28"/>
          <w:lang w:eastAsia="ru-RU"/>
        </w:rPr>
        <w:t>: Сократить</w:t>
      </w:r>
      <w:proofErr w:type="gramEnd"/>
      <w:r w:rsidRPr="00254C5E">
        <w:rPr>
          <w:szCs w:val="28"/>
          <w:lang w:eastAsia="ru-RU"/>
        </w:rPr>
        <w:t xml:space="preserve"> время выбора счета на 40%, снизить ошибки и неточности анализа множественных счетов на 90%.</w:t>
      </w:r>
    </w:p>
    <w:p w14:paraId="37F7912F" w14:textId="77777777" w:rsidR="00254C5E" w:rsidRPr="00254C5E" w:rsidRDefault="00254C5E" w:rsidP="00254C5E">
      <w:pPr>
        <w:pStyle w:val="a4"/>
        <w:rPr>
          <w:szCs w:val="28"/>
          <w:lang w:eastAsia="ru-RU"/>
        </w:rPr>
      </w:pPr>
      <w:r w:rsidRPr="00254C5E">
        <w:rPr>
          <w:szCs w:val="28"/>
          <w:lang w:eastAsia="ru-RU"/>
        </w:rPr>
        <w:t>Ожидаемые результаты: Автоматизация 80% рутинных операций, интеграция с платежными системами, мобильный доступ для организаторов.</w:t>
      </w:r>
    </w:p>
    <w:p w14:paraId="17BDC3DC" w14:textId="55DB198C" w:rsidR="00C373C2" w:rsidRDefault="00254C5E" w:rsidP="006142E8">
      <w:pPr>
        <w:pStyle w:val="a4"/>
        <w:rPr>
          <w:szCs w:val="28"/>
          <w:lang w:eastAsia="ru-RU"/>
        </w:rPr>
      </w:pPr>
      <w:r w:rsidRPr="00254C5E">
        <w:rPr>
          <w:szCs w:val="28"/>
          <w:lang w:eastAsia="ru-RU"/>
        </w:rPr>
        <w:t xml:space="preserve">Ключевые показатели: Время обработки входящей информации для каждого счета </w:t>
      </w:r>
      <w:proofErr w:type="gramStart"/>
      <w:r w:rsidRPr="00254C5E">
        <w:rPr>
          <w:szCs w:val="28"/>
          <w:lang w:eastAsia="ru-RU"/>
        </w:rPr>
        <w:t>&lt; 5</w:t>
      </w:r>
      <w:proofErr w:type="gramEnd"/>
      <w:r w:rsidRPr="00254C5E">
        <w:rPr>
          <w:szCs w:val="28"/>
          <w:lang w:eastAsia="ru-RU"/>
        </w:rPr>
        <w:t xml:space="preserve"> минут, удовлетворённость </w:t>
      </w:r>
      <w:proofErr w:type="gramStart"/>
      <w:r w:rsidRPr="00254C5E">
        <w:rPr>
          <w:szCs w:val="28"/>
          <w:lang w:eastAsia="ru-RU"/>
        </w:rPr>
        <w:t>участников &gt;</w:t>
      </w:r>
      <w:proofErr w:type="gramEnd"/>
      <w:r w:rsidRPr="00254C5E">
        <w:rPr>
          <w:szCs w:val="28"/>
          <w:lang w:eastAsia="ru-RU"/>
        </w:rPr>
        <w:t xml:space="preserve"> 85%, окупаемость </w:t>
      </w:r>
      <w:proofErr w:type="gramStart"/>
      <w:r w:rsidRPr="00254C5E">
        <w:rPr>
          <w:szCs w:val="28"/>
          <w:lang w:eastAsia="ru-RU"/>
        </w:rPr>
        <w:t>&lt; 12</w:t>
      </w:r>
      <w:proofErr w:type="gramEnd"/>
      <w:r w:rsidRPr="00254C5E">
        <w:rPr>
          <w:szCs w:val="28"/>
          <w:lang w:eastAsia="ru-RU"/>
        </w:rPr>
        <w:t xml:space="preserve"> месяцев.</w:t>
      </w:r>
    </w:p>
    <w:p w14:paraId="581277CB" w14:textId="56BA48E9" w:rsidR="006142E8" w:rsidRDefault="006142E8" w:rsidP="006142E8">
      <w:pPr>
        <w:pStyle w:val="a6"/>
        <w:rPr>
          <w:lang w:eastAsia="ru-RU"/>
        </w:rPr>
      </w:pPr>
      <w:bookmarkStart w:id="3" w:name="_Toc230653117"/>
      <w:r>
        <w:rPr>
          <w:lang w:eastAsia="ru-RU"/>
        </w:rPr>
        <w:t>1.</w:t>
      </w:r>
      <w:r>
        <w:rPr>
          <w:lang w:eastAsia="ru-RU"/>
        </w:rPr>
        <w:t>2</w:t>
      </w:r>
      <w:r>
        <w:rPr>
          <w:lang w:eastAsia="ru-RU"/>
        </w:rPr>
        <w:t xml:space="preserve">. </w:t>
      </w:r>
      <w:r>
        <w:rPr>
          <w:lang w:eastAsia="ru-RU"/>
        </w:rPr>
        <w:t>Анализ бизнес</w:t>
      </w:r>
      <w:r w:rsidR="00CA7B87">
        <w:rPr>
          <w:lang w:eastAsia="ru-RU"/>
        </w:rPr>
        <w:t>-</w:t>
      </w:r>
      <w:r>
        <w:rPr>
          <w:lang w:eastAsia="ru-RU"/>
        </w:rPr>
        <w:t>процессов</w:t>
      </w:r>
      <w:bookmarkEnd w:id="3"/>
    </w:p>
    <w:p w14:paraId="3C8D066F" w14:textId="64AA310F" w:rsidR="00705DEB" w:rsidRPr="00705DEB" w:rsidRDefault="00705DEB" w:rsidP="00705DEB">
      <w:pPr>
        <w:pStyle w:val="a4"/>
        <w:rPr>
          <w:lang w:eastAsia="ru-RU"/>
        </w:rPr>
      </w:pPr>
      <w:r>
        <w:t>Для проектирования информационной системы необходимо предварительно определить ключевые бизнес-процессы, которые она должна поддерживать. С этой целью был проведён функциональный анализ предметной области с использованием подхода IDEF0, позволяющего описать систему через её основную функцию, входные и выходные потоки, управляющие воздействия и исполнительные механизмы. Результаты анализа представлены ниже.</w:t>
      </w:r>
    </w:p>
    <w:p w14:paraId="3A46BEDD" w14:textId="6BD38D82" w:rsidR="00CA7B87" w:rsidRPr="00CB689B" w:rsidRDefault="00CA7B87" w:rsidP="00CA7B87">
      <w:pPr>
        <w:pStyle w:val="a4"/>
        <w:rPr>
          <w:szCs w:val="28"/>
          <w:lang w:eastAsia="ru-RU"/>
        </w:rPr>
      </w:pPr>
      <w:r w:rsidRPr="00CB689B">
        <w:rPr>
          <w:szCs w:val="28"/>
          <w:lang w:eastAsia="ru-RU"/>
        </w:rPr>
        <w:t xml:space="preserve">1. Основная функция системы: </w:t>
      </w:r>
      <w:r>
        <w:rPr>
          <w:szCs w:val="28"/>
          <w:lang w:eastAsia="ru-RU"/>
        </w:rPr>
        <w:t>а</w:t>
      </w:r>
      <w:r w:rsidRPr="00CB689B">
        <w:rPr>
          <w:szCs w:val="28"/>
          <w:lang w:eastAsia="ru-RU"/>
        </w:rPr>
        <w:t>грегировать инвестиционные счета</w:t>
      </w:r>
    </w:p>
    <w:p w14:paraId="47150671" w14:textId="77777777" w:rsidR="00CA7B87" w:rsidRPr="00CB689B" w:rsidRDefault="00CA7B87" w:rsidP="00CA7B87">
      <w:pPr>
        <w:pStyle w:val="a4"/>
        <w:rPr>
          <w:szCs w:val="28"/>
          <w:lang w:eastAsia="ru-RU"/>
        </w:rPr>
      </w:pPr>
      <w:r w:rsidRPr="00CB689B">
        <w:rPr>
          <w:szCs w:val="28"/>
          <w:lang w:eastAsia="ru-RU"/>
        </w:rPr>
        <w:t>2. Входные потоки:</w:t>
      </w:r>
    </w:p>
    <w:p w14:paraId="0CA4F4F2" w14:textId="77777777" w:rsidR="00CA7B87" w:rsidRPr="00CB689B" w:rsidRDefault="00CA7B87">
      <w:pPr>
        <w:pStyle w:val="a4"/>
        <w:numPr>
          <w:ilvl w:val="0"/>
          <w:numId w:val="5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Данные о счетах и балансах от брокеров</w:t>
      </w:r>
    </w:p>
    <w:p w14:paraId="2F559DDD" w14:textId="77777777" w:rsidR="00CA7B87" w:rsidRPr="00CB689B" w:rsidRDefault="00CA7B87">
      <w:pPr>
        <w:pStyle w:val="a4"/>
        <w:numPr>
          <w:ilvl w:val="0"/>
          <w:numId w:val="5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История операций и сделок</w:t>
      </w:r>
    </w:p>
    <w:p w14:paraId="0295F8BC" w14:textId="77777777" w:rsidR="00CA7B87" w:rsidRPr="00CB689B" w:rsidRDefault="00CA7B87">
      <w:pPr>
        <w:pStyle w:val="a4"/>
        <w:numPr>
          <w:ilvl w:val="0"/>
          <w:numId w:val="5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Рыночные данные по ценным бумагам</w:t>
      </w:r>
    </w:p>
    <w:p w14:paraId="4E7408C8" w14:textId="77777777" w:rsidR="00CA7B87" w:rsidRPr="00CB689B" w:rsidRDefault="00CA7B87">
      <w:pPr>
        <w:pStyle w:val="a4"/>
        <w:numPr>
          <w:ilvl w:val="0"/>
          <w:numId w:val="5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Пользовательские настройки и цели инвестирования</w:t>
      </w:r>
    </w:p>
    <w:p w14:paraId="5481BB3F" w14:textId="77777777" w:rsidR="00CA7B87" w:rsidRPr="00CB689B" w:rsidRDefault="00CA7B87" w:rsidP="00CA7B87">
      <w:pPr>
        <w:pStyle w:val="a4"/>
        <w:rPr>
          <w:szCs w:val="28"/>
          <w:lang w:eastAsia="ru-RU"/>
        </w:rPr>
      </w:pPr>
      <w:r w:rsidRPr="00CB689B">
        <w:rPr>
          <w:szCs w:val="28"/>
          <w:lang w:eastAsia="ru-RU"/>
        </w:rPr>
        <w:t>3. Выходные потоки:</w:t>
      </w:r>
    </w:p>
    <w:p w14:paraId="0FF94186" w14:textId="77777777" w:rsidR="00CA7B87" w:rsidRPr="00CB689B" w:rsidRDefault="00CA7B87">
      <w:pPr>
        <w:pStyle w:val="a4"/>
        <w:numPr>
          <w:ilvl w:val="0"/>
          <w:numId w:val="6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lastRenderedPageBreak/>
        <w:t>Сводная аналитика по всем счетам</w:t>
      </w:r>
    </w:p>
    <w:p w14:paraId="685358CA" w14:textId="77777777" w:rsidR="00CA7B87" w:rsidRPr="00CB689B" w:rsidRDefault="00CA7B87">
      <w:pPr>
        <w:pStyle w:val="a4"/>
        <w:numPr>
          <w:ilvl w:val="0"/>
          <w:numId w:val="6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Рекомендации по управлению активами</w:t>
      </w:r>
    </w:p>
    <w:p w14:paraId="6082368A" w14:textId="77777777" w:rsidR="00CA7B87" w:rsidRPr="00CB689B" w:rsidRDefault="00CA7B87">
      <w:pPr>
        <w:pStyle w:val="a4"/>
        <w:numPr>
          <w:ilvl w:val="0"/>
          <w:numId w:val="6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Уведомления и отчёты</w:t>
      </w:r>
    </w:p>
    <w:p w14:paraId="7E734151" w14:textId="77777777" w:rsidR="00CA7B87" w:rsidRPr="00CB689B" w:rsidRDefault="00CA7B87">
      <w:pPr>
        <w:pStyle w:val="a4"/>
        <w:numPr>
          <w:ilvl w:val="0"/>
          <w:numId w:val="6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Торговые заявки, отправленные брокерам</w:t>
      </w:r>
    </w:p>
    <w:p w14:paraId="269DC3ED" w14:textId="77777777" w:rsidR="00CA7B87" w:rsidRPr="00CB689B" w:rsidRDefault="00CA7B87" w:rsidP="00CA7B87">
      <w:pPr>
        <w:pStyle w:val="a4"/>
        <w:rPr>
          <w:szCs w:val="28"/>
          <w:lang w:eastAsia="ru-RU"/>
        </w:rPr>
      </w:pPr>
      <w:r w:rsidRPr="00CB689B">
        <w:rPr>
          <w:szCs w:val="28"/>
          <w:lang w:eastAsia="ru-RU"/>
        </w:rPr>
        <w:t>4. Управляющие факторы:</w:t>
      </w:r>
    </w:p>
    <w:p w14:paraId="0D722C8C" w14:textId="77777777" w:rsidR="00CA7B87" w:rsidRPr="00CB689B" w:rsidRDefault="00CA7B87">
      <w:pPr>
        <w:pStyle w:val="a4"/>
        <w:numPr>
          <w:ilvl w:val="0"/>
          <w:numId w:val="7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Требования безопасности и защиты данных</w:t>
      </w:r>
    </w:p>
    <w:p w14:paraId="7023BB57" w14:textId="77777777" w:rsidR="00CA7B87" w:rsidRPr="00CB689B" w:rsidRDefault="00CA7B87">
      <w:pPr>
        <w:pStyle w:val="a4"/>
        <w:numPr>
          <w:ilvl w:val="0"/>
          <w:numId w:val="7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Ограничения API брокеров</w:t>
      </w:r>
    </w:p>
    <w:p w14:paraId="25D6F98F" w14:textId="77777777" w:rsidR="00CA7B87" w:rsidRPr="00CB689B" w:rsidRDefault="00CA7B87">
      <w:pPr>
        <w:pStyle w:val="a4"/>
        <w:numPr>
          <w:ilvl w:val="0"/>
          <w:numId w:val="7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Регуляторные нормы финансового рынка</w:t>
      </w:r>
    </w:p>
    <w:p w14:paraId="4330ADA7" w14:textId="77777777" w:rsidR="00CA7B87" w:rsidRPr="00CB689B" w:rsidRDefault="00CA7B87" w:rsidP="00CA7B87">
      <w:pPr>
        <w:pStyle w:val="a4"/>
        <w:rPr>
          <w:szCs w:val="28"/>
          <w:lang w:eastAsia="ru-RU"/>
        </w:rPr>
      </w:pPr>
      <w:r w:rsidRPr="00CB689B">
        <w:rPr>
          <w:szCs w:val="28"/>
          <w:lang w:eastAsia="ru-RU"/>
        </w:rPr>
        <w:t>5. Исполнители:</w:t>
      </w:r>
    </w:p>
    <w:p w14:paraId="3D82BD2E" w14:textId="77777777" w:rsidR="00CA7B87" w:rsidRPr="00CB689B" w:rsidRDefault="00CA7B87">
      <w:pPr>
        <w:pStyle w:val="a4"/>
        <w:numPr>
          <w:ilvl w:val="0"/>
          <w:numId w:val="8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Программная система (</w:t>
      </w:r>
      <w:proofErr w:type="spellStart"/>
      <w:r w:rsidRPr="00CB689B">
        <w:rPr>
          <w:szCs w:val="28"/>
          <w:lang w:eastAsia="ru-RU"/>
        </w:rPr>
        <w:t>backend</w:t>
      </w:r>
      <w:proofErr w:type="spellEnd"/>
      <w:r w:rsidRPr="00CB689B">
        <w:rPr>
          <w:szCs w:val="28"/>
          <w:lang w:eastAsia="ru-RU"/>
        </w:rPr>
        <w:t xml:space="preserve"> + </w:t>
      </w:r>
      <w:proofErr w:type="spellStart"/>
      <w:r w:rsidRPr="00CB689B">
        <w:rPr>
          <w:szCs w:val="28"/>
          <w:lang w:eastAsia="ru-RU"/>
        </w:rPr>
        <w:t>frontend</w:t>
      </w:r>
      <w:proofErr w:type="spellEnd"/>
      <w:r w:rsidRPr="00CB689B">
        <w:rPr>
          <w:szCs w:val="28"/>
          <w:lang w:eastAsia="ru-RU"/>
        </w:rPr>
        <w:t>)</w:t>
      </w:r>
    </w:p>
    <w:p w14:paraId="5BA05B8F" w14:textId="77777777" w:rsidR="00CA7B87" w:rsidRPr="00CB689B" w:rsidRDefault="00CA7B87">
      <w:pPr>
        <w:pStyle w:val="a4"/>
        <w:numPr>
          <w:ilvl w:val="0"/>
          <w:numId w:val="8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API брокеров и внешние сервисы</w:t>
      </w:r>
    </w:p>
    <w:p w14:paraId="31E57296" w14:textId="77777777" w:rsidR="00CA7B87" w:rsidRPr="00CB689B" w:rsidRDefault="00CA7B87">
      <w:pPr>
        <w:pStyle w:val="a4"/>
        <w:numPr>
          <w:ilvl w:val="0"/>
          <w:numId w:val="8"/>
        </w:numPr>
        <w:rPr>
          <w:szCs w:val="28"/>
          <w:lang w:eastAsia="ru-RU"/>
        </w:rPr>
      </w:pPr>
      <w:r w:rsidRPr="00CB689B">
        <w:rPr>
          <w:szCs w:val="28"/>
          <w:lang w:eastAsia="ru-RU"/>
        </w:rPr>
        <w:t>Пользователь (инвестор)</w:t>
      </w:r>
    </w:p>
    <w:p w14:paraId="516F6A1D" w14:textId="77777777" w:rsidR="00CA7B87" w:rsidRPr="00CA7B87" w:rsidRDefault="00CA7B87" w:rsidP="00CA7B87">
      <w:pPr>
        <w:pStyle w:val="a4"/>
        <w:rPr>
          <w:lang w:eastAsia="ru-RU"/>
        </w:rPr>
      </w:pPr>
    </w:p>
    <w:p w14:paraId="41AE44F5" w14:textId="77777777" w:rsidR="00C373C2" w:rsidRPr="00C373C2" w:rsidRDefault="00C373C2" w:rsidP="00C373C2">
      <w:pPr>
        <w:pStyle w:val="a4"/>
        <w:jc w:val="center"/>
        <w:rPr>
          <w:szCs w:val="28"/>
          <w:lang w:eastAsia="ru-RU"/>
        </w:rPr>
      </w:pPr>
      <w:r w:rsidRPr="00C373C2">
        <w:rPr>
          <w:noProof/>
          <w:szCs w:val="28"/>
          <w:lang w:eastAsia="ru-RU"/>
        </w:rPr>
        <w:drawing>
          <wp:inline distT="0" distB="0" distL="0" distR="0" wp14:anchorId="4FE8E95F" wp14:editId="7F9352FA">
            <wp:extent cx="5444416" cy="2895347"/>
            <wp:effectExtent l="0" t="0" r="0" b="6350"/>
            <wp:docPr id="1098028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8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4416" cy="289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545A" w14:textId="0314F1AB" w:rsidR="00C373C2" w:rsidRPr="00C373C2" w:rsidRDefault="00C373C2" w:rsidP="00C373C2">
      <w:pPr>
        <w:pStyle w:val="a4"/>
        <w:jc w:val="center"/>
        <w:rPr>
          <w:szCs w:val="28"/>
          <w:lang w:eastAsia="ru-RU"/>
        </w:rPr>
      </w:pPr>
      <w:r w:rsidRPr="00C373C2">
        <w:rPr>
          <w:szCs w:val="28"/>
          <w:lang w:eastAsia="ru-RU"/>
        </w:rPr>
        <w:t xml:space="preserve">Рисунок 1 – диаграмма </w:t>
      </w:r>
      <w:r>
        <w:rPr>
          <w:szCs w:val="28"/>
          <w:lang w:eastAsia="ru-RU"/>
        </w:rPr>
        <w:t xml:space="preserve">в нотации </w:t>
      </w:r>
      <w:r w:rsidRPr="00C373C2">
        <w:rPr>
          <w:szCs w:val="28"/>
          <w:lang w:val="en-US" w:eastAsia="ru-RU"/>
        </w:rPr>
        <w:t>IDEF</w:t>
      </w:r>
      <w:r w:rsidRPr="00C373C2">
        <w:rPr>
          <w:szCs w:val="28"/>
          <w:lang w:eastAsia="ru-RU"/>
        </w:rPr>
        <w:t xml:space="preserve"> </w:t>
      </w:r>
      <w:r w:rsidRPr="00C373C2">
        <w:rPr>
          <w:szCs w:val="28"/>
          <w:lang w:val="en-US" w:eastAsia="ru-RU"/>
        </w:rPr>
        <w:t>A</w:t>
      </w:r>
      <w:r w:rsidRPr="00C373C2">
        <w:rPr>
          <w:szCs w:val="28"/>
          <w:lang w:eastAsia="ru-RU"/>
        </w:rPr>
        <w:t>-0</w:t>
      </w:r>
    </w:p>
    <w:p w14:paraId="16A88841" w14:textId="4CBB0549" w:rsidR="00CB689B" w:rsidRPr="00CB689B" w:rsidRDefault="00CB689B" w:rsidP="00075816">
      <w:pPr>
        <w:pStyle w:val="p1"/>
        <w:spacing w:before="240" w:line="360" w:lineRule="auto"/>
        <w:ind w:firstLine="709"/>
        <w:jc w:val="right"/>
        <w:rPr>
          <w:i/>
          <w:iCs/>
          <w:sz w:val="28"/>
          <w:szCs w:val="28"/>
        </w:rPr>
      </w:pPr>
      <w:r w:rsidRPr="00CB689B">
        <w:rPr>
          <w:i/>
          <w:iCs/>
          <w:sz w:val="28"/>
          <w:szCs w:val="28"/>
        </w:rPr>
        <w:t>Таблица 1 – матрица стейкхолдеров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89"/>
        <w:gridCol w:w="1898"/>
        <w:gridCol w:w="2290"/>
        <w:gridCol w:w="1070"/>
        <w:gridCol w:w="1350"/>
        <w:gridCol w:w="1531"/>
      </w:tblGrid>
      <w:tr w:rsidR="00CB689B" w:rsidRPr="00430B45" w14:paraId="4FA5D9E3" w14:textId="77777777" w:rsidTr="009E58D7">
        <w:tc>
          <w:tcPr>
            <w:tcW w:w="0" w:type="auto"/>
            <w:hideMark/>
          </w:tcPr>
          <w:p w14:paraId="119641B8" w14:textId="77777777" w:rsidR="00CB689B" w:rsidRPr="00430B45" w:rsidRDefault="00CB689B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Стейкхолдер</w:t>
            </w:r>
          </w:p>
        </w:tc>
        <w:tc>
          <w:tcPr>
            <w:tcW w:w="0" w:type="auto"/>
            <w:hideMark/>
          </w:tcPr>
          <w:p w14:paraId="4C63EB69" w14:textId="77777777" w:rsidR="00CB689B" w:rsidRPr="00430B45" w:rsidRDefault="00CB689B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Роль/Влияние</w:t>
            </w:r>
          </w:p>
        </w:tc>
        <w:tc>
          <w:tcPr>
            <w:tcW w:w="0" w:type="auto"/>
            <w:hideMark/>
          </w:tcPr>
          <w:p w14:paraId="304B047F" w14:textId="77777777" w:rsidR="00CB689B" w:rsidRPr="00430B45" w:rsidRDefault="00CB689B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Интересы/Ожидания</w:t>
            </w:r>
          </w:p>
        </w:tc>
        <w:tc>
          <w:tcPr>
            <w:tcW w:w="0" w:type="auto"/>
            <w:hideMark/>
          </w:tcPr>
          <w:p w14:paraId="48F83E73" w14:textId="77777777" w:rsidR="00CB689B" w:rsidRPr="00430B45" w:rsidRDefault="00CB689B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Влияние (1-5)</w:t>
            </w:r>
          </w:p>
        </w:tc>
        <w:tc>
          <w:tcPr>
            <w:tcW w:w="0" w:type="auto"/>
            <w:hideMark/>
          </w:tcPr>
          <w:p w14:paraId="76809219" w14:textId="77777777" w:rsidR="00CB689B" w:rsidRPr="00430B45" w:rsidRDefault="00CB689B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Отношение</w:t>
            </w:r>
          </w:p>
        </w:tc>
        <w:tc>
          <w:tcPr>
            <w:tcW w:w="0" w:type="auto"/>
            <w:hideMark/>
          </w:tcPr>
          <w:p w14:paraId="3D71BE7F" w14:textId="77777777" w:rsidR="00CB689B" w:rsidRPr="00430B45" w:rsidRDefault="00CB689B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Стратегия работы</w:t>
            </w:r>
          </w:p>
        </w:tc>
      </w:tr>
      <w:tr w:rsidR="00CB689B" w:rsidRPr="00430B45" w14:paraId="7E5A0987" w14:textId="77777777" w:rsidTr="009E58D7">
        <w:tc>
          <w:tcPr>
            <w:tcW w:w="0" w:type="auto"/>
            <w:hideMark/>
          </w:tcPr>
          <w:p w14:paraId="28A4CBCF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Пользователь (инвестор)</w:t>
            </w:r>
          </w:p>
        </w:tc>
        <w:tc>
          <w:tcPr>
            <w:tcW w:w="0" w:type="auto"/>
            <w:hideMark/>
          </w:tcPr>
          <w:p w14:paraId="552B7EB8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Конечный пользователь</w:t>
            </w:r>
          </w:p>
        </w:tc>
        <w:tc>
          <w:tcPr>
            <w:tcW w:w="0" w:type="auto"/>
            <w:hideMark/>
          </w:tcPr>
          <w:p w14:paraId="00A92D5E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Удобство, безопасность, полная аналитика</w:t>
            </w:r>
          </w:p>
        </w:tc>
        <w:tc>
          <w:tcPr>
            <w:tcW w:w="0" w:type="auto"/>
            <w:hideMark/>
          </w:tcPr>
          <w:p w14:paraId="753E1E6D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B222D0A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1926BE2A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UX-исследования, сбор фидбека</w:t>
            </w:r>
          </w:p>
        </w:tc>
      </w:tr>
      <w:tr w:rsidR="00CB689B" w:rsidRPr="00430B45" w14:paraId="3CB3CFFB" w14:textId="77777777" w:rsidTr="009E58D7">
        <w:tc>
          <w:tcPr>
            <w:tcW w:w="0" w:type="auto"/>
            <w:hideMark/>
          </w:tcPr>
          <w:p w14:paraId="5F2C69B1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Брокеры</w:t>
            </w:r>
          </w:p>
        </w:tc>
        <w:tc>
          <w:tcPr>
            <w:tcW w:w="0" w:type="auto"/>
            <w:hideMark/>
          </w:tcPr>
          <w:p w14:paraId="45DF897C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Партнёры / поставщики данных</w:t>
            </w:r>
          </w:p>
        </w:tc>
        <w:tc>
          <w:tcPr>
            <w:tcW w:w="0" w:type="auto"/>
            <w:hideMark/>
          </w:tcPr>
          <w:p w14:paraId="2BAA4040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Корректная интеграция, безопасность API</w:t>
            </w:r>
          </w:p>
        </w:tc>
        <w:tc>
          <w:tcPr>
            <w:tcW w:w="0" w:type="auto"/>
            <w:hideMark/>
          </w:tcPr>
          <w:p w14:paraId="3D6FA7CC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85210F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152487E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Партнёрские соглашения, API-интеграции</w:t>
            </w:r>
          </w:p>
        </w:tc>
      </w:tr>
      <w:tr w:rsidR="00CB689B" w:rsidRPr="00430B45" w14:paraId="7964526E" w14:textId="77777777" w:rsidTr="009E58D7">
        <w:tc>
          <w:tcPr>
            <w:tcW w:w="0" w:type="auto"/>
            <w:hideMark/>
          </w:tcPr>
          <w:p w14:paraId="593EB197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Команда разработки</w:t>
            </w:r>
          </w:p>
        </w:tc>
        <w:tc>
          <w:tcPr>
            <w:tcW w:w="0" w:type="auto"/>
            <w:hideMark/>
          </w:tcPr>
          <w:p w14:paraId="552FCCCA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Исполнители</w:t>
            </w:r>
          </w:p>
        </w:tc>
        <w:tc>
          <w:tcPr>
            <w:tcW w:w="0" w:type="auto"/>
            <w:hideMark/>
          </w:tcPr>
          <w:p w14:paraId="25D0408B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Чёткие требования, стабильная архитектура</w:t>
            </w:r>
          </w:p>
        </w:tc>
        <w:tc>
          <w:tcPr>
            <w:tcW w:w="0" w:type="auto"/>
            <w:hideMark/>
          </w:tcPr>
          <w:p w14:paraId="4148E232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41A7FDE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27A82A1D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  <w:proofErr w:type="spellEnd"/>
            <w:r w:rsidRPr="00430B45">
              <w:rPr>
                <w:rFonts w:ascii="Times New Roman" w:hAnsi="Times New Roman" w:cs="Times New Roman"/>
                <w:sz w:val="24"/>
                <w:szCs w:val="24"/>
              </w:rPr>
              <w:t xml:space="preserve">, регулярные </w:t>
            </w:r>
            <w:proofErr w:type="spellStart"/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синки</w:t>
            </w:r>
            <w:proofErr w:type="spellEnd"/>
          </w:p>
        </w:tc>
      </w:tr>
      <w:tr w:rsidR="00CB689B" w:rsidRPr="00430B45" w14:paraId="54C09E05" w14:textId="77777777" w:rsidTr="009E58D7">
        <w:tc>
          <w:tcPr>
            <w:tcW w:w="0" w:type="auto"/>
            <w:hideMark/>
          </w:tcPr>
          <w:p w14:paraId="18BB3322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Регуляторы</w:t>
            </w:r>
          </w:p>
        </w:tc>
        <w:tc>
          <w:tcPr>
            <w:tcW w:w="0" w:type="auto"/>
            <w:hideMark/>
          </w:tcPr>
          <w:p w14:paraId="60A56BDA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Контролирующий орган</w:t>
            </w:r>
          </w:p>
        </w:tc>
        <w:tc>
          <w:tcPr>
            <w:tcW w:w="0" w:type="auto"/>
            <w:hideMark/>
          </w:tcPr>
          <w:p w14:paraId="4527757E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Соответствие законодательству</w:t>
            </w:r>
          </w:p>
        </w:tc>
        <w:tc>
          <w:tcPr>
            <w:tcW w:w="0" w:type="auto"/>
            <w:hideMark/>
          </w:tcPr>
          <w:p w14:paraId="15D340D0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46A1D76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5F93705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Соблюдение требований, юридический аудит</w:t>
            </w:r>
          </w:p>
        </w:tc>
      </w:tr>
      <w:tr w:rsidR="00CB689B" w:rsidRPr="00430B45" w14:paraId="1E43A694" w14:textId="77777777" w:rsidTr="009E58D7">
        <w:tc>
          <w:tcPr>
            <w:tcW w:w="0" w:type="auto"/>
            <w:hideMark/>
          </w:tcPr>
          <w:p w14:paraId="7C7B1289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Платёжные системы</w:t>
            </w:r>
          </w:p>
        </w:tc>
        <w:tc>
          <w:tcPr>
            <w:tcW w:w="0" w:type="auto"/>
            <w:hideMark/>
          </w:tcPr>
          <w:p w14:paraId="1883011E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Внешние сервисы</w:t>
            </w:r>
          </w:p>
        </w:tc>
        <w:tc>
          <w:tcPr>
            <w:tcW w:w="0" w:type="auto"/>
            <w:hideMark/>
          </w:tcPr>
          <w:p w14:paraId="74CE8C39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Надёжность интеграции, безопасность</w:t>
            </w:r>
          </w:p>
        </w:tc>
        <w:tc>
          <w:tcPr>
            <w:tcW w:w="0" w:type="auto"/>
            <w:hideMark/>
          </w:tcPr>
          <w:p w14:paraId="32E66CFB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CEF9FD7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FD3DFF6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Интеграция по стандартам, SLA</w:t>
            </w:r>
          </w:p>
        </w:tc>
      </w:tr>
      <w:tr w:rsidR="00CB689B" w:rsidRPr="00430B45" w14:paraId="6FB03ECA" w14:textId="77777777" w:rsidTr="009E58D7">
        <w:tc>
          <w:tcPr>
            <w:tcW w:w="0" w:type="auto"/>
            <w:hideMark/>
          </w:tcPr>
          <w:p w14:paraId="245A36D0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Инвесторы / заказчики</w:t>
            </w:r>
          </w:p>
        </w:tc>
        <w:tc>
          <w:tcPr>
            <w:tcW w:w="0" w:type="auto"/>
            <w:hideMark/>
          </w:tcPr>
          <w:p w14:paraId="33F58222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Финансирование и стратегия</w:t>
            </w:r>
          </w:p>
        </w:tc>
        <w:tc>
          <w:tcPr>
            <w:tcW w:w="0" w:type="auto"/>
            <w:hideMark/>
          </w:tcPr>
          <w:p w14:paraId="6C8E3182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ROI, рост продукта</w:t>
            </w:r>
          </w:p>
        </w:tc>
        <w:tc>
          <w:tcPr>
            <w:tcW w:w="0" w:type="auto"/>
            <w:hideMark/>
          </w:tcPr>
          <w:p w14:paraId="260E3C4B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B2BCAA9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2A0A7ED3" w14:textId="77777777" w:rsidR="00CB689B" w:rsidRPr="00430B45" w:rsidRDefault="00CB689B" w:rsidP="009E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0B45">
              <w:rPr>
                <w:rFonts w:ascii="Times New Roman" w:hAnsi="Times New Roman" w:cs="Times New Roman"/>
                <w:sz w:val="24"/>
                <w:szCs w:val="24"/>
              </w:rPr>
              <w:t>Отчётность, демо, метрики</w:t>
            </w:r>
          </w:p>
        </w:tc>
      </w:tr>
    </w:tbl>
    <w:p w14:paraId="78746F5E" w14:textId="3DD7A483" w:rsidR="00075816" w:rsidRDefault="00075816" w:rsidP="00075816">
      <w:pPr>
        <w:pStyle w:val="a6"/>
        <w:rPr>
          <w:lang w:eastAsia="ru-RU"/>
        </w:rPr>
      </w:pPr>
      <w:bookmarkStart w:id="4" w:name="_Toc230653118"/>
      <w:r>
        <w:rPr>
          <w:lang w:eastAsia="ru-RU"/>
        </w:rPr>
        <w:t>1.</w:t>
      </w:r>
      <w:r>
        <w:rPr>
          <w:lang w:eastAsia="ru-RU"/>
        </w:rPr>
        <w:t>3</w:t>
      </w:r>
      <w:r>
        <w:rPr>
          <w:lang w:eastAsia="ru-RU"/>
        </w:rPr>
        <w:t xml:space="preserve">. </w:t>
      </w:r>
      <w:r>
        <w:rPr>
          <w:lang w:val="en-US" w:eastAsia="ru-RU"/>
        </w:rPr>
        <w:t>SWOT-</w:t>
      </w:r>
      <w:r>
        <w:rPr>
          <w:lang w:eastAsia="ru-RU"/>
        </w:rPr>
        <w:t>анализ</w:t>
      </w:r>
      <w:bookmarkEnd w:id="4"/>
    </w:p>
    <w:p w14:paraId="1D75B5D1" w14:textId="690A9D7B" w:rsidR="003223A9" w:rsidRPr="003223A9" w:rsidRDefault="003223A9" w:rsidP="003223A9">
      <w:pPr>
        <w:pStyle w:val="a4"/>
        <w:rPr>
          <w:lang w:eastAsia="ru-RU"/>
        </w:rPr>
      </w:pPr>
      <w:r>
        <w:t>Для оценки перспектив разработки и внедрения проектируемой системы был проведён SWOT-анализ, позволяющий комплексно рассмотреть внутренние факторы (сильные и слабые стороны решения) и внешние условия (возможности и угрозы со стороны рынка). Такой подход даёт возможность сформировать представление о конкурентных преимуществах разрабатываемого продукта и потенциальных рисках, которые необходимо учитывать при дальнейшей реализации проекта.</w:t>
      </w:r>
    </w:p>
    <w:p w14:paraId="42235382" w14:textId="0401DA0F" w:rsidR="00A37B99" w:rsidRPr="00A37B99" w:rsidRDefault="00F32D70" w:rsidP="00A37B99">
      <w:pPr>
        <w:pStyle w:val="a4"/>
        <w:rPr>
          <w:szCs w:val="28"/>
          <w:lang w:eastAsia="ru-RU"/>
        </w:rPr>
      </w:pPr>
      <w:r>
        <w:rPr>
          <w:szCs w:val="28"/>
          <w:lang w:eastAsia="ru-RU"/>
        </w:rPr>
        <w:t>Сильные стороны</w:t>
      </w:r>
      <w:r w:rsidR="00A37B99" w:rsidRPr="00A37B99">
        <w:rPr>
          <w:szCs w:val="28"/>
          <w:lang w:eastAsia="ru-RU"/>
        </w:rPr>
        <w:t>:</w:t>
      </w:r>
    </w:p>
    <w:p w14:paraId="604782E2" w14:textId="77777777" w:rsidR="00A37B99" w:rsidRPr="00A37B99" w:rsidRDefault="00A37B99">
      <w:pPr>
        <w:pStyle w:val="a4"/>
        <w:numPr>
          <w:ilvl w:val="0"/>
          <w:numId w:val="12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Уникальная ценность: единый интерфейс для всех брокеров</w:t>
      </w:r>
    </w:p>
    <w:p w14:paraId="3274FE15" w14:textId="77777777" w:rsidR="00A37B99" w:rsidRPr="00A37B99" w:rsidRDefault="00A37B99">
      <w:pPr>
        <w:pStyle w:val="a4"/>
        <w:numPr>
          <w:ilvl w:val="0"/>
          <w:numId w:val="12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Возможность глубокой аналитики портфеля</w:t>
      </w:r>
    </w:p>
    <w:p w14:paraId="4D442745" w14:textId="77777777" w:rsidR="00A37B99" w:rsidRPr="00A37B99" w:rsidRDefault="00A37B99">
      <w:pPr>
        <w:pStyle w:val="a4"/>
        <w:numPr>
          <w:ilvl w:val="0"/>
          <w:numId w:val="12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Масштабируемая IT-архитектура</w:t>
      </w:r>
    </w:p>
    <w:p w14:paraId="4AA37262" w14:textId="7DD50458" w:rsidR="00A37B99" w:rsidRPr="00A37B99" w:rsidRDefault="00F32D70" w:rsidP="00A37B99">
      <w:pPr>
        <w:pStyle w:val="a4"/>
        <w:rPr>
          <w:szCs w:val="28"/>
          <w:lang w:eastAsia="ru-RU"/>
        </w:rPr>
      </w:pPr>
      <w:r>
        <w:rPr>
          <w:szCs w:val="28"/>
          <w:lang w:eastAsia="ru-RU"/>
        </w:rPr>
        <w:t>Слабые стороны</w:t>
      </w:r>
      <w:r w:rsidR="00A37B99" w:rsidRPr="00A37B99">
        <w:rPr>
          <w:szCs w:val="28"/>
          <w:lang w:eastAsia="ru-RU"/>
        </w:rPr>
        <w:t>:</w:t>
      </w:r>
    </w:p>
    <w:p w14:paraId="7B67FE27" w14:textId="77777777" w:rsidR="00A37B99" w:rsidRPr="00A37B99" w:rsidRDefault="00A37B99">
      <w:pPr>
        <w:pStyle w:val="a4"/>
        <w:numPr>
          <w:ilvl w:val="0"/>
          <w:numId w:val="11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Зависимость от API брокеров</w:t>
      </w:r>
    </w:p>
    <w:p w14:paraId="5F8E153A" w14:textId="77777777" w:rsidR="00A37B99" w:rsidRPr="00A37B99" w:rsidRDefault="00A37B99">
      <w:pPr>
        <w:pStyle w:val="a4"/>
        <w:numPr>
          <w:ilvl w:val="0"/>
          <w:numId w:val="11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Сложность интеграции с разными системами</w:t>
      </w:r>
    </w:p>
    <w:p w14:paraId="68D14409" w14:textId="77777777" w:rsidR="00A37B99" w:rsidRPr="00A37B99" w:rsidRDefault="00A37B99">
      <w:pPr>
        <w:pStyle w:val="a4"/>
        <w:numPr>
          <w:ilvl w:val="0"/>
          <w:numId w:val="11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Высокие требования к безопасности данных</w:t>
      </w:r>
    </w:p>
    <w:p w14:paraId="3F2BF1AC" w14:textId="52F52206" w:rsidR="00A37B99" w:rsidRPr="00A37B99" w:rsidRDefault="00F32D70" w:rsidP="00A37B99">
      <w:pPr>
        <w:pStyle w:val="a4"/>
        <w:rPr>
          <w:szCs w:val="28"/>
          <w:lang w:eastAsia="ru-RU"/>
        </w:rPr>
      </w:pPr>
      <w:r>
        <w:rPr>
          <w:szCs w:val="28"/>
          <w:lang w:eastAsia="ru-RU"/>
        </w:rPr>
        <w:t>Возможности</w:t>
      </w:r>
      <w:r w:rsidR="00A37B99" w:rsidRPr="00A37B99">
        <w:rPr>
          <w:szCs w:val="28"/>
          <w:lang w:eastAsia="ru-RU"/>
        </w:rPr>
        <w:t>:</w:t>
      </w:r>
    </w:p>
    <w:p w14:paraId="13E33C9D" w14:textId="77777777" w:rsidR="00A37B99" w:rsidRPr="00A37B99" w:rsidRDefault="00A37B99">
      <w:pPr>
        <w:pStyle w:val="a4"/>
        <w:numPr>
          <w:ilvl w:val="0"/>
          <w:numId w:val="10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lastRenderedPageBreak/>
        <w:t>Рост числа частных инвесторов</w:t>
      </w:r>
    </w:p>
    <w:p w14:paraId="0F990072" w14:textId="77777777" w:rsidR="00A37B99" w:rsidRPr="00A37B99" w:rsidRDefault="00A37B99">
      <w:pPr>
        <w:pStyle w:val="a4"/>
        <w:numPr>
          <w:ilvl w:val="0"/>
          <w:numId w:val="10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Развитие Open API и финтех-инфраструктуры</w:t>
      </w:r>
    </w:p>
    <w:p w14:paraId="7BB2CBBC" w14:textId="77777777" w:rsidR="00A37B99" w:rsidRPr="00A37B99" w:rsidRDefault="00A37B99">
      <w:pPr>
        <w:pStyle w:val="a4"/>
        <w:numPr>
          <w:ilvl w:val="0"/>
          <w:numId w:val="10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Спрос на автоматизацию и инвестиционную аналитику</w:t>
      </w:r>
    </w:p>
    <w:p w14:paraId="153EDF97" w14:textId="67CF28FF" w:rsidR="00A37B99" w:rsidRPr="00A37B99" w:rsidRDefault="00F32D70" w:rsidP="00A37B99">
      <w:pPr>
        <w:pStyle w:val="a4"/>
        <w:rPr>
          <w:szCs w:val="28"/>
          <w:lang w:eastAsia="ru-RU"/>
        </w:rPr>
      </w:pPr>
      <w:r>
        <w:rPr>
          <w:szCs w:val="28"/>
          <w:lang w:eastAsia="ru-RU"/>
        </w:rPr>
        <w:t>Угрозы:</w:t>
      </w:r>
    </w:p>
    <w:p w14:paraId="281453BD" w14:textId="77777777" w:rsidR="00A37B99" w:rsidRPr="00A37B99" w:rsidRDefault="00A37B99">
      <w:pPr>
        <w:pStyle w:val="a4"/>
        <w:numPr>
          <w:ilvl w:val="0"/>
          <w:numId w:val="9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Конкуренция со стороны крупных брокеров и финтех-сервисов</w:t>
      </w:r>
    </w:p>
    <w:p w14:paraId="2EDD2FC2" w14:textId="77777777" w:rsidR="00A37B99" w:rsidRPr="00A37B99" w:rsidRDefault="00A37B99">
      <w:pPr>
        <w:pStyle w:val="a4"/>
        <w:numPr>
          <w:ilvl w:val="0"/>
          <w:numId w:val="9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Изменения в регулировании финансового рынка</w:t>
      </w:r>
    </w:p>
    <w:p w14:paraId="294DB532" w14:textId="7E9FE062" w:rsidR="00EE1A41" w:rsidRPr="003223A9" w:rsidRDefault="00A37B99">
      <w:pPr>
        <w:pStyle w:val="a4"/>
        <w:numPr>
          <w:ilvl w:val="0"/>
          <w:numId w:val="9"/>
        </w:numPr>
        <w:rPr>
          <w:szCs w:val="28"/>
          <w:lang w:eastAsia="ru-RU"/>
        </w:rPr>
      </w:pPr>
      <w:r w:rsidRPr="00A37B99">
        <w:rPr>
          <w:szCs w:val="28"/>
          <w:lang w:eastAsia="ru-RU"/>
        </w:rPr>
        <w:t>Ограничение доступа к данным со стороны брокеров</w:t>
      </w:r>
    </w:p>
    <w:p w14:paraId="61803F94" w14:textId="3DFA60AD" w:rsidR="00FC5EC4" w:rsidRDefault="00FA1D00" w:rsidP="00970BDF">
      <w:pPr>
        <w:pStyle w:val="a6"/>
        <w:rPr>
          <w:lang w:eastAsia="ru-RU"/>
        </w:rPr>
      </w:pPr>
      <w:bookmarkStart w:id="5" w:name="_Toc230653119"/>
      <w:r>
        <w:rPr>
          <w:lang w:eastAsia="ru-RU"/>
        </w:rPr>
        <w:t>1.4</w:t>
      </w:r>
      <w:r w:rsidR="00D477BA">
        <w:rPr>
          <w:lang w:eastAsia="ru-RU"/>
        </w:rPr>
        <w:t>.</w:t>
      </w:r>
      <w:r w:rsidR="00970BDF">
        <w:rPr>
          <w:lang w:eastAsia="ru-RU"/>
        </w:rPr>
        <w:t xml:space="preserve"> </w:t>
      </w:r>
      <w:r>
        <w:rPr>
          <w:lang w:eastAsia="ru-RU"/>
        </w:rPr>
        <w:t>Экономическое обоснование</w:t>
      </w:r>
      <w:bookmarkEnd w:id="5"/>
    </w:p>
    <w:p w14:paraId="6EBC5310" w14:textId="72025629" w:rsidR="003223A9" w:rsidRPr="003223A9" w:rsidRDefault="003223A9" w:rsidP="003223A9">
      <w:pPr>
        <w:pStyle w:val="a4"/>
        <w:rPr>
          <w:lang w:eastAsia="ru-RU"/>
        </w:rPr>
      </w:pPr>
      <w:r>
        <w:t>Принятие решения о разработке системы требует количественной оценки её экономической эффективности. Для этого проведён расчёт текущих затрат пользователя при отсутствии автоматизированного решения, прогнозируемых затрат после внедрения системы, а также дополнительных выгод, связанных с повышением качества инвестиционных решений и снижением числа ошибок. На основании полученных данных рассчитаны показатели прямой экономии, срока окупаемости и возврата инвестиций (ROI).</w:t>
      </w:r>
    </w:p>
    <w:p w14:paraId="1BE57A1F" w14:textId="67079933" w:rsidR="00075816" w:rsidRPr="00075816" w:rsidRDefault="00075816" w:rsidP="00075816">
      <w:pPr>
        <w:pStyle w:val="a4"/>
        <w:rPr>
          <w:lang w:eastAsia="ru-RU"/>
        </w:rPr>
      </w:pPr>
      <w:r w:rsidRPr="00075816">
        <w:rPr>
          <w:lang w:eastAsia="ru-RU"/>
        </w:rPr>
        <w:t xml:space="preserve">1. </w:t>
      </w:r>
      <w:r>
        <w:rPr>
          <w:lang w:eastAsia="ru-RU"/>
        </w:rPr>
        <w:t>Текущие затраты</w:t>
      </w:r>
      <w:r w:rsidRPr="00075816">
        <w:rPr>
          <w:lang w:eastAsia="ru-RU"/>
        </w:rPr>
        <w:t xml:space="preserve"> (без системы):</w:t>
      </w:r>
    </w:p>
    <w:p w14:paraId="4D8AAF03" w14:textId="77777777" w:rsidR="00075816" w:rsidRPr="00075816" w:rsidRDefault="00075816">
      <w:pPr>
        <w:pStyle w:val="a4"/>
        <w:numPr>
          <w:ilvl w:val="0"/>
          <w:numId w:val="60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Время пользователя на анализ: 20 ч/мес × 1000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/ч = 20,000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/мес </w:t>
      </w:r>
    </w:p>
    <w:p w14:paraId="5C68D5F6" w14:textId="77777777" w:rsidR="00075816" w:rsidRPr="00075816" w:rsidRDefault="00075816">
      <w:pPr>
        <w:pStyle w:val="a4"/>
        <w:numPr>
          <w:ilvl w:val="0"/>
          <w:numId w:val="60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Ошибки и упущенная прибыль: 30,000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/мес </w:t>
      </w:r>
    </w:p>
    <w:p w14:paraId="3CE53055" w14:textId="77777777" w:rsidR="00075816" w:rsidRPr="00075816" w:rsidRDefault="00075816">
      <w:pPr>
        <w:pStyle w:val="a4"/>
        <w:numPr>
          <w:ilvl w:val="0"/>
          <w:numId w:val="60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Итого: 50,000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/мес × 12 = 600,000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/год </w:t>
      </w:r>
    </w:p>
    <w:p w14:paraId="3F7C1148" w14:textId="71B3D9AD" w:rsidR="00075816" w:rsidRPr="00075816" w:rsidRDefault="00075816" w:rsidP="00075816">
      <w:pPr>
        <w:pStyle w:val="a4"/>
        <w:rPr>
          <w:lang w:eastAsia="ru-RU"/>
        </w:rPr>
      </w:pPr>
      <w:r w:rsidRPr="00075816">
        <w:rPr>
          <w:lang w:eastAsia="ru-RU"/>
        </w:rPr>
        <w:t xml:space="preserve">2. </w:t>
      </w:r>
      <w:r>
        <w:rPr>
          <w:lang w:eastAsia="ru-RU"/>
        </w:rPr>
        <w:t>Затраты после внедрения</w:t>
      </w:r>
      <w:r w:rsidRPr="00075816">
        <w:rPr>
          <w:lang w:eastAsia="ru-RU"/>
        </w:rPr>
        <w:t>:</w:t>
      </w:r>
    </w:p>
    <w:p w14:paraId="15AFE049" w14:textId="77777777" w:rsidR="00075816" w:rsidRPr="00075816" w:rsidRDefault="00075816">
      <w:pPr>
        <w:pStyle w:val="a4"/>
        <w:numPr>
          <w:ilvl w:val="0"/>
          <w:numId w:val="61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Время на использование: 5 ч/мес × 1000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/ч = 5,000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/мес </w:t>
      </w:r>
    </w:p>
    <w:p w14:paraId="173BFDEE" w14:textId="77777777" w:rsidR="00075816" w:rsidRPr="00075816" w:rsidRDefault="00075816">
      <w:pPr>
        <w:pStyle w:val="a4"/>
        <w:numPr>
          <w:ilvl w:val="0"/>
          <w:numId w:val="61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Подписка/поддержка: 3,000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/мес </w:t>
      </w:r>
    </w:p>
    <w:p w14:paraId="738949C8" w14:textId="77777777" w:rsidR="00075816" w:rsidRPr="00075816" w:rsidRDefault="00075816">
      <w:pPr>
        <w:pStyle w:val="a4"/>
        <w:numPr>
          <w:ilvl w:val="0"/>
          <w:numId w:val="61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Амортизация: 1,500,000 / 3 / 12 = 41,667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/мес </w:t>
      </w:r>
    </w:p>
    <w:p w14:paraId="74E071F1" w14:textId="77777777" w:rsidR="00075816" w:rsidRPr="00075816" w:rsidRDefault="00075816">
      <w:pPr>
        <w:pStyle w:val="a4"/>
        <w:numPr>
          <w:ilvl w:val="0"/>
          <w:numId w:val="61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Итого: 49,667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/мес × 12 = 596,000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/год </w:t>
      </w:r>
    </w:p>
    <w:p w14:paraId="61802728" w14:textId="12B5DFD6" w:rsidR="00075816" w:rsidRPr="00075816" w:rsidRDefault="00075816" w:rsidP="00075816">
      <w:pPr>
        <w:pStyle w:val="a4"/>
        <w:rPr>
          <w:lang w:eastAsia="ru-RU"/>
        </w:rPr>
      </w:pPr>
      <w:r w:rsidRPr="00075816">
        <w:rPr>
          <w:lang w:eastAsia="ru-RU"/>
        </w:rPr>
        <w:t xml:space="preserve">3. </w:t>
      </w:r>
      <w:r>
        <w:rPr>
          <w:lang w:eastAsia="ru-RU"/>
        </w:rPr>
        <w:t>Прямая экономия</w:t>
      </w:r>
      <w:r w:rsidRPr="00075816">
        <w:rPr>
          <w:lang w:eastAsia="ru-RU"/>
        </w:rPr>
        <w:t>:</w:t>
      </w:r>
    </w:p>
    <w:p w14:paraId="0C6B0612" w14:textId="77777777" w:rsidR="00075816" w:rsidRPr="00075816" w:rsidRDefault="00075816">
      <w:pPr>
        <w:pStyle w:val="a4"/>
        <w:numPr>
          <w:ilvl w:val="0"/>
          <w:numId w:val="62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600,000 - 596,000 = 4,000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/год </w:t>
      </w:r>
    </w:p>
    <w:p w14:paraId="00D4A088" w14:textId="6645C00B" w:rsidR="00075816" w:rsidRPr="00075816" w:rsidRDefault="00075816" w:rsidP="00075816">
      <w:pPr>
        <w:pStyle w:val="a4"/>
        <w:rPr>
          <w:lang w:eastAsia="ru-RU"/>
        </w:rPr>
      </w:pPr>
      <w:r w:rsidRPr="00075816">
        <w:rPr>
          <w:lang w:eastAsia="ru-RU"/>
        </w:rPr>
        <w:t xml:space="preserve">4. </w:t>
      </w:r>
      <w:r w:rsidR="00A20604">
        <w:rPr>
          <w:lang w:eastAsia="ru-RU"/>
        </w:rPr>
        <w:t>Дополнительные выгоды</w:t>
      </w:r>
      <w:r w:rsidRPr="00075816">
        <w:rPr>
          <w:lang w:eastAsia="ru-RU"/>
        </w:rPr>
        <w:t>:</w:t>
      </w:r>
    </w:p>
    <w:p w14:paraId="781F3986" w14:textId="77777777" w:rsidR="00075816" w:rsidRPr="00075816" w:rsidRDefault="00075816">
      <w:pPr>
        <w:pStyle w:val="a4"/>
        <w:numPr>
          <w:ilvl w:val="0"/>
          <w:numId w:val="63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Улучшение инвестиционных решений: +300,000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/год </w:t>
      </w:r>
    </w:p>
    <w:p w14:paraId="60EECBC1" w14:textId="77777777" w:rsidR="00075816" w:rsidRPr="00075816" w:rsidRDefault="00075816">
      <w:pPr>
        <w:pStyle w:val="a4"/>
        <w:numPr>
          <w:ilvl w:val="0"/>
          <w:numId w:val="63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Снижение ошибок: +100,000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/год </w:t>
      </w:r>
    </w:p>
    <w:p w14:paraId="440B9D14" w14:textId="77777777" w:rsidR="00075816" w:rsidRPr="00075816" w:rsidRDefault="00075816">
      <w:pPr>
        <w:pStyle w:val="a4"/>
        <w:numPr>
          <w:ilvl w:val="0"/>
          <w:numId w:val="63"/>
        </w:numPr>
        <w:ind w:left="1418"/>
        <w:rPr>
          <w:lang w:eastAsia="ru-RU"/>
        </w:rPr>
      </w:pPr>
      <w:r w:rsidRPr="00075816">
        <w:rPr>
          <w:lang w:eastAsia="ru-RU"/>
        </w:rPr>
        <w:lastRenderedPageBreak/>
        <w:t xml:space="preserve">Итого: 400,000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/год </w:t>
      </w:r>
    </w:p>
    <w:p w14:paraId="0C95ECAC" w14:textId="12E0AE30" w:rsidR="00075816" w:rsidRPr="00075816" w:rsidRDefault="00075816" w:rsidP="00075816">
      <w:pPr>
        <w:pStyle w:val="a4"/>
        <w:rPr>
          <w:lang w:eastAsia="ru-RU"/>
        </w:rPr>
      </w:pPr>
      <w:r w:rsidRPr="00075816">
        <w:rPr>
          <w:lang w:eastAsia="ru-RU"/>
        </w:rPr>
        <w:t xml:space="preserve">5. </w:t>
      </w:r>
      <w:r>
        <w:rPr>
          <w:lang w:eastAsia="ru-RU"/>
        </w:rPr>
        <w:t>Общая выгода</w:t>
      </w:r>
      <w:r w:rsidRPr="00075816">
        <w:rPr>
          <w:lang w:eastAsia="ru-RU"/>
        </w:rPr>
        <w:t>:</w:t>
      </w:r>
    </w:p>
    <w:p w14:paraId="6EA5453E" w14:textId="77777777" w:rsidR="00075816" w:rsidRPr="00075816" w:rsidRDefault="00075816">
      <w:pPr>
        <w:pStyle w:val="a4"/>
        <w:numPr>
          <w:ilvl w:val="0"/>
          <w:numId w:val="64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4,000 + 400,000 = 404,000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/год </w:t>
      </w:r>
    </w:p>
    <w:p w14:paraId="555E55A8" w14:textId="73264264" w:rsidR="00075816" w:rsidRPr="00075816" w:rsidRDefault="00075816" w:rsidP="00075816">
      <w:pPr>
        <w:pStyle w:val="a4"/>
        <w:rPr>
          <w:lang w:eastAsia="ru-RU"/>
        </w:rPr>
      </w:pPr>
      <w:r w:rsidRPr="00075816">
        <w:rPr>
          <w:lang w:eastAsia="ru-RU"/>
        </w:rPr>
        <w:t xml:space="preserve">6. </w:t>
      </w:r>
      <w:r>
        <w:rPr>
          <w:lang w:eastAsia="ru-RU"/>
        </w:rPr>
        <w:t>Инвестиции</w:t>
      </w:r>
      <w:r w:rsidRPr="00075816">
        <w:rPr>
          <w:lang w:eastAsia="ru-RU"/>
        </w:rPr>
        <w:t>:</w:t>
      </w:r>
    </w:p>
    <w:p w14:paraId="1F08EAB8" w14:textId="77777777" w:rsidR="00075816" w:rsidRPr="00075816" w:rsidRDefault="00075816">
      <w:pPr>
        <w:pStyle w:val="a4"/>
        <w:numPr>
          <w:ilvl w:val="0"/>
          <w:numId w:val="65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Разработка: 1,500,000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 </w:t>
      </w:r>
    </w:p>
    <w:p w14:paraId="342162C5" w14:textId="77777777" w:rsidR="00075816" w:rsidRPr="00075816" w:rsidRDefault="00075816">
      <w:pPr>
        <w:pStyle w:val="a4"/>
        <w:numPr>
          <w:ilvl w:val="0"/>
          <w:numId w:val="65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Внедрение: 100,000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 </w:t>
      </w:r>
    </w:p>
    <w:p w14:paraId="7FD6F5CE" w14:textId="77777777" w:rsidR="00075816" w:rsidRPr="00075816" w:rsidRDefault="00075816">
      <w:pPr>
        <w:pStyle w:val="a4"/>
        <w:numPr>
          <w:ilvl w:val="0"/>
          <w:numId w:val="65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Маркетинг: 200,000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 </w:t>
      </w:r>
    </w:p>
    <w:p w14:paraId="74A0E2A8" w14:textId="77777777" w:rsidR="00075816" w:rsidRPr="00075816" w:rsidRDefault="00075816">
      <w:pPr>
        <w:pStyle w:val="a4"/>
        <w:numPr>
          <w:ilvl w:val="0"/>
          <w:numId w:val="65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Итого: 1,800,000 </w:t>
      </w:r>
      <w:proofErr w:type="spellStart"/>
      <w:r w:rsidRPr="00075816">
        <w:rPr>
          <w:lang w:eastAsia="ru-RU"/>
        </w:rPr>
        <w:t>руб</w:t>
      </w:r>
      <w:proofErr w:type="spellEnd"/>
      <w:r w:rsidRPr="00075816">
        <w:rPr>
          <w:lang w:eastAsia="ru-RU"/>
        </w:rPr>
        <w:t xml:space="preserve"> </w:t>
      </w:r>
    </w:p>
    <w:p w14:paraId="5B244CC7" w14:textId="77777777" w:rsidR="00075816" w:rsidRPr="00075816" w:rsidRDefault="00075816" w:rsidP="00075816">
      <w:pPr>
        <w:pStyle w:val="a4"/>
        <w:rPr>
          <w:lang w:eastAsia="ru-RU"/>
        </w:rPr>
      </w:pPr>
      <w:r w:rsidRPr="00075816">
        <w:rPr>
          <w:lang w:eastAsia="ru-RU"/>
        </w:rPr>
        <w:t>7. ROI:</w:t>
      </w:r>
    </w:p>
    <w:p w14:paraId="1AA250FA" w14:textId="77777777" w:rsidR="00075816" w:rsidRPr="00075816" w:rsidRDefault="00075816">
      <w:pPr>
        <w:pStyle w:val="a4"/>
        <w:numPr>
          <w:ilvl w:val="0"/>
          <w:numId w:val="66"/>
        </w:numPr>
        <w:ind w:left="1418"/>
        <w:rPr>
          <w:lang w:eastAsia="ru-RU"/>
        </w:rPr>
      </w:pPr>
      <w:r w:rsidRPr="00075816">
        <w:rPr>
          <w:lang w:eastAsia="ru-RU"/>
        </w:rPr>
        <w:t xml:space="preserve">Срок окупаемости: 1,800,000 / (404,000 / 12) ≈ 53 месяца </w:t>
      </w:r>
    </w:p>
    <w:p w14:paraId="6AE9305C" w14:textId="42E89A9A" w:rsidR="003223A9" w:rsidRPr="00A830A3" w:rsidRDefault="00075816">
      <w:pPr>
        <w:pStyle w:val="a4"/>
        <w:numPr>
          <w:ilvl w:val="0"/>
          <w:numId w:val="66"/>
        </w:numPr>
        <w:ind w:left="1418"/>
        <w:rPr>
          <w:lang w:eastAsia="ru-RU"/>
        </w:rPr>
      </w:pPr>
      <w:r w:rsidRPr="00075816">
        <w:rPr>
          <w:lang w:eastAsia="ru-RU"/>
        </w:rPr>
        <w:t>ROI за 3 года: ((404,000 × 3 - 1,800,000) / 1,800,000) × 100% ≈</w:t>
      </w:r>
      <w:r w:rsidR="00A20604">
        <w:rPr>
          <w:lang w:eastAsia="ru-RU"/>
        </w:rPr>
        <w:t xml:space="preserve"> </w:t>
      </w:r>
      <w:r w:rsidRPr="00075816">
        <w:rPr>
          <w:lang w:eastAsia="ru-RU"/>
        </w:rPr>
        <w:t>-33%</w:t>
      </w:r>
    </w:p>
    <w:p w14:paraId="2990ACE9" w14:textId="763673CF" w:rsidR="003223A9" w:rsidRPr="006111E0" w:rsidRDefault="00D04765" w:rsidP="003223A9">
      <w:pPr>
        <w:pStyle w:val="a8"/>
        <w:rPr>
          <w:sz w:val="28"/>
          <w:szCs w:val="28"/>
          <w:lang w:eastAsia="ru-RU"/>
        </w:rPr>
      </w:pPr>
      <w:bookmarkStart w:id="6" w:name="_Toc230653120"/>
      <w:r>
        <w:rPr>
          <w:sz w:val="28"/>
          <w:szCs w:val="28"/>
          <w:lang w:eastAsia="ru-RU"/>
        </w:rPr>
        <w:lastRenderedPageBreak/>
        <w:t>2</w:t>
      </w:r>
      <w:r w:rsidR="003223A9" w:rsidRPr="006111E0">
        <w:rPr>
          <w:sz w:val="28"/>
          <w:szCs w:val="28"/>
          <w:lang w:eastAsia="ru-RU"/>
        </w:rPr>
        <w:t xml:space="preserve">. </w:t>
      </w:r>
      <w:r w:rsidR="003223A9">
        <w:rPr>
          <w:caps w:val="0"/>
          <w:sz w:val="28"/>
          <w:szCs w:val="28"/>
          <w:lang w:eastAsia="ru-RU"/>
        </w:rPr>
        <w:t>Проектная</w:t>
      </w:r>
      <w:r w:rsidR="003223A9" w:rsidRPr="006111E0">
        <w:rPr>
          <w:caps w:val="0"/>
          <w:sz w:val="28"/>
          <w:szCs w:val="28"/>
          <w:lang w:eastAsia="ru-RU"/>
        </w:rPr>
        <w:t xml:space="preserve"> часть</w:t>
      </w:r>
      <w:bookmarkEnd w:id="6"/>
    </w:p>
    <w:p w14:paraId="34EE0FE3" w14:textId="6DE125B3" w:rsidR="00FA1D00" w:rsidRDefault="00D04765" w:rsidP="003223A9">
      <w:pPr>
        <w:pStyle w:val="a6"/>
        <w:rPr>
          <w:lang w:eastAsia="ru-RU"/>
        </w:rPr>
      </w:pPr>
      <w:bookmarkStart w:id="7" w:name="_Toc230653121"/>
      <w:r>
        <w:rPr>
          <w:lang w:eastAsia="ru-RU"/>
        </w:rPr>
        <w:t>2</w:t>
      </w:r>
      <w:r w:rsidR="003223A9">
        <w:rPr>
          <w:lang w:eastAsia="ru-RU"/>
        </w:rPr>
        <w:t xml:space="preserve">.1. </w:t>
      </w:r>
      <w:r w:rsidR="003223A9">
        <w:rPr>
          <w:lang w:eastAsia="ru-RU"/>
        </w:rPr>
        <w:t>Модель требований к ПО</w:t>
      </w:r>
      <w:bookmarkEnd w:id="7"/>
    </w:p>
    <w:p w14:paraId="000770DD" w14:textId="26B5D76B" w:rsidR="00EE1A41" w:rsidRPr="00EE1A41" w:rsidRDefault="003223A9" w:rsidP="00CF1F52">
      <w:pPr>
        <w:pStyle w:val="a4"/>
        <w:spacing w:after="240"/>
        <w:rPr>
          <w:lang w:eastAsia="ru-RU"/>
        </w:rPr>
      </w:pPr>
      <w:r>
        <w:t>На начальном этапе проектирования системы был сформирован набор функциональных требований, определяющих поведение приложения с точки зрения конечного пользователя. Для формализации этих требований использовалась нотация UML: построена диаграмма вариантов использования (</w:t>
      </w:r>
      <w:proofErr w:type="spellStart"/>
      <w:r>
        <w:t>Use-case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), отражающая взаимодействие основных акторов с системой</w:t>
      </w:r>
      <w:r w:rsidR="00B621E0">
        <w:t>:</w:t>
      </w:r>
    </w:p>
    <w:p w14:paraId="6159ED05" w14:textId="77777777" w:rsidR="00EE1A41" w:rsidRPr="00EE1A41" w:rsidRDefault="00EE1A41" w:rsidP="005309AA">
      <w:pPr>
        <w:pStyle w:val="a4"/>
        <w:ind w:firstLine="0"/>
        <w:jc w:val="center"/>
        <w:rPr>
          <w:lang w:eastAsia="ru-RU"/>
        </w:rPr>
      </w:pPr>
      <w:r w:rsidRPr="00EE1A41">
        <w:rPr>
          <w:lang w:val="ru" w:eastAsia="ru-RU"/>
        </w:rPr>
        <w:fldChar w:fldCharType="begin"/>
      </w:r>
      <w:r w:rsidRPr="00EE1A41">
        <w:rPr>
          <w:lang w:val="ru" w:eastAsia="ru-RU"/>
        </w:rPr>
        <w:instrText xml:space="preserve"> INCLUDEPICTURE "https://uml.planttext.com/plantuml/png/VLN9RXD14BttLvHy3uhN92Yo0fou8H0tBYExCrWUZwEPCH92I5umFaJ292TEB1-0D75inV6MNwZ-8wfx5hjxJ2xML5UzglUggjjdVc1vGQVbCERmym22DdWD-tq0zOR7Qq6ZxJA_sN0lBCzgmOLLQresVnDyT3X8j-NQ3cVCgWLj3tBu0zSumPdeYJvkH3S7bWyltG_S9tSQT2MwkC45XKK1pxrsas_Tlt66jsA0Ip7UoVAQsnt7acbOMXToKUuMTmDuPjiUjsK4lAB0yxRNoi4dnW0wFgzPFazIurpI8mwX-4hVOvN-xOky5laT9r5ndEET4LdG8gyfggS4XoH-G_ANL6LDk1dWL3dxfEO1mnXUr3dz8ioKkh4KtyHeYxpPDYb5bZJW7mfSYw6AM-_I12f9cIH_dCJGibvJWaGFL_HBdG1YHrBfymiHMAP2A-nnb1GSajmvbPeJrtcCEp9Q6KVXNTIGeLAyZbgJWex_2v93eBAB7JadMl1VN90_rW2AtKXSQVhpXyneteOQDbKIPB_ZOT-g0Mxm7bGxnsHiPUNr5Vb9c0Sv7HKKQWXjVcAG92Xa9hyKWvsfHsiazuNqX6GIGnh8BeSzssFaw8fBrTmHRSUb64AiKXb9bjAZIcXTwHBBMT6iass-Jx3bFLkXBdqt0lV8f16eexvID95R-Swb0EDcIrAu0dKRPtYZygY9K1zNIRqA-ynOyeZ0mK5LNLRZe60U53EOadbGDWyg6SnHfl1Xbak6Z1nIzAYbbJIJza2tYuPTOYnzxv8p8aTyu8aqZk4fd9ust9hJgVDgTUiuCHnCqejS-KBMLuvTfJsmGkohcBupxjRfx-8V" \* MERGEFORMATINET </w:instrText>
      </w:r>
      <w:r w:rsidRPr="00EE1A41">
        <w:rPr>
          <w:lang w:val="ru" w:eastAsia="ru-RU"/>
        </w:rPr>
        <w:fldChar w:fldCharType="separate"/>
      </w:r>
      <w:r w:rsidRPr="00EE1A41">
        <w:rPr>
          <w:noProof/>
          <w:lang w:val="ru" w:eastAsia="ru-RU"/>
        </w:rPr>
        <w:drawing>
          <wp:inline distT="0" distB="0" distL="0" distR="0" wp14:anchorId="1E03FECE" wp14:editId="295E5210">
            <wp:extent cx="1939463" cy="5184950"/>
            <wp:effectExtent l="0" t="0" r="3810" b="0"/>
            <wp:docPr id="1712864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220" cy="525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A41">
        <w:rPr>
          <w:lang w:eastAsia="ru-RU"/>
        </w:rPr>
        <w:fldChar w:fldCharType="end"/>
      </w:r>
    </w:p>
    <w:p w14:paraId="51E6CAEE" w14:textId="28A49996" w:rsidR="00EE1A41" w:rsidRDefault="00EE1A41" w:rsidP="005309AA">
      <w:pPr>
        <w:pStyle w:val="a4"/>
        <w:ind w:firstLine="0"/>
        <w:jc w:val="center"/>
        <w:rPr>
          <w:lang w:eastAsia="ru-RU"/>
        </w:rPr>
      </w:pPr>
      <w:r w:rsidRPr="00EE1A41">
        <w:rPr>
          <w:lang w:eastAsia="ru-RU"/>
        </w:rPr>
        <w:t xml:space="preserve">Рисунок </w:t>
      </w:r>
      <w:r>
        <w:rPr>
          <w:lang w:eastAsia="ru-RU"/>
        </w:rPr>
        <w:t>2</w:t>
      </w:r>
      <w:r w:rsidRPr="00EE1A41">
        <w:rPr>
          <w:lang w:eastAsia="ru-RU"/>
        </w:rPr>
        <w:t xml:space="preserve"> – </w:t>
      </w:r>
      <w:r w:rsidRPr="00EE1A41">
        <w:rPr>
          <w:lang w:val="en-US" w:eastAsia="ru-RU"/>
        </w:rPr>
        <w:t>Use</w:t>
      </w:r>
      <w:r w:rsidRPr="00D04765">
        <w:rPr>
          <w:lang w:eastAsia="ru-RU"/>
        </w:rPr>
        <w:t>-</w:t>
      </w:r>
      <w:r w:rsidRPr="00EE1A41">
        <w:rPr>
          <w:lang w:val="en-US" w:eastAsia="ru-RU"/>
        </w:rPr>
        <w:t>cases</w:t>
      </w:r>
      <w:r w:rsidRPr="00EE1A41">
        <w:rPr>
          <w:lang w:eastAsia="ru-RU"/>
        </w:rPr>
        <w:t xml:space="preserve"> диаграмма</w:t>
      </w:r>
    </w:p>
    <w:p w14:paraId="64FFE371" w14:textId="77777777" w:rsidR="00310AFC" w:rsidRPr="00310AFC" w:rsidRDefault="00310AFC" w:rsidP="00310AFC">
      <w:pPr>
        <w:pStyle w:val="a4"/>
        <w:spacing w:before="240"/>
        <w:rPr>
          <w:b/>
          <w:lang w:eastAsia="ru-RU"/>
        </w:rPr>
      </w:pPr>
      <w:r w:rsidRPr="00310AFC">
        <w:rPr>
          <w:b/>
          <w:lang w:eastAsia="ru-RU"/>
        </w:rPr>
        <w:t>Описание прецедентов</w:t>
      </w:r>
    </w:p>
    <w:p w14:paraId="47C54177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221B19">
        <w:rPr>
          <w:b/>
          <w:lang w:val="ru" w:eastAsia="ru-RU"/>
        </w:rPr>
        <w:t>Прецедент UC-001</w:t>
      </w:r>
      <w:r w:rsidRPr="00310AFC">
        <w:rPr>
          <w:bCs w:val="0"/>
          <w:lang w:val="ru" w:eastAsia="ru-RU"/>
        </w:rPr>
        <w:t>: Регистрация пользователя</w:t>
      </w:r>
    </w:p>
    <w:p w14:paraId="036EBE59" w14:textId="77777777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ID: UC-001</w:t>
      </w:r>
    </w:p>
    <w:p w14:paraId="4A84F591" w14:textId="77777777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lastRenderedPageBreak/>
        <w:t>Название: Регистрация пользователя</w:t>
      </w:r>
    </w:p>
    <w:p w14:paraId="7AA2953E" w14:textId="77777777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Акторы: Инвестор (инициатор), Система (исполнитель)</w:t>
      </w:r>
    </w:p>
    <w:p w14:paraId="756D3CC8" w14:textId="0DEDE623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Уровень: Основной функционал</w:t>
      </w:r>
    </w:p>
    <w:p w14:paraId="7AC1BA97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1. Краткое описание</w:t>
      </w:r>
    </w:p>
    <w:p w14:paraId="75202F4F" w14:textId="77777777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 xml:space="preserve">Пользователь создает учетную запись в системе агрегатора инвестиционных счетов, указывая </w:t>
      </w:r>
      <w:proofErr w:type="spellStart"/>
      <w:r w:rsidRPr="00310AFC">
        <w:rPr>
          <w:bCs w:val="0"/>
          <w:lang w:eastAsia="ru-RU"/>
        </w:rPr>
        <w:t>email</w:t>
      </w:r>
      <w:proofErr w:type="spellEnd"/>
      <w:r w:rsidRPr="00310AFC">
        <w:rPr>
          <w:bCs w:val="0"/>
          <w:lang w:eastAsia="ru-RU"/>
        </w:rPr>
        <w:t xml:space="preserve"> и пароль.</w:t>
      </w:r>
    </w:p>
    <w:p w14:paraId="6EC3DEA9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2. Предусловия</w:t>
      </w:r>
    </w:p>
    <w:p w14:paraId="6B41E810" w14:textId="77777777" w:rsidR="00310AFC" w:rsidRPr="00310AFC" w:rsidRDefault="00310AFC">
      <w:pPr>
        <w:pStyle w:val="a4"/>
        <w:numPr>
          <w:ilvl w:val="0"/>
          <w:numId w:val="1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не авторизован </w:t>
      </w:r>
    </w:p>
    <w:p w14:paraId="5A709297" w14:textId="77777777" w:rsidR="00310AFC" w:rsidRPr="00310AFC" w:rsidRDefault="00310AFC">
      <w:pPr>
        <w:pStyle w:val="a4"/>
        <w:numPr>
          <w:ilvl w:val="0"/>
          <w:numId w:val="13"/>
        </w:numPr>
        <w:rPr>
          <w:bCs w:val="0"/>
          <w:lang w:val="ru" w:eastAsia="ru-RU"/>
        </w:rPr>
      </w:pP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не зарегистрирован в системе </w:t>
      </w:r>
    </w:p>
    <w:p w14:paraId="2BB49089" w14:textId="77777777" w:rsidR="00310AFC" w:rsidRPr="00310AFC" w:rsidRDefault="00310AFC">
      <w:pPr>
        <w:pStyle w:val="a4"/>
        <w:numPr>
          <w:ilvl w:val="0"/>
          <w:numId w:val="1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доступна </w:t>
      </w:r>
    </w:p>
    <w:p w14:paraId="49199DE7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3. Постусловия</w:t>
      </w:r>
    </w:p>
    <w:p w14:paraId="76CB815A" w14:textId="77777777" w:rsidR="00310AFC" w:rsidRPr="00310AFC" w:rsidRDefault="00310AFC">
      <w:pPr>
        <w:pStyle w:val="a4"/>
        <w:numPr>
          <w:ilvl w:val="0"/>
          <w:numId w:val="1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Создан новый пользователь </w:t>
      </w:r>
    </w:p>
    <w:p w14:paraId="782E631C" w14:textId="77777777" w:rsidR="00310AFC" w:rsidRPr="00310AFC" w:rsidRDefault="00310AFC">
      <w:pPr>
        <w:pStyle w:val="a4"/>
        <w:numPr>
          <w:ilvl w:val="0"/>
          <w:numId w:val="1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Пользователю отправлено письмо подтверждения </w:t>
      </w: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</w:t>
      </w:r>
    </w:p>
    <w:p w14:paraId="269D2E52" w14:textId="77777777" w:rsidR="00310AFC" w:rsidRPr="00310AFC" w:rsidRDefault="00310AFC">
      <w:pPr>
        <w:pStyle w:val="a4"/>
        <w:numPr>
          <w:ilvl w:val="0"/>
          <w:numId w:val="1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получает статус PENDING </w:t>
      </w:r>
    </w:p>
    <w:p w14:paraId="7706D115" w14:textId="77777777" w:rsidR="00310AFC" w:rsidRPr="00310AFC" w:rsidRDefault="00310AFC">
      <w:pPr>
        <w:pStyle w:val="a4"/>
        <w:numPr>
          <w:ilvl w:val="0"/>
          <w:numId w:val="1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Запись о регистрации сохранена в журнале аудита </w:t>
      </w:r>
    </w:p>
    <w:p w14:paraId="5B9015E7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4. Основной поток</w:t>
      </w:r>
    </w:p>
    <w:p w14:paraId="41A521C0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выбирает опцию «Регистрация» </w:t>
      </w:r>
    </w:p>
    <w:p w14:paraId="770C8CA0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отображает форму регистрации </w:t>
      </w:r>
    </w:p>
    <w:p w14:paraId="377BDA13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вводит: </w:t>
      </w:r>
    </w:p>
    <w:p w14:paraId="2569DFCC" w14:textId="77777777" w:rsidR="00310AFC" w:rsidRPr="00310AFC" w:rsidRDefault="00310AFC">
      <w:pPr>
        <w:pStyle w:val="a4"/>
        <w:numPr>
          <w:ilvl w:val="1"/>
          <w:numId w:val="15"/>
        </w:numPr>
        <w:rPr>
          <w:bCs w:val="0"/>
          <w:lang w:val="ru" w:eastAsia="ru-RU"/>
        </w:rPr>
      </w:pP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</w:t>
      </w:r>
    </w:p>
    <w:p w14:paraId="69BB673B" w14:textId="77777777" w:rsidR="00310AFC" w:rsidRPr="00310AFC" w:rsidRDefault="00310AFC">
      <w:pPr>
        <w:pStyle w:val="a4"/>
        <w:numPr>
          <w:ilvl w:val="1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Пароль </w:t>
      </w:r>
    </w:p>
    <w:p w14:paraId="55741F45" w14:textId="77777777" w:rsidR="00310AFC" w:rsidRPr="00310AFC" w:rsidRDefault="00310AFC">
      <w:pPr>
        <w:pStyle w:val="a4"/>
        <w:numPr>
          <w:ilvl w:val="1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Подтверждение пароля </w:t>
      </w:r>
    </w:p>
    <w:p w14:paraId="62E075ED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принимает пользовательское соглашение </w:t>
      </w:r>
    </w:p>
    <w:p w14:paraId="5818F976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нажимает кнопку «Зарегистрироваться» </w:t>
      </w:r>
    </w:p>
    <w:p w14:paraId="51270114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выполняет валидацию: </w:t>
      </w:r>
    </w:p>
    <w:p w14:paraId="6061349B" w14:textId="77777777" w:rsidR="00310AFC" w:rsidRPr="00310AFC" w:rsidRDefault="00310AFC">
      <w:pPr>
        <w:pStyle w:val="a4"/>
        <w:numPr>
          <w:ilvl w:val="1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Проверяет корректность </w:t>
      </w: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</w:t>
      </w:r>
    </w:p>
    <w:p w14:paraId="0C2BFE12" w14:textId="77777777" w:rsidR="00310AFC" w:rsidRPr="00310AFC" w:rsidRDefault="00310AFC">
      <w:pPr>
        <w:pStyle w:val="a4"/>
        <w:numPr>
          <w:ilvl w:val="1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Проверяет сложность пароля </w:t>
      </w:r>
    </w:p>
    <w:p w14:paraId="0EBEB143" w14:textId="77777777" w:rsidR="00310AFC" w:rsidRPr="00310AFC" w:rsidRDefault="00310AFC">
      <w:pPr>
        <w:pStyle w:val="a4"/>
        <w:numPr>
          <w:ilvl w:val="1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Проверяет совпадение паролей </w:t>
      </w:r>
    </w:p>
    <w:p w14:paraId="44A31E12" w14:textId="77777777" w:rsidR="00310AFC" w:rsidRPr="00310AFC" w:rsidRDefault="00310AFC">
      <w:pPr>
        <w:pStyle w:val="a4"/>
        <w:numPr>
          <w:ilvl w:val="1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Проверяет уникальность </w:t>
      </w: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</w:t>
      </w:r>
    </w:p>
    <w:p w14:paraId="40C5845C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создает учетную запись пользователя </w:t>
      </w:r>
    </w:p>
    <w:p w14:paraId="7473A5DE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lastRenderedPageBreak/>
        <w:t xml:space="preserve">Система генерирует уникальный ID пользователя </w:t>
      </w:r>
    </w:p>
    <w:p w14:paraId="13AF3DCC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отправляет письмо подтверждения </w:t>
      </w: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</w:t>
      </w:r>
    </w:p>
    <w:p w14:paraId="44E2703C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сохраняет пользователя в базе данных </w:t>
      </w:r>
    </w:p>
    <w:p w14:paraId="3DF87F52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отображает сообщение об успешной регистрации </w:t>
      </w:r>
    </w:p>
    <w:p w14:paraId="0139383F" w14:textId="77777777" w:rsidR="00310AFC" w:rsidRPr="00310AFC" w:rsidRDefault="00310AFC">
      <w:pPr>
        <w:pStyle w:val="a4"/>
        <w:numPr>
          <w:ilvl w:val="0"/>
          <w:numId w:val="1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предлагает подтвердить </w:t>
      </w: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</w:t>
      </w:r>
    </w:p>
    <w:p w14:paraId="0B2F78FF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5. </w:t>
      </w:r>
      <w:proofErr w:type="spellStart"/>
      <w:r w:rsidRPr="00310AFC">
        <w:rPr>
          <w:bCs w:val="0"/>
          <w:lang w:val="ru" w:eastAsia="ru-RU"/>
        </w:rPr>
        <w:t>Подпотоки</w:t>
      </w:r>
      <w:proofErr w:type="spellEnd"/>
    </w:p>
    <w:p w14:paraId="37417347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5.1. </w:t>
      </w:r>
      <w:proofErr w:type="spellStart"/>
      <w:r w:rsidRPr="00310AFC">
        <w:rPr>
          <w:bCs w:val="0"/>
          <w:lang w:val="ru" w:eastAsia="ru-RU"/>
        </w:rPr>
        <w:t>Подпоток</w:t>
      </w:r>
      <w:proofErr w:type="spellEnd"/>
      <w:r w:rsidRPr="00310AFC">
        <w:rPr>
          <w:bCs w:val="0"/>
          <w:lang w:val="ru" w:eastAsia="ru-RU"/>
        </w:rPr>
        <w:t xml:space="preserve"> A: Регистрация через </w:t>
      </w:r>
      <w:proofErr w:type="spellStart"/>
      <w:r w:rsidRPr="00310AFC">
        <w:rPr>
          <w:bCs w:val="0"/>
          <w:lang w:val="ru" w:eastAsia="ru-RU"/>
        </w:rPr>
        <w:t>OAuth</w:t>
      </w:r>
      <w:proofErr w:type="spellEnd"/>
    </w:p>
    <w:p w14:paraId="64F04950" w14:textId="77777777" w:rsidR="00310AFC" w:rsidRPr="00310AFC" w:rsidRDefault="00310AFC">
      <w:pPr>
        <w:pStyle w:val="a4"/>
        <w:numPr>
          <w:ilvl w:val="0"/>
          <w:numId w:val="1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A1. На шаге 1 пользователь выбирает «Войти через Google» </w:t>
      </w:r>
    </w:p>
    <w:p w14:paraId="7139747A" w14:textId="77777777" w:rsidR="00310AFC" w:rsidRPr="00310AFC" w:rsidRDefault="00310AFC">
      <w:pPr>
        <w:pStyle w:val="a4"/>
        <w:numPr>
          <w:ilvl w:val="0"/>
          <w:numId w:val="1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A2. Система перенаправляет на страницу </w:t>
      </w:r>
      <w:proofErr w:type="spellStart"/>
      <w:r w:rsidRPr="00310AFC">
        <w:rPr>
          <w:bCs w:val="0"/>
          <w:lang w:val="ru" w:eastAsia="ru-RU"/>
        </w:rPr>
        <w:t>OAuth</w:t>
      </w:r>
      <w:proofErr w:type="spellEnd"/>
      <w:r w:rsidRPr="00310AFC">
        <w:rPr>
          <w:bCs w:val="0"/>
          <w:lang w:val="ru" w:eastAsia="ru-RU"/>
        </w:rPr>
        <w:t xml:space="preserve">-провайдера </w:t>
      </w:r>
    </w:p>
    <w:p w14:paraId="4436542C" w14:textId="77777777" w:rsidR="00310AFC" w:rsidRPr="00310AFC" w:rsidRDefault="00310AFC">
      <w:pPr>
        <w:pStyle w:val="a4"/>
        <w:numPr>
          <w:ilvl w:val="0"/>
          <w:numId w:val="1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A3. Пользователь подтверждает вход </w:t>
      </w:r>
    </w:p>
    <w:p w14:paraId="7347EC61" w14:textId="77777777" w:rsidR="00310AFC" w:rsidRPr="00310AFC" w:rsidRDefault="00310AFC">
      <w:pPr>
        <w:pStyle w:val="a4"/>
        <w:numPr>
          <w:ilvl w:val="0"/>
          <w:numId w:val="1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A4. Система получает данные пользователя </w:t>
      </w:r>
    </w:p>
    <w:p w14:paraId="2944419F" w14:textId="77777777" w:rsidR="00310AFC" w:rsidRPr="00310AFC" w:rsidRDefault="00310AFC">
      <w:pPr>
        <w:pStyle w:val="a4"/>
        <w:numPr>
          <w:ilvl w:val="0"/>
          <w:numId w:val="1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A5. Продолжение с шага 7 основного потока </w:t>
      </w:r>
    </w:p>
    <w:p w14:paraId="3A963852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 Потоки исключений</w:t>
      </w:r>
    </w:p>
    <w:p w14:paraId="2FFB672D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6.1. Исключение E1: </w:t>
      </w: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уже используется</w:t>
      </w:r>
    </w:p>
    <w:p w14:paraId="5AB1E477" w14:textId="77777777" w:rsidR="00310AFC" w:rsidRPr="00310AFC" w:rsidRDefault="00310AFC">
      <w:pPr>
        <w:pStyle w:val="a4"/>
        <w:numPr>
          <w:ilvl w:val="0"/>
          <w:numId w:val="1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E1.1. На шаге 6 система обнаруживает существующий </w:t>
      </w: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</w:t>
      </w:r>
    </w:p>
    <w:p w14:paraId="75968F21" w14:textId="77777777" w:rsidR="00310AFC" w:rsidRPr="00310AFC" w:rsidRDefault="00310AFC">
      <w:pPr>
        <w:pStyle w:val="a4"/>
        <w:numPr>
          <w:ilvl w:val="0"/>
          <w:numId w:val="1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E1.2. Система отображает сообщение об ошибке </w:t>
      </w:r>
    </w:p>
    <w:p w14:paraId="2BFDE664" w14:textId="77777777" w:rsidR="00310AFC" w:rsidRPr="00310AFC" w:rsidRDefault="00310AFC">
      <w:pPr>
        <w:pStyle w:val="a4"/>
        <w:numPr>
          <w:ilvl w:val="0"/>
          <w:numId w:val="1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E1.3. Пользователь вводит другой </w:t>
      </w:r>
      <w:proofErr w:type="spellStart"/>
      <w:r w:rsidRPr="00310AFC">
        <w:rPr>
          <w:bCs w:val="0"/>
          <w:lang w:val="ru" w:eastAsia="ru-RU"/>
        </w:rPr>
        <w:t>email</w:t>
      </w:r>
      <w:proofErr w:type="spellEnd"/>
      <w:r w:rsidRPr="00310AFC">
        <w:rPr>
          <w:bCs w:val="0"/>
          <w:lang w:val="ru" w:eastAsia="ru-RU"/>
        </w:rPr>
        <w:t xml:space="preserve"> </w:t>
      </w:r>
    </w:p>
    <w:p w14:paraId="467C587A" w14:textId="77777777" w:rsidR="00310AFC" w:rsidRPr="00310AFC" w:rsidRDefault="00310AFC">
      <w:pPr>
        <w:pStyle w:val="a4"/>
        <w:numPr>
          <w:ilvl w:val="0"/>
          <w:numId w:val="1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E1.4. Продолжение с шага 5 </w:t>
      </w:r>
    </w:p>
    <w:p w14:paraId="2B5B2B78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6.2. Исключение E2: Некорректный пароль</w:t>
      </w:r>
    </w:p>
    <w:p w14:paraId="639F6AB1" w14:textId="77777777" w:rsidR="00310AFC" w:rsidRPr="00310AFC" w:rsidRDefault="00310AFC">
      <w:pPr>
        <w:pStyle w:val="a4"/>
        <w:numPr>
          <w:ilvl w:val="0"/>
          <w:numId w:val="1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E2.1. На шаге 6 пароль не проходит проверку сложности </w:t>
      </w:r>
    </w:p>
    <w:p w14:paraId="75CCE8CE" w14:textId="77777777" w:rsidR="00310AFC" w:rsidRPr="00310AFC" w:rsidRDefault="00310AFC">
      <w:pPr>
        <w:pStyle w:val="a4"/>
        <w:numPr>
          <w:ilvl w:val="0"/>
          <w:numId w:val="1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E2.2. Система отображает требования к паролю </w:t>
      </w:r>
    </w:p>
    <w:p w14:paraId="510C253D" w14:textId="77777777" w:rsidR="00310AFC" w:rsidRPr="00310AFC" w:rsidRDefault="00310AFC">
      <w:pPr>
        <w:pStyle w:val="a4"/>
        <w:numPr>
          <w:ilvl w:val="0"/>
          <w:numId w:val="1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E2.3. Пользователь исправляет пароль </w:t>
      </w:r>
    </w:p>
    <w:p w14:paraId="59FD7F7B" w14:textId="77777777" w:rsidR="00310AFC" w:rsidRPr="00310AFC" w:rsidRDefault="00310AFC">
      <w:pPr>
        <w:pStyle w:val="a4"/>
        <w:numPr>
          <w:ilvl w:val="0"/>
          <w:numId w:val="1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E2.4. Продолжение с шага 5 </w:t>
      </w:r>
    </w:p>
    <w:p w14:paraId="6D108838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6.3. Исключение E3: Ошибка отправки </w:t>
      </w:r>
      <w:proofErr w:type="spellStart"/>
      <w:r w:rsidRPr="00310AFC">
        <w:rPr>
          <w:bCs w:val="0"/>
          <w:lang w:val="ru" w:eastAsia="ru-RU"/>
        </w:rPr>
        <w:t>email</w:t>
      </w:r>
      <w:proofErr w:type="spellEnd"/>
    </w:p>
    <w:p w14:paraId="2E46B3D2" w14:textId="77777777" w:rsidR="00310AFC" w:rsidRPr="00310AFC" w:rsidRDefault="00310AFC">
      <w:pPr>
        <w:pStyle w:val="a4"/>
        <w:numPr>
          <w:ilvl w:val="0"/>
          <w:numId w:val="1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E3.1. На шаге 9 сервис отправки недоступен </w:t>
      </w:r>
    </w:p>
    <w:p w14:paraId="696D5348" w14:textId="77777777" w:rsidR="00310AFC" w:rsidRPr="00310AFC" w:rsidRDefault="00310AFC">
      <w:pPr>
        <w:pStyle w:val="a4"/>
        <w:numPr>
          <w:ilvl w:val="0"/>
          <w:numId w:val="1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E3.2. Система создает пользователя без подтверждения </w:t>
      </w:r>
    </w:p>
    <w:p w14:paraId="2220E2C0" w14:textId="77777777" w:rsidR="00310AFC" w:rsidRPr="00310AFC" w:rsidRDefault="00310AFC">
      <w:pPr>
        <w:pStyle w:val="a4"/>
        <w:numPr>
          <w:ilvl w:val="0"/>
          <w:numId w:val="1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E3.3. Система предлагает повторно отправить письмо позже </w:t>
      </w:r>
    </w:p>
    <w:p w14:paraId="42A9ED68" w14:textId="77777777" w:rsid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Приоритет: Высокий</w:t>
      </w:r>
    </w:p>
    <w:p w14:paraId="73B61FCD" w14:textId="77777777" w:rsid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Частота использования: 100+ раз в день</w:t>
      </w:r>
    </w:p>
    <w:p w14:paraId="62A7A14F" w14:textId="49CA5F48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Сложность: Низкая</w:t>
      </w:r>
    </w:p>
    <w:p w14:paraId="53E4516E" w14:textId="77777777" w:rsidR="00310AFC" w:rsidRPr="00310AFC" w:rsidRDefault="00310AFC" w:rsidP="00310AFC">
      <w:pPr>
        <w:pStyle w:val="a4"/>
        <w:spacing w:before="240"/>
        <w:rPr>
          <w:bCs w:val="0"/>
          <w:lang w:val="ru" w:eastAsia="ru-RU"/>
        </w:rPr>
      </w:pPr>
      <w:r w:rsidRPr="00BA626E">
        <w:rPr>
          <w:b/>
          <w:lang w:val="ru" w:eastAsia="ru-RU"/>
        </w:rPr>
        <w:lastRenderedPageBreak/>
        <w:t>Прецедент UC-002</w:t>
      </w:r>
      <w:r w:rsidRPr="00310AFC">
        <w:rPr>
          <w:bCs w:val="0"/>
          <w:lang w:val="ru" w:eastAsia="ru-RU"/>
        </w:rPr>
        <w:t>: Подключение брокерского счета</w:t>
      </w:r>
    </w:p>
    <w:p w14:paraId="42C2231D" w14:textId="77777777" w:rsid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ID: UC-002</w:t>
      </w:r>
    </w:p>
    <w:p w14:paraId="46FEF852" w14:textId="77777777" w:rsid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Название: Подключение брокерского счета</w:t>
      </w:r>
    </w:p>
    <w:p w14:paraId="3F7AF4C0" w14:textId="77777777" w:rsid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Акторы: Инвестор (инициатор), Брокер API (внешняя система), Система</w:t>
      </w:r>
      <w:r>
        <w:rPr>
          <w:bCs w:val="0"/>
          <w:lang w:eastAsia="ru-RU"/>
        </w:rPr>
        <w:t xml:space="preserve"> </w:t>
      </w:r>
      <w:r w:rsidRPr="00310AFC">
        <w:rPr>
          <w:bCs w:val="0"/>
          <w:lang w:eastAsia="ru-RU"/>
        </w:rPr>
        <w:t>(исполнитель)</w:t>
      </w:r>
    </w:p>
    <w:p w14:paraId="7914BADB" w14:textId="7683F5D5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Уровень: Основной функционал</w:t>
      </w:r>
    </w:p>
    <w:p w14:paraId="2B5151DB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1. Краткое описание</w:t>
      </w:r>
    </w:p>
    <w:p w14:paraId="69BE006B" w14:textId="77777777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Пользователь подключает брокерский счет через API брокера для синхронизации активов и операций.</w:t>
      </w:r>
    </w:p>
    <w:p w14:paraId="3922FC1D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2. Предусловия</w:t>
      </w:r>
    </w:p>
    <w:p w14:paraId="0E2EA5F3" w14:textId="77777777" w:rsidR="00310AFC" w:rsidRPr="00310AFC" w:rsidRDefault="00310AFC">
      <w:pPr>
        <w:pStyle w:val="a4"/>
        <w:numPr>
          <w:ilvl w:val="0"/>
          <w:numId w:val="2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авторизован </w:t>
      </w:r>
    </w:p>
    <w:p w14:paraId="2EA124B5" w14:textId="77777777" w:rsidR="00310AFC" w:rsidRPr="00310AFC" w:rsidRDefault="00310AFC">
      <w:pPr>
        <w:pStyle w:val="a4"/>
        <w:numPr>
          <w:ilvl w:val="0"/>
          <w:numId w:val="2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Брокер поддерживается системой </w:t>
      </w:r>
    </w:p>
    <w:p w14:paraId="770A0DE4" w14:textId="77777777" w:rsidR="00310AFC" w:rsidRPr="00310AFC" w:rsidRDefault="00310AFC">
      <w:pPr>
        <w:pStyle w:val="a4"/>
        <w:numPr>
          <w:ilvl w:val="0"/>
          <w:numId w:val="2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API брокера доступно </w:t>
      </w:r>
    </w:p>
    <w:p w14:paraId="57C3D15F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3. Постусловия</w:t>
      </w:r>
    </w:p>
    <w:p w14:paraId="0E4418C9" w14:textId="77777777" w:rsidR="00310AFC" w:rsidRPr="00310AFC" w:rsidRDefault="00310AFC">
      <w:pPr>
        <w:pStyle w:val="a4"/>
        <w:numPr>
          <w:ilvl w:val="0"/>
          <w:numId w:val="21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Счет подключен к системе </w:t>
      </w:r>
    </w:p>
    <w:p w14:paraId="65778061" w14:textId="77777777" w:rsidR="00310AFC" w:rsidRPr="00310AFC" w:rsidRDefault="00310AFC">
      <w:pPr>
        <w:pStyle w:val="a4"/>
        <w:numPr>
          <w:ilvl w:val="0"/>
          <w:numId w:val="21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Выполнена первичная синхронизация </w:t>
      </w:r>
    </w:p>
    <w:p w14:paraId="3484ED45" w14:textId="77777777" w:rsidR="00310AFC" w:rsidRPr="00310AFC" w:rsidRDefault="00310AFC">
      <w:pPr>
        <w:pStyle w:val="a4"/>
        <w:numPr>
          <w:ilvl w:val="0"/>
          <w:numId w:val="21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Создана запись инвестиционного счета </w:t>
      </w:r>
    </w:p>
    <w:p w14:paraId="6A8F3659" w14:textId="77777777" w:rsidR="00310AFC" w:rsidRPr="00310AFC" w:rsidRDefault="00310AFC">
      <w:pPr>
        <w:pStyle w:val="a4"/>
        <w:numPr>
          <w:ilvl w:val="0"/>
          <w:numId w:val="21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уведомлен об успешном подключении </w:t>
      </w:r>
    </w:p>
    <w:p w14:paraId="1324DCB6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4. Основной поток</w:t>
      </w:r>
    </w:p>
    <w:p w14:paraId="0833E692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открывает раздел «Подключить брокера» </w:t>
      </w:r>
    </w:p>
    <w:p w14:paraId="4A212836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отображает список доступных брокеров </w:t>
      </w:r>
    </w:p>
    <w:p w14:paraId="751069CB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выбирает брокера </w:t>
      </w:r>
    </w:p>
    <w:p w14:paraId="11B78A35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отображает форму подключения </w:t>
      </w:r>
    </w:p>
    <w:p w14:paraId="493DD7AA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вводит API-ключи или проходит </w:t>
      </w:r>
      <w:proofErr w:type="spellStart"/>
      <w:r w:rsidRPr="00310AFC">
        <w:rPr>
          <w:bCs w:val="0"/>
          <w:lang w:val="ru" w:eastAsia="ru-RU"/>
        </w:rPr>
        <w:t>OAuth</w:t>
      </w:r>
      <w:proofErr w:type="spellEnd"/>
      <w:r w:rsidRPr="00310AFC">
        <w:rPr>
          <w:bCs w:val="0"/>
          <w:lang w:val="ru" w:eastAsia="ru-RU"/>
        </w:rPr>
        <w:t xml:space="preserve">-авторизацию </w:t>
      </w:r>
    </w:p>
    <w:p w14:paraId="64876860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подтверждает подключение </w:t>
      </w:r>
    </w:p>
    <w:p w14:paraId="39BC1FFD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отправляет запрос брокеру </w:t>
      </w:r>
    </w:p>
    <w:p w14:paraId="01240315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Брокер подтверждает доступ </w:t>
      </w:r>
    </w:p>
    <w:p w14:paraId="5D96EBC2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получает: </w:t>
      </w:r>
    </w:p>
    <w:p w14:paraId="01DF54FD" w14:textId="77777777" w:rsidR="00310AFC" w:rsidRPr="00310AFC" w:rsidRDefault="00310AFC">
      <w:pPr>
        <w:pStyle w:val="a4"/>
        <w:numPr>
          <w:ilvl w:val="1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Список счетов </w:t>
      </w:r>
    </w:p>
    <w:p w14:paraId="6FCC0EE0" w14:textId="77777777" w:rsidR="00310AFC" w:rsidRPr="00310AFC" w:rsidRDefault="00310AFC">
      <w:pPr>
        <w:pStyle w:val="a4"/>
        <w:numPr>
          <w:ilvl w:val="1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Балансы </w:t>
      </w:r>
    </w:p>
    <w:p w14:paraId="0263A496" w14:textId="77777777" w:rsidR="00310AFC" w:rsidRPr="00310AFC" w:rsidRDefault="00310AFC">
      <w:pPr>
        <w:pStyle w:val="a4"/>
        <w:numPr>
          <w:ilvl w:val="1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lastRenderedPageBreak/>
        <w:t xml:space="preserve">Активы </w:t>
      </w:r>
    </w:p>
    <w:p w14:paraId="43ADC69D" w14:textId="77777777" w:rsidR="00310AFC" w:rsidRPr="00310AFC" w:rsidRDefault="00310AFC">
      <w:pPr>
        <w:pStyle w:val="a4"/>
        <w:numPr>
          <w:ilvl w:val="1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Историю операций </w:t>
      </w:r>
    </w:p>
    <w:p w14:paraId="7CA950BF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создает инвестиционный счет </w:t>
      </w:r>
    </w:p>
    <w:p w14:paraId="068BACD2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запускает синхронизацию данных </w:t>
      </w:r>
    </w:p>
    <w:p w14:paraId="3771AA50" w14:textId="77777777" w:rsidR="00310AFC" w:rsidRPr="00310AFC" w:rsidRDefault="00310AFC">
      <w:pPr>
        <w:pStyle w:val="a4"/>
        <w:numPr>
          <w:ilvl w:val="0"/>
          <w:numId w:val="2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отображает статус «Подключено» </w:t>
      </w:r>
    </w:p>
    <w:p w14:paraId="1E9F977B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5. </w:t>
      </w:r>
      <w:proofErr w:type="spellStart"/>
      <w:r w:rsidRPr="00310AFC">
        <w:rPr>
          <w:bCs w:val="0"/>
          <w:lang w:val="ru" w:eastAsia="ru-RU"/>
        </w:rPr>
        <w:t>Подпотоки</w:t>
      </w:r>
      <w:proofErr w:type="spellEnd"/>
    </w:p>
    <w:p w14:paraId="6B830A0B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5.1. </w:t>
      </w:r>
      <w:proofErr w:type="spellStart"/>
      <w:r w:rsidRPr="00310AFC">
        <w:rPr>
          <w:bCs w:val="0"/>
          <w:lang w:val="ru" w:eastAsia="ru-RU"/>
        </w:rPr>
        <w:t>Подпоток</w:t>
      </w:r>
      <w:proofErr w:type="spellEnd"/>
      <w:r w:rsidRPr="00310AFC">
        <w:rPr>
          <w:bCs w:val="0"/>
          <w:lang w:val="ru" w:eastAsia="ru-RU"/>
        </w:rPr>
        <w:t xml:space="preserve"> A: Подключение нескольких счетов</w:t>
      </w:r>
    </w:p>
    <w:p w14:paraId="1D254953" w14:textId="77777777" w:rsidR="00310AFC" w:rsidRPr="00310AFC" w:rsidRDefault="00310AFC">
      <w:pPr>
        <w:pStyle w:val="a4"/>
        <w:numPr>
          <w:ilvl w:val="0"/>
          <w:numId w:val="2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A1. На шаге 9 брокер возвращает несколько счетов </w:t>
      </w:r>
    </w:p>
    <w:p w14:paraId="3A7ABC43" w14:textId="77777777" w:rsidR="00310AFC" w:rsidRPr="00310AFC" w:rsidRDefault="00310AFC">
      <w:pPr>
        <w:pStyle w:val="a4"/>
        <w:numPr>
          <w:ilvl w:val="0"/>
          <w:numId w:val="2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A2. Система отображает список найденных счетов </w:t>
      </w:r>
    </w:p>
    <w:p w14:paraId="11951848" w14:textId="77777777" w:rsidR="00310AFC" w:rsidRPr="00310AFC" w:rsidRDefault="00310AFC">
      <w:pPr>
        <w:pStyle w:val="a4"/>
        <w:numPr>
          <w:ilvl w:val="0"/>
          <w:numId w:val="2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A3. Пользователь выбирает нужные счета </w:t>
      </w:r>
    </w:p>
    <w:p w14:paraId="1FD12FA4" w14:textId="77777777" w:rsidR="00310AFC" w:rsidRPr="00310AFC" w:rsidRDefault="00310AFC">
      <w:pPr>
        <w:pStyle w:val="a4"/>
        <w:numPr>
          <w:ilvl w:val="0"/>
          <w:numId w:val="2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A4. Система подключает выбранные счета </w:t>
      </w:r>
    </w:p>
    <w:p w14:paraId="371D63DF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 Потоки исключений</w:t>
      </w:r>
    </w:p>
    <w:p w14:paraId="7D8D2BD0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6.1. Исключение E1: Неверные API-ключи</w:t>
      </w:r>
    </w:p>
    <w:p w14:paraId="2BD6C78B" w14:textId="77777777" w:rsidR="00310AFC" w:rsidRPr="00310AFC" w:rsidRDefault="00310AFC">
      <w:pPr>
        <w:pStyle w:val="a4"/>
        <w:numPr>
          <w:ilvl w:val="0"/>
          <w:numId w:val="2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E1.1. На шаге 8 брокер отклоняет авторизацию </w:t>
      </w:r>
    </w:p>
    <w:p w14:paraId="69B1F86F" w14:textId="77777777" w:rsidR="00310AFC" w:rsidRPr="00310AFC" w:rsidRDefault="00310AFC">
      <w:pPr>
        <w:pStyle w:val="a4"/>
        <w:numPr>
          <w:ilvl w:val="0"/>
          <w:numId w:val="2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E1.2. Система отображает сообщение об ошибке </w:t>
      </w:r>
    </w:p>
    <w:p w14:paraId="6B94AB77" w14:textId="77777777" w:rsidR="00310AFC" w:rsidRPr="00310AFC" w:rsidRDefault="00310AFC">
      <w:pPr>
        <w:pStyle w:val="a4"/>
        <w:numPr>
          <w:ilvl w:val="0"/>
          <w:numId w:val="2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E1.3. Пользователь повторно вводит ключи </w:t>
      </w:r>
    </w:p>
    <w:p w14:paraId="4182D8B6" w14:textId="77777777" w:rsidR="00310AFC" w:rsidRPr="00310AFC" w:rsidRDefault="00310AFC">
      <w:pPr>
        <w:pStyle w:val="a4"/>
        <w:numPr>
          <w:ilvl w:val="0"/>
          <w:numId w:val="2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E1.4. Продолжение с шага 6 </w:t>
      </w:r>
    </w:p>
    <w:p w14:paraId="53C087EC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6.2. Исключение E2: Брокер недоступен</w:t>
      </w:r>
    </w:p>
    <w:p w14:paraId="1C2B3F5B" w14:textId="77777777" w:rsidR="00310AFC" w:rsidRPr="00310AFC" w:rsidRDefault="00310AFC">
      <w:pPr>
        <w:pStyle w:val="a4"/>
        <w:numPr>
          <w:ilvl w:val="0"/>
          <w:numId w:val="2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E2.1. На шаге 7 API брокера не отвечает </w:t>
      </w:r>
    </w:p>
    <w:p w14:paraId="422A38A3" w14:textId="77777777" w:rsidR="00310AFC" w:rsidRPr="00310AFC" w:rsidRDefault="00310AFC">
      <w:pPr>
        <w:pStyle w:val="a4"/>
        <w:numPr>
          <w:ilvl w:val="0"/>
          <w:numId w:val="2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E2.2. Система отображает сообщение о недоступности </w:t>
      </w:r>
    </w:p>
    <w:p w14:paraId="68CB8FFE" w14:textId="77777777" w:rsidR="00310AFC" w:rsidRPr="00310AFC" w:rsidRDefault="00310AFC">
      <w:pPr>
        <w:pStyle w:val="a4"/>
        <w:numPr>
          <w:ilvl w:val="0"/>
          <w:numId w:val="2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E2.3. Система предлагает повторить позже </w:t>
      </w:r>
    </w:p>
    <w:p w14:paraId="645FE7C0" w14:textId="77777777" w:rsidR="00310AFC" w:rsidRPr="00310AFC" w:rsidRDefault="00310AFC">
      <w:pPr>
        <w:pStyle w:val="a4"/>
        <w:numPr>
          <w:ilvl w:val="0"/>
          <w:numId w:val="2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E2.4. Прецедент завершается неудачей </w:t>
      </w:r>
    </w:p>
    <w:p w14:paraId="4E4AA0D8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6.3. Исключение E3: Частичная синхронизация</w:t>
      </w:r>
    </w:p>
    <w:p w14:paraId="20094E1F" w14:textId="77777777" w:rsidR="00310AFC" w:rsidRPr="00310AFC" w:rsidRDefault="00310AFC">
      <w:pPr>
        <w:pStyle w:val="a4"/>
        <w:numPr>
          <w:ilvl w:val="0"/>
          <w:numId w:val="2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E3.1. На шаге 9 получены неполные данные </w:t>
      </w:r>
    </w:p>
    <w:p w14:paraId="2006B1F6" w14:textId="77777777" w:rsidR="00310AFC" w:rsidRPr="00310AFC" w:rsidRDefault="00310AFC">
      <w:pPr>
        <w:pStyle w:val="a4"/>
        <w:numPr>
          <w:ilvl w:val="0"/>
          <w:numId w:val="2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E3.2. Система помечает счет статусом SYNC_ERROR </w:t>
      </w:r>
    </w:p>
    <w:p w14:paraId="3BE5F4C6" w14:textId="77777777" w:rsidR="00310AFC" w:rsidRPr="00310AFC" w:rsidRDefault="00310AFC">
      <w:pPr>
        <w:pStyle w:val="a4"/>
        <w:numPr>
          <w:ilvl w:val="0"/>
          <w:numId w:val="2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E3.3. Система уведомляет пользователя </w:t>
      </w:r>
    </w:p>
    <w:p w14:paraId="7FEC1190" w14:textId="77777777" w:rsidR="00310AFC" w:rsidRPr="00310AFC" w:rsidRDefault="00310AFC">
      <w:pPr>
        <w:pStyle w:val="a4"/>
        <w:numPr>
          <w:ilvl w:val="0"/>
          <w:numId w:val="2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E3.4. Система автоматически повторяет синхронизацию </w:t>
      </w:r>
    </w:p>
    <w:p w14:paraId="371701A2" w14:textId="77777777" w:rsidR="00894DAA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Приоритет: Высокий</w:t>
      </w:r>
    </w:p>
    <w:p w14:paraId="12B79BF3" w14:textId="77777777" w:rsidR="00894DAA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Частота использования: 10-50 раз в день</w:t>
      </w:r>
    </w:p>
    <w:p w14:paraId="1E6AC603" w14:textId="734E0235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Сложность: Высокая</w:t>
      </w:r>
    </w:p>
    <w:p w14:paraId="013B2EF2" w14:textId="77777777" w:rsidR="00310AFC" w:rsidRPr="00310AFC" w:rsidRDefault="00310AFC" w:rsidP="00894DAA">
      <w:pPr>
        <w:pStyle w:val="a4"/>
        <w:spacing w:before="240"/>
        <w:rPr>
          <w:bCs w:val="0"/>
          <w:lang w:val="ru" w:eastAsia="ru-RU"/>
        </w:rPr>
      </w:pPr>
      <w:r w:rsidRPr="00894DAA">
        <w:rPr>
          <w:b/>
          <w:lang w:val="ru" w:eastAsia="ru-RU"/>
        </w:rPr>
        <w:lastRenderedPageBreak/>
        <w:t>Прецедент UC-003</w:t>
      </w:r>
      <w:r w:rsidRPr="00310AFC">
        <w:rPr>
          <w:bCs w:val="0"/>
          <w:lang w:val="ru" w:eastAsia="ru-RU"/>
        </w:rPr>
        <w:t>: Просмотр аналитики портфеля</w:t>
      </w:r>
    </w:p>
    <w:p w14:paraId="547122E9" w14:textId="77777777" w:rsidR="00894DAA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ID: UC-003</w:t>
      </w:r>
    </w:p>
    <w:p w14:paraId="051376B4" w14:textId="77777777" w:rsidR="00894DAA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Название: Просмотр аналитики портфеля</w:t>
      </w:r>
    </w:p>
    <w:p w14:paraId="63A72E65" w14:textId="77777777" w:rsidR="00894DAA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Акторы: Инвестор (инициатор), Система (исполнитель)</w:t>
      </w:r>
    </w:p>
    <w:p w14:paraId="5684A2D3" w14:textId="3FC780DB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Уровень: Основной функционал</w:t>
      </w:r>
    </w:p>
    <w:p w14:paraId="3967593D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1. Краткое описание</w:t>
      </w:r>
    </w:p>
    <w:p w14:paraId="4CD73D45" w14:textId="77777777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Пользователь просматривает сводную аналитику по всем подключенным брокерским счетам.</w:t>
      </w:r>
    </w:p>
    <w:p w14:paraId="78565E2C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2. Предусловия</w:t>
      </w:r>
    </w:p>
    <w:p w14:paraId="2467C395" w14:textId="77777777" w:rsidR="00310AFC" w:rsidRPr="00310AFC" w:rsidRDefault="00310AFC">
      <w:pPr>
        <w:pStyle w:val="a4"/>
        <w:numPr>
          <w:ilvl w:val="0"/>
          <w:numId w:val="2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авторизован </w:t>
      </w:r>
    </w:p>
    <w:p w14:paraId="3BC6FFE0" w14:textId="77777777" w:rsidR="00310AFC" w:rsidRPr="00310AFC" w:rsidRDefault="00310AFC">
      <w:pPr>
        <w:pStyle w:val="a4"/>
        <w:numPr>
          <w:ilvl w:val="0"/>
          <w:numId w:val="2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Подключен минимум один брокерский счет </w:t>
      </w:r>
    </w:p>
    <w:p w14:paraId="5C52F88F" w14:textId="77777777" w:rsidR="00310AFC" w:rsidRPr="00310AFC" w:rsidRDefault="00310AFC">
      <w:pPr>
        <w:pStyle w:val="a4"/>
        <w:numPr>
          <w:ilvl w:val="0"/>
          <w:numId w:val="2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Данные успешно синхронизированы </w:t>
      </w:r>
    </w:p>
    <w:p w14:paraId="76166B06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3. Постусловия</w:t>
      </w:r>
    </w:p>
    <w:p w14:paraId="5514C6A8" w14:textId="77777777" w:rsidR="00310AFC" w:rsidRPr="00310AFC" w:rsidRDefault="00310AFC">
      <w:pPr>
        <w:pStyle w:val="a4"/>
        <w:numPr>
          <w:ilvl w:val="0"/>
          <w:numId w:val="2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получает актуальную аналитику </w:t>
      </w:r>
    </w:p>
    <w:p w14:paraId="1915F014" w14:textId="77777777" w:rsidR="00310AFC" w:rsidRPr="00310AFC" w:rsidRDefault="00310AFC">
      <w:pPr>
        <w:pStyle w:val="a4"/>
        <w:numPr>
          <w:ilvl w:val="0"/>
          <w:numId w:val="2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фиксирует факт просмотра отчета </w:t>
      </w:r>
    </w:p>
    <w:p w14:paraId="79A7E8F5" w14:textId="77777777" w:rsidR="00310AFC" w:rsidRPr="00310AFC" w:rsidRDefault="00310AFC">
      <w:pPr>
        <w:pStyle w:val="a4"/>
        <w:numPr>
          <w:ilvl w:val="0"/>
          <w:numId w:val="2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При необходимости формируется кэш аналитики </w:t>
      </w:r>
    </w:p>
    <w:p w14:paraId="39A0F9F6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4. Основной поток</w:t>
      </w:r>
    </w:p>
    <w:p w14:paraId="6FA22F0D" w14:textId="77777777" w:rsidR="00310AFC" w:rsidRPr="00310AFC" w:rsidRDefault="00310AFC">
      <w:pPr>
        <w:pStyle w:val="a4"/>
        <w:numPr>
          <w:ilvl w:val="0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открывает раздел «Портфель» </w:t>
      </w:r>
    </w:p>
    <w:p w14:paraId="3BF3FA03" w14:textId="77777777" w:rsidR="00310AFC" w:rsidRPr="00310AFC" w:rsidRDefault="00310AFC">
      <w:pPr>
        <w:pStyle w:val="a4"/>
        <w:numPr>
          <w:ilvl w:val="0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загружает данные счетов </w:t>
      </w:r>
    </w:p>
    <w:p w14:paraId="19CB1B56" w14:textId="77777777" w:rsidR="00310AFC" w:rsidRPr="00310AFC" w:rsidRDefault="00310AFC">
      <w:pPr>
        <w:pStyle w:val="a4"/>
        <w:numPr>
          <w:ilvl w:val="0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агрегирует данные по всем брокерам </w:t>
      </w:r>
    </w:p>
    <w:p w14:paraId="1FE46858" w14:textId="77777777" w:rsidR="00310AFC" w:rsidRPr="00310AFC" w:rsidRDefault="00310AFC">
      <w:pPr>
        <w:pStyle w:val="a4"/>
        <w:numPr>
          <w:ilvl w:val="0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рассчитывает: </w:t>
      </w:r>
    </w:p>
    <w:p w14:paraId="1883B0FE" w14:textId="77777777" w:rsidR="00310AFC" w:rsidRPr="00310AFC" w:rsidRDefault="00310AFC">
      <w:pPr>
        <w:pStyle w:val="a4"/>
        <w:numPr>
          <w:ilvl w:val="1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Общую стоимость портфеля </w:t>
      </w:r>
    </w:p>
    <w:p w14:paraId="0F29BC85" w14:textId="77777777" w:rsidR="00310AFC" w:rsidRPr="00310AFC" w:rsidRDefault="00310AFC">
      <w:pPr>
        <w:pStyle w:val="a4"/>
        <w:numPr>
          <w:ilvl w:val="1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Доходность </w:t>
      </w:r>
    </w:p>
    <w:p w14:paraId="4F31EF4A" w14:textId="77777777" w:rsidR="00310AFC" w:rsidRPr="00310AFC" w:rsidRDefault="00310AFC">
      <w:pPr>
        <w:pStyle w:val="a4"/>
        <w:numPr>
          <w:ilvl w:val="1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Распределение активов </w:t>
      </w:r>
    </w:p>
    <w:p w14:paraId="49B5D3D5" w14:textId="77777777" w:rsidR="00310AFC" w:rsidRPr="00310AFC" w:rsidRDefault="00310AFC">
      <w:pPr>
        <w:pStyle w:val="a4"/>
        <w:numPr>
          <w:ilvl w:val="1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Уровень риска </w:t>
      </w:r>
    </w:p>
    <w:p w14:paraId="5F8C6612" w14:textId="77777777" w:rsidR="00310AFC" w:rsidRPr="00310AFC" w:rsidRDefault="00310AFC">
      <w:pPr>
        <w:pStyle w:val="a4"/>
        <w:numPr>
          <w:ilvl w:val="0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получает актуальные рыночные данные </w:t>
      </w:r>
    </w:p>
    <w:p w14:paraId="2834BC9F" w14:textId="77777777" w:rsidR="00310AFC" w:rsidRPr="00310AFC" w:rsidRDefault="00310AFC">
      <w:pPr>
        <w:pStyle w:val="a4"/>
        <w:numPr>
          <w:ilvl w:val="0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формирует аналитический отчет </w:t>
      </w:r>
    </w:p>
    <w:p w14:paraId="0A34F1D0" w14:textId="77777777" w:rsidR="00310AFC" w:rsidRPr="00310AFC" w:rsidRDefault="00310AFC">
      <w:pPr>
        <w:pStyle w:val="a4"/>
        <w:numPr>
          <w:ilvl w:val="0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отображает: </w:t>
      </w:r>
    </w:p>
    <w:p w14:paraId="2C2D6812" w14:textId="77777777" w:rsidR="00310AFC" w:rsidRPr="00310AFC" w:rsidRDefault="00310AFC">
      <w:pPr>
        <w:pStyle w:val="a4"/>
        <w:numPr>
          <w:ilvl w:val="1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Графики доходности </w:t>
      </w:r>
    </w:p>
    <w:p w14:paraId="64FE3428" w14:textId="77777777" w:rsidR="00310AFC" w:rsidRPr="00310AFC" w:rsidRDefault="00310AFC">
      <w:pPr>
        <w:pStyle w:val="a4"/>
        <w:numPr>
          <w:ilvl w:val="1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Структуру портфеля </w:t>
      </w:r>
    </w:p>
    <w:p w14:paraId="0723D686" w14:textId="77777777" w:rsidR="00310AFC" w:rsidRPr="00310AFC" w:rsidRDefault="00310AFC">
      <w:pPr>
        <w:pStyle w:val="a4"/>
        <w:numPr>
          <w:ilvl w:val="1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lastRenderedPageBreak/>
        <w:t xml:space="preserve">Изменения стоимости </w:t>
      </w:r>
    </w:p>
    <w:p w14:paraId="04E98D0E" w14:textId="77777777" w:rsidR="00310AFC" w:rsidRPr="00310AFC" w:rsidRDefault="00310AFC">
      <w:pPr>
        <w:pStyle w:val="a4"/>
        <w:numPr>
          <w:ilvl w:val="1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Риски </w:t>
      </w:r>
    </w:p>
    <w:p w14:paraId="0ED4F24F" w14:textId="77777777" w:rsidR="00310AFC" w:rsidRPr="00310AFC" w:rsidRDefault="00310AFC">
      <w:pPr>
        <w:pStyle w:val="a4"/>
        <w:numPr>
          <w:ilvl w:val="0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анализирует данные </w:t>
      </w:r>
    </w:p>
    <w:p w14:paraId="1A607839" w14:textId="77777777" w:rsidR="00310AFC" w:rsidRPr="00310AFC" w:rsidRDefault="00310AFC">
      <w:pPr>
        <w:pStyle w:val="a4"/>
        <w:numPr>
          <w:ilvl w:val="0"/>
          <w:numId w:val="2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может экспортировать отчет </w:t>
      </w:r>
    </w:p>
    <w:p w14:paraId="01F0ED0A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5. </w:t>
      </w:r>
      <w:proofErr w:type="spellStart"/>
      <w:r w:rsidRPr="00310AFC">
        <w:rPr>
          <w:bCs w:val="0"/>
          <w:lang w:val="ru" w:eastAsia="ru-RU"/>
        </w:rPr>
        <w:t>Подпотоки</w:t>
      </w:r>
      <w:proofErr w:type="spellEnd"/>
    </w:p>
    <w:p w14:paraId="12C2534E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5.1. </w:t>
      </w:r>
      <w:proofErr w:type="spellStart"/>
      <w:r w:rsidRPr="00310AFC">
        <w:rPr>
          <w:bCs w:val="0"/>
          <w:lang w:val="ru" w:eastAsia="ru-RU"/>
        </w:rPr>
        <w:t>Подпоток</w:t>
      </w:r>
      <w:proofErr w:type="spellEnd"/>
      <w:r w:rsidRPr="00310AFC">
        <w:rPr>
          <w:bCs w:val="0"/>
          <w:lang w:val="ru" w:eastAsia="ru-RU"/>
        </w:rPr>
        <w:t xml:space="preserve"> A: Экспорт отчета</w:t>
      </w:r>
    </w:p>
    <w:p w14:paraId="4402936E" w14:textId="77777777" w:rsidR="00310AFC" w:rsidRPr="00310AFC" w:rsidRDefault="00310AFC">
      <w:pPr>
        <w:pStyle w:val="a4"/>
        <w:numPr>
          <w:ilvl w:val="0"/>
          <w:numId w:val="3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A1. На шаге 9 пользователь выбирает «Экспорт» </w:t>
      </w:r>
    </w:p>
    <w:p w14:paraId="31DEC75E" w14:textId="77777777" w:rsidR="00310AFC" w:rsidRPr="00310AFC" w:rsidRDefault="00310AFC">
      <w:pPr>
        <w:pStyle w:val="a4"/>
        <w:numPr>
          <w:ilvl w:val="0"/>
          <w:numId w:val="3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A2. Система предлагает формат PDF или Excel </w:t>
      </w:r>
    </w:p>
    <w:p w14:paraId="4A9323E9" w14:textId="77777777" w:rsidR="00310AFC" w:rsidRPr="00310AFC" w:rsidRDefault="00310AFC">
      <w:pPr>
        <w:pStyle w:val="a4"/>
        <w:numPr>
          <w:ilvl w:val="0"/>
          <w:numId w:val="3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A3. Пользователь выбирает формат </w:t>
      </w:r>
    </w:p>
    <w:p w14:paraId="09D5756B" w14:textId="77777777" w:rsidR="00310AFC" w:rsidRPr="00310AFC" w:rsidRDefault="00310AFC">
      <w:pPr>
        <w:pStyle w:val="a4"/>
        <w:numPr>
          <w:ilvl w:val="0"/>
          <w:numId w:val="3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A4. Система формирует файл </w:t>
      </w:r>
    </w:p>
    <w:p w14:paraId="5D064031" w14:textId="77777777" w:rsidR="00310AFC" w:rsidRPr="00310AFC" w:rsidRDefault="00310AFC">
      <w:pPr>
        <w:pStyle w:val="a4"/>
        <w:numPr>
          <w:ilvl w:val="0"/>
          <w:numId w:val="3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A5. Система предоставляет файл для скачивания </w:t>
      </w:r>
    </w:p>
    <w:p w14:paraId="53D98C17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 Потоки исключений</w:t>
      </w:r>
    </w:p>
    <w:p w14:paraId="5BE02499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6.1. Исключение E1</w:t>
      </w:r>
      <w:proofErr w:type="gramStart"/>
      <w:r w:rsidRPr="00310AFC">
        <w:rPr>
          <w:bCs w:val="0"/>
          <w:lang w:val="ru" w:eastAsia="ru-RU"/>
        </w:rPr>
        <w:t>: Нет</w:t>
      </w:r>
      <w:proofErr w:type="gramEnd"/>
      <w:r w:rsidRPr="00310AFC">
        <w:rPr>
          <w:bCs w:val="0"/>
          <w:lang w:val="ru" w:eastAsia="ru-RU"/>
        </w:rPr>
        <w:t xml:space="preserve"> подключенных счетов</w:t>
      </w:r>
    </w:p>
    <w:p w14:paraId="40E8DE0B" w14:textId="77777777" w:rsidR="00310AFC" w:rsidRPr="00310AFC" w:rsidRDefault="00310AFC">
      <w:pPr>
        <w:pStyle w:val="a4"/>
        <w:numPr>
          <w:ilvl w:val="0"/>
          <w:numId w:val="31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E1.1. На шаге 2 система не находит счета </w:t>
      </w:r>
    </w:p>
    <w:p w14:paraId="409B2B61" w14:textId="77777777" w:rsidR="00310AFC" w:rsidRPr="00310AFC" w:rsidRDefault="00310AFC">
      <w:pPr>
        <w:pStyle w:val="a4"/>
        <w:numPr>
          <w:ilvl w:val="0"/>
          <w:numId w:val="31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E1.2. Система предлагает подключить брокера </w:t>
      </w:r>
    </w:p>
    <w:p w14:paraId="1BDC0AD9" w14:textId="77777777" w:rsidR="00310AFC" w:rsidRPr="00310AFC" w:rsidRDefault="00310AFC">
      <w:pPr>
        <w:pStyle w:val="a4"/>
        <w:numPr>
          <w:ilvl w:val="0"/>
          <w:numId w:val="31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E1.3. Выполняется UC-002 </w:t>
      </w:r>
    </w:p>
    <w:p w14:paraId="6398DBCE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6.2. Исключение E2: Данные устарели</w:t>
      </w:r>
    </w:p>
    <w:p w14:paraId="7A3557C8" w14:textId="77777777" w:rsidR="00310AFC" w:rsidRPr="00310AFC" w:rsidRDefault="00310AFC">
      <w:pPr>
        <w:pStyle w:val="a4"/>
        <w:numPr>
          <w:ilvl w:val="0"/>
          <w:numId w:val="3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E2.1. На шаге 5 рыночные данные устарели </w:t>
      </w:r>
    </w:p>
    <w:p w14:paraId="6B758DB6" w14:textId="77777777" w:rsidR="00310AFC" w:rsidRPr="00310AFC" w:rsidRDefault="00310AFC">
      <w:pPr>
        <w:pStyle w:val="a4"/>
        <w:numPr>
          <w:ilvl w:val="0"/>
          <w:numId w:val="3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E2.2. Система запускает обновление </w:t>
      </w:r>
    </w:p>
    <w:p w14:paraId="17CA7B47" w14:textId="77777777" w:rsidR="00310AFC" w:rsidRPr="00310AFC" w:rsidRDefault="00310AFC">
      <w:pPr>
        <w:pStyle w:val="a4"/>
        <w:numPr>
          <w:ilvl w:val="0"/>
          <w:numId w:val="3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E2.3. Система отображает индикатор загрузки </w:t>
      </w:r>
    </w:p>
    <w:p w14:paraId="4DE80585" w14:textId="77777777" w:rsidR="00310AFC" w:rsidRPr="00310AFC" w:rsidRDefault="00310AFC">
      <w:pPr>
        <w:pStyle w:val="a4"/>
        <w:numPr>
          <w:ilvl w:val="0"/>
          <w:numId w:val="32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E2.4. После обновления продолжается выполнение </w:t>
      </w:r>
    </w:p>
    <w:p w14:paraId="59289808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6.3. Исключение E3: Ошибка генерации отчета</w:t>
      </w:r>
    </w:p>
    <w:p w14:paraId="055D4726" w14:textId="77777777" w:rsidR="00310AFC" w:rsidRPr="00310AFC" w:rsidRDefault="00310AFC">
      <w:pPr>
        <w:pStyle w:val="a4"/>
        <w:numPr>
          <w:ilvl w:val="0"/>
          <w:numId w:val="3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E3.1. На шаге 6 происходит ошибка расчета </w:t>
      </w:r>
    </w:p>
    <w:p w14:paraId="667F20EB" w14:textId="77777777" w:rsidR="00310AFC" w:rsidRPr="00310AFC" w:rsidRDefault="00310AFC">
      <w:pPr>
        <w:pStyle w:val="a4"/>
        <w:numPr>
          <w:ilvl w:val="0"/>
          <w:numId w:val="3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E3.2. Система записывает ошибку в журнал </w:t>
      </w:r>
    </w:p>
    <w:p w14:paraId="361EC657" w14:textId="77777777" w:rsidR="00310AFC" w:rsidRPr="00310AFC" w:rsidRDefault="00310AFC">
      <w:pPr>
        <w:pStyle w:val="a4"/>
        <w:numPr>
          <w:ilvl w:val="0"/>
          <w:numId w:val="3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E3.3. Система отображает сообщение пользователю </w:t>
      </w:r>
    </w:p>
    <w:p w14:paraId="55ABD1D1" w14:textId="77777777" w:rsidR="00310AFC" w:rsidRPr="00310AFC" w:rsidRDefault="00310AFC">
      <w:pPr>
        <w:pStyle w:val="a4"/>
        <w:numPr>
          <w:ilvl w:val="0"/>
          <w:numId w:val="33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E3.4. Прецедент завершается неудачей </w:t>
      </w:r>
    </w:p>
    <w:p w14:paraId="287868F7" w14:textId="77777777" w:rsidR="00E300FE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Приоритет: Высокий</w:t>
      </w:r>
    </w:p>
    <w:p w14:paraId="442A5A05" w14:textId="77777777" w:rsidR="00E300FE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Частота использования</w:t>
      </w:r>
      <w:proofErr w:type="gramStart"/>
      <w:r w:rsidRPr="00310AFC">
        <w:rPr>
          <w:bCs w:val="0"/>
          <w:lang w:eastAsia="ru-RU"/>
        </w:rPr>
        <w:t>: Многократно</w:t>
      </w:r>
      <w:proofErr w:type="gramEnd"/>
      <w:r w:rsidRPr="00310AFC">
        <w:rPr>
          <w:bCs w:val="0"/>
          <w:lang w:eastAsia="ru-RU"/>
        </w:rPr>
        <w:t xml:space="preserve"> ежедневно</w:t>
      </w:r>
    </w:p>
    <w:p w14:paraId="3B9D3371" w14:textId="25658EF7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Сложность: Средняя</w:t>
      </w:r>
    </w:p>
    <w:p w14:paraId="18CB3AD6" w14:textId="77777777" w:rsidR="00310AFC" w:rsidRPr="00310AFC" w:rsidRDefault="00310AFC" w:rsidP="00BC0F08">
      <w:pPr>
        <w:pStyle w:val="a4"/>
        <w:spacing w:before="240"/>
        <w:rPr>
          <w:bCs w:val="0"/>
          <w:lang w:val="ru" w:eastAsia="ru-RU"/>
        </w:rPr>
      </w:pPr>
      <w:r w:rsidRPr="00E300FE">
        <w:rPr>
          <w:b/>
          <w:lang w:val="ru" w:eastAsia="ru-RU"/>
        </w:rPr>
        <w:lastRenderedPageBreak/>
        <w:t>Прецедент UC-004</w:t>
      </w:r>
      <w:r w:rsidRPr="00310AFC">
        <w:rPr>
          <w:bCs w:val="0"/>
          <w:lang w:val="ru" w:eastAsia="ru-RU"/>
        </w:rPr>
        <w:t>: Создание торговой заявки</w:t>
      </w:r>
    </w:p>
    <w:p w14:paraId="09FAB850" w14:textId="77777777" w:rsidR="00E300FE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ID: UC-004</w:t>
      </w:r>
    </w:p>
    <w:p w14:paraId="4214FCE9" w14:textId="77777777" w:rsidR="00E300FE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Название: Создание торговой заявки</w:t>
      </w:r>
    </w:p>
    <w:p w14:paraId="11C2650E" w14:textId="77777777" w:rsidR="00E300FE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Акторы: Инвестор (инициатор), Брокер API (внешняя система), Система (исполнитель)</w:t>
      </w:r>
    </w:p>
    <w:p w14:paraId="479CF3D7" w14:textId="748AF413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Уровень: Основной функционал</w:t>
      </w:r>
    </w:p>
    <w:p w14:paraId="6B435F9C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1. Краткое описание</w:t>
      </w:r>
    </w:p>
    <w:p w14:paraId="12B7E214" w14:textId="77777777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Пользователь создает заявку на покупку или продажу актива через подключенного брокера.</w:t>
      </w:r>
    </w:p>
    <w:p w14:paraId="3368DD3A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2. Предусловия</w:t>
      </w:r>
    </w:p>
    <w:p w14:paraId="58FBCA3E" w14:textId="77777777" w:rsidR="00310AFC" w:rsidRPr="00310AFC" w:rsidRDefault="00310AFC">
      <w:pPr>
        <w:pStyle w:val="a4"/>
        <w:numPr>
          <w:ilvl w:val="0"/>
          <w:numId w:val="3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авторизован </w:t>
      </w:r>
    </w:p>
    <w:p w14:paraId="4E8A9400" w14:textId="77777777" w:rsidR="00310AFC" w:rsidRPr="00310AFC" w:rsidRDefault="00310AFC">
      <w:pPr>
        <w:pStyle w:val="a4"/>
        <w:numPr>
          <w:ilvl w:val="0"/>
          <w:numId w:val="3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Подключен брокерский счет </w:t>
      </w:r>
    </w:p>
    <w:p w14:paraId="355C97EC" w14:textId="77777777" w:rsidR="00310AFC" w:rsidRPr="00310AFC" w:rsidRDefault="00310AFC">
      <w:pPr>
        <w:pStyle w:val="a4"/>
        <w:numPr>
          <w:ilvl w:val="0"/>
          <w:numId w:val="3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На счете достаточно средств или активов </w:t>
      </w:r>
    </w:p>
    <w:p w14:paraId="3C3CFCFF" w14:textId="77777777" w:rsidR="00310AFC" w:rsidRPr="00310AFC" w:rsidRDefault="00310AFC">
      <w:pPr>
        <w:pStyle w:val="a4"/>
        <w:numPr>
          <w:ilvl w:val="0"/>
          <w:numId w:val="34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Брокер доступен </w:t>
      </w:r>
    </w:p>
    <w:p w14:paraId="0AC28853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3. Постусловия</w:t>
      </w:r>
    </w:p>
    <w:p w14:paraId="63F488C7" w14:textId="77777777" w:rsidR="00310AFC" w:rsidRPr="00310AFC" w:rsidRDefault="00310AFC">
      <w:pPr>
        <w:pStyle w:val="a4"/>
        <w:numPr>
          <w:ilvl w:val="0"/>
          <w:numId w:val="3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Создана торговая заявка </w:t>
      </w:r>
    </w:p>
    <w:p w14:paraId="37303613" w14:textId="77777777" w:rsidR="00310AFC" w:rsidRPr="00310AFC" w:rsidRDefault="00310AFC">
      <w:pPr>
        <w:pStyle w:val="a4"/>
        <w:numPr>
          <w:ilvl w:val="0"/>
          <w:numId w:val="3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Заявка отправлена брокеру </w:t>
      </w:r>
    </w:p>
    <w:p w14:paraId="4F975370" w14:textId="77777777" w:rsidR="00310AFC" w:rsidRPr="00310AFC" w:rsidRDefault="00310AFC">
      <w:pPr>
        <w:pStyle w:val="a4"/>
        <w:numPr>
          <w:ilvl w:val="0"/>
          <w:numId w:val="3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Получен статус исполнения </w:t>
      </w:r>
    </w:p>
    <w:p w14:paraId="7B68D609" w14:textId="77777777" w:rsidR="00310AFC" w:rsidRPr="00310AFC" w:rsidRDefault="00310AFC">
      <w:pPr>
        <w:pStyle w:val="a4"/>
        <w:numPr>
          <w:ilvl w:val="0"/>
          <w:numId w:val="35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Операция сохранена в журнале </w:t>
      </w:r>
    </w:p>
    <w:p w14:paraId="7FE81C1D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4. Основной поток</w:t>
      </w:r>
    </w:p>
    <w:p w14:paraId="068B86B0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открывает раздел торговли </w:t>
      </w:r>
    </w:p>
    <w:p w14:paraId="31BAD50C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отображает список активов </w:t>
      </w:r>
    </w:p>
    <w:p w14:paraId="678BEF4B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выбирает актив </w:t>
      </w:r>
    </w:p>
    <w:p w14:paraId="7E680A73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выбирает тип операции: </w:t>
      </w:r>
    </w:p>
    <w:p w14:paraId="7865E7CB" w14:textId="77777777" w:rsidR="00310AFC" w:rsidRPr="00310AFC" w:rsidRDefault="00310AFC">
      <w:pPr>
        <w:pStyle w:val="a4"/>
        <w:numPr>
          <w:ilvl w:val="1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BUY </w:t>
      </w:r>
    </w:p>
    <w:p w14:paraId="787A46E9" w14:textId="77777777" w:rsidR="00310AFC" w:rsidRPr="00310AFC" w:rsidRDefault="00310AFC">
      <w:pPr>
        <w:pStyle w:val="a4"/>
        <w:numPr>
          <w:ilvl w:val="1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SELL </w:t>
      </w:r>
    </w:p>
    <w:p w14:paraId="05FF55B4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Пользователь вводит: </w:t>
      </w:r>
    </w:p>
    <w:p w14:paraId="2F879403" w14:textId="77777777" w:rsidR="00310AFC" w:rsidRPr="00310AFC" w:rsidRDefault="00310AFC">
      <w:pPr>
        <w:pStyle w:val="a4"/>
        <w:numPr>
          <w:ilvl w:val="1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Количество </w:t>
      </w:r>
    </w:p>
    <w:p w14:paraId="7F4604B6" w14:textId="77777777" w:rsidR="00310AFC" w:rsidRPr="00310AFC" w:rsidRDefault="00310AFC">
      <w:pPr>
        <w:pStyle w:val="a4"/>
        <w:numPr>
          <w:ilvl w:val="1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Цену </w:t>
      </w:r>
    </w:p>
    <w:p w14:paraId="3C2FC137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отображает предварительный расчет </w:t>
      </w:r>
    </w:p>
    <w:p w14:paraId="0F1421A4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lastRenderedPageBreak/>
        <w:t xml:space="preserve">Пользователь подтверждает заявку </w:t>
      </w:r>
    </w:p>
    <w:p w14:paraId="125B4F12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выполняет проверку: </w:t>
      </w:r>
    </w:p>
    <w:p w14:paraId="53F52BBF" w14:textId="77777777" w:rsidR="00310AFC" w:rsidRPr="00310AFC" w:rsidRDefault="00310AFC">
      <w:pPr>
        <w:pStyle w:val="a4"/>
        <w:numPr>
          <w:ilvl w:val="1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Достаточность средств </w:t>
      </w:r>
    </w:p>
    <w:p w14:paraId="7F9C1FCA" w14:textId="77777777" w:rsidR="00310AFC" w:rsidRPr="00310AFC" w:rsidRDefault="00310AFC">
      <w:pPr>
        <w:pStyle w:val="a4"/>
        <w:numPr>
          <w:ilvl w:val="1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Корректность параметров </w:t>
      </w:r>
    </w:p>
    <w:p w14:paraId="237C8DAF" w14:textId="77777777" w:rsidR="00310AFC" w:rsidRPr="00310AFC" w:rsidRDefault="00310AFC">
      <w:pPr>
        <w:pStyle w:val="a4"/>
        <w:numPr>
          <w:ilvl w:val="1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Доступность брокера </w:t>
      </w:r>
    </w:p>
    <w:p w14:paraId="7C542B71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создает заявку </w:t>
      </w:r>
    </w:p>
    <w:p w14:paraId="44138915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отправляет заявку брокеру </w:t>
      </w:r>
    </w:p>
    <w:p w14:paraId="3C7ECE36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Брокер подтверждает получение </w:t>
      </w:r>
    </w:p>
    <w:p w14:paraId="67B9B073" w14:textId="77777777" w:rsidR="00310AFC" w:rsidRPr="00310AFC" w:rsidRDefault="00310AFC">
      <w:pPr>
        <w:pStyle w:val="a4"/>
        <w:numPr>
          <w:ilvl w:val="0"/>
          <w:numId w:val="36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Система отображает статус заявки </w:t>
      </w:r>
    </w:p>
    <w:p w14:paraId="59B32CE1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5. </w:t>
      </w:r>
      <w:proofErr w:type="spellStart"/>
      <w:r w:rsidRPr="00310AFC">
        <w:rPr>
          <w:bCs w:val="0"/>
          <w:lang w:val="ru" w:eastAsia="ru-RU"/>
        </w:rPr>
        <w:t>Подпотоки</w:t>
      </w:r>
      <w:proofErr w:type="spellEnd"/>
    </w:p>
    <w:p w14:paraId="49CD8C4E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5.1. </w:t>
      </w:r>
      <w:proofErr w:type="spellStart"/>
      <w:r w:rsidRPr="00310AFC">
        <w:rPr>
          <w:bCs w:val="0"/>
          <w:lang w:val="ru" w:eastAsia="ru-RU"/>
        </w:rPr>
        <w:t>Подпоток</w:t>
      </w:r>
      <w:proofErr w:type="spellEnd"/>
      <w:r w:rsidRPr="00310AFC">
        <w:rPr>
          <w:bCs w:val="0"/>
          <w:lang w:val="ru" w:eastAsia="ru-RU"/>
        </w:rPr>
        <w:t xml:space="preserve"> A: Рыночная заявка</w:t>
      </w:r>
    </w:p>
    <w:p w14:paraId="6D8C5AA2" w14:textId="77777777" w:rsidR="00310AFC" w:rsidRPr="00310AFC" w:rsidRDefault="00310AFC">
      <w:pPr>
        <w:pStyle w:val="a4"/>
        <w:numPr>
          <w:ilvl w:val="0"/>
          <w:numId w:val="3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A1. На шаге 4 пользователь выбирает «Market </w:t>
      </w:r>
      <w:proofErr w:type="spellStart"/>
      <w:r w:rsidRPr="00310AFC">
        <w:rPr>
          <w:bCs w:val="0"/>
          <w:lang w:val="ru" w:eastAsia="ru-RU"/>
        </w:rPr>
        <w:t>Order</w:t>
      </w:r>
      <w:proofErr w:type="spellEnd"/>
      <w:r w:rsidRPr="00310AFC">
        <w:rPr>
          <w:bCs w:val="0"/>
          <w:lang w:val="ru" w:eastAsia="ru-RU"/>
        </w:rPr>
        <w:t xml:space="preserve">» </w:t>
      </w:r>
    </w:p>
    <w:p w14:paraId="3C7DF1F0" w14:textId="77777777" w:rsidR="00310AFC" w:rsidRPr="00310AFC" w:rsidRDefault="00310AFC">
      <w:pPr>
        <w:pStyle w:val="a4"/>
        <w:numPr>
          <w:ilvl w:val="0"/>
          <w:numId w:val="3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A2. Система автоматически подставляет рыночную цену </w:t>
      </w:r>
    </w:p>
    <w:p w14:paraId="46B74C0B" w14:textId="77777777" w:rsidR="00310AFC" w:rsidRPr="00310AFC" w:rsidRDefault="00310AFC">
      <w:pPr>
        <w:pStyle w:val="a4"/>
        <w:numPr>
          <w:ilvl w:val="0"/>
          <w:numId w:val="37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A3. Продолжение с шага 6 </w:t>
      </w:r>
    </w:p>
    <w:p w14:paraId="00ED2342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 Потоки исключений</w:t>
      </w:r>
    </w:p>
    <w:p w14:paraId="246E459D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6.1. Исключение E1</w:t>
      </w:r>
      <w:proofErr w:type="gramStart"/>
      <w:r w:rsidRPr="00310AFC">
        <w:rPr>
          <w:bCs w:val="0"/>
          <w:lang w:val="ru" w:eastAsia="ru-RU"/>
        </w:rPr>
        <w:t>: Недостаточно</w:t>
      </w:r>
      <w:proofErr w:type="gramEnd"/>
      <w:r w:rsidRPr="00310AFC">
        <w:rPr>
          <w:bCs w:val="0"/>
          <w:lang w:val="ru" w:eastAsia="ru-RU"/>
        </w:rPr>
        <w:t xml:space="preserve"> средств</w:t>
      </w:r>
    </w:p>
    <w:p w14:paraId="35715913" w14:textId="77777777" w:rsidR="00310AFC" w:rsidRPr="00310AFC" w:rsidRDefault="00310AFC">
      <w:pPr>
        <w:pStyle w:val="a4"/>
        <w:numPr>
          <w:ilvl w:val="0"/>
          <w:numId w:val="3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E1.1. На шаге 8 проверка не пройдена </w:t>
      </w:r>
    </w:p>
    <w:p w14:paraId="5873065B" w14:textId="77777777" w:rsidR="00310AFC" w:rsidRPr="00310AFC" w:rsidRDefault="00310AFC">
      <w:pPr>
        <w:pStyle w:val="a4"/>
        <w:numPr>
          <w:ilvl w:val="0"/>
          <w:numId w:val="3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E1.2. Система отображает сообщение </w:t>
      </w:r>
    </w:p>
    <w:p w14:paraId="4FC7A820" w14:textId="77777777" w:rsidR="00310AFC" w:rsidRPr="00310AFC" w:rsidRDefault="00310AFC">
      <w:pPr>
        <w:pStyle w:val="a4"/>
        <w:numPr>
          <w:ilvl w:val="0"/>
          <w:numId w:val="3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E1.3. Пользователь изменяет параметры </w:t>
      </w:r>
    </w:p>
    <w:p w14:paraId="3989B003" w14:textId="77777777" w:rsidR="00310AFC" w:rsidRPr="00310AFC" w:rsidRDefault="00310AFC">
      <w:pPr>
        <w:pStyle w:val="a4"/>
        <w:numPr>
          <w:ilvl w:val="0"/>
          <w:numId w:val="38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E1.4. Продолжение с шага 5 </w:t>
      </w:r>
    </w:p>
    <w:p w14:paraId="72323B81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6.2. Исключение E2: Брокер отклонил заявку</w:t>
      </w:r>
    </w:p>
    <w:p w14:paraId="0C21AA98" w14:textId="77777777" w:rsidR="00310AFC" w:rsidRPr="00310AFC" w:rsidRDefault="00310AFC">
      <w:pPr>
        <w:pStyle w:val="a4"/>
        <w:numPr>
          <w:ilvl w:val="0"/>
          <w:numId w:val="3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E2.1. На шаге 11 брокер возвращает ошибку </w:t>
      </w:r>
    </w:p>
    <w:p w14:paraId="029A3DE6" w14:textId="77777777" w:rsidR="00310AFC" w:rsidRPr="00310AFC" w:rsidRDefault="00310AFC">
      <w:pPr>
        <w:pStyle w:val="a4"/>
        <w:numPr>
          <w:ilvl w:val="0"/>
          <w:numId w:val="3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E2.2. Система отображает причину отказа </w:t>
      </w:r>
    </w:p>
    <w:p w14:paraId="72454844" w14:textId="77777777" w:rsidR="00310AFC" w:rsidRPr="00310AFC" w:rsidRDefault="00310AFC">
      <w:pPr>
        <w:pStyle w:val="a4"/>
        <w:numPr>
          <w:ilvl w:val="0"/>
          <w:numId w:val="39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E2.3. Заявка получает статус FAILED </w:t>
      </w:r>
    </w:p>
    <w:p w14:paraId="66F23CE2" w14:textId="77777777" w:rsidR="00310AFC" w:rsidRPr="00310AFC" w:rsidRDefault="00310AFC" w:rsidP="00310AFC">
      <w:pPr>
        <w:pStyle w:val="a4"/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>6.3. Исключение E3: Потеря соединения</w:t>
      </w:r>
    </w:p>
    <w:p w14:paraId="76169552" w14:textId="77777777" w:rsidR="00310AFC" w:rsidRPr="00310AFC" w:rsidRDefault="00310AFC">
      <w:pPr>
        <w:pStyle w:val="a4"/>
        <w:numPr>
          <w:ilvl w:val="0"/>
          <w:numId w:val="4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E3.1. На шаге 10 теряется соединение </w:t>
      </w:r>
    </w:p>
    <w:p w14:paraId="5B6B6838" w14:textId="77777777" w:rsidR="00310AFC" w:rsidRPr="00310AFC" w:rsidRDefault="00310AFC">
      <w:pPr>
        <w:pStyle w:val="a4"/>
        <w:numPr>
          <w:ilvl w:val="0"/>
          <w:numId w:val="4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E3.2. Система переводит заявку в статус PENDING </w:t>
      </w:r>
    </w:p>
    <w:p w14:paraId="428A08BB" w14:textId="77777777" w:rsidR="00310AFC" w:rsidRPr="00310AFC" w:rsidRDefault="00310AFC">
      <w:pPr>
        <w:pStyle w:val="a4"/>
        <w:numPr>
          <w:ilvl w:val="0"/>
          <w:numId w:val="4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E3.3. Система автоматически повторяет отправку </w:t>
      </w:r>
    </w:p>
    <w:p w14:paraId="447DC659" w14:textId="77777777" w:rsidR="00310AFC" w:rsidRPr="00310AFC" w:rsidRDefault="00310AFC">
      <w:pPr>
        <w:pStyle w:val="a4"/>
        <w:numPr>
          <w:ilvl w:val="0"/>
          <w:numId w:val="40"/>
        </w:numPr>
        <w:rPr>
          <w:bCs w:val="0"/>
          <w:lang w:val="ru" w:eastAsia="ru-RU"/>
        </w:rPr>
      </w:pPr>
      <w:r w:rsidRPr="00310AFC">
        <w:rPr>
          <w:bCs w:val="0"/>
          <w:lang w:val="ru" w:eastAsia="ru-RU"/>
        </w:rPr>
        <w:t xml:space="preserve">E3.4. Пользователь получает уведомление </w:t>
      </w:r>
    </w:p>
    <w:p w14:paraId="4AAEE5E1" w14:textId="77777777" w:rsidR="00D1581B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Приоритет: Высокий</w:t>
      </w:r>
    </w:p>
    <w:p w14:paraId="07190854" w14:textId="0DFD54E7" w:rsidR="00310AFC" w:rsidRPr="00310AFC" w:rsidRDefault="00310AFC" w:rsidP="00310AFC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lastRenderedPageBreak/>
        <w:t>Частота использования: Ежедневно</w:t>
      </w:r>
    </w:p>
    <w:p w14:paraId="0D51D3D5" w14:textId="32B5B8EA" w:rsidR="00EE1A41" w:rsidRDefault="00310AFC" w:rsidP="00D1581B">
      <w:pPr>
        <w:pStyle w:val="a4"/>
        <w:rPr>
          <w:bCs w:val="0"/>
          <w:lang w:eastAsia="ru-RU"/>
        </w:rPr>
      </w:pPr>
      <w:r w:rsidRPr="00310AFC">
        <w:rPr>
          <w:bCs w:val="0"/>
          <w:lang w:eastAsia="ru-RU"/>
        </w:rPr>
        <w:t>Сложность: Высокая</w:t>
      </w:r>
    </w:p>
    <w:p w14:paraId="56223B2E" w14:textId="433CC8EA" w:rsidR="00D1581B" w:rsidRPr="00D1581B" w:rsidRDefault="00D1581B" w:rsidP="00D1581B">
      <w:pPr>
        <w:pStyle w:val="a4"/>
        <w:spacing w:before="240"/>
        <w:rPr>
          <w:b/>
          <w:lang w:eastAsia="ru-RU"/>
        </w:rPr>
      </w:pPr>
      <w:r w:rsidRPr="00D1581B">
        <w:rPr>
          <w:b/>
          <w:lang w:eastAsia="ru-RU"/>
        </w:rPr>
        <w:t>Глоссарий расширенный.</w:t>
      </w:r>
    </w:p>
    <w:p w14:paraId="21F53B72" w14:textId="3034CE3B" w:rsidR="00D1581B" w:rsidRPr="00D1581B" w:rsidRDefault="00D1581B" w:rsidP="00D1581B">
      <w:pPr>
        <w:pStyle w:val="a4"/>
        <w:jc w:val="right"/>
        <w:rPr>
          <w:bCs w:val="0"/>
          <w:i/>
          <w:iCs/>
          <w:lang w:val="ru" w:eastAsia="ru-RU"/>
        </w:rPr>
      </w:pPr>
      <w:r w:rsidRPr="00D1581B">
        <w:rPr>
          <w:bCs w:val="0"/>
          <w:i/>
          <w:iCs/>
          <w:lang w:val="ru" w:eastAsia="ru-RU"/>
        </w:rPr>
        <w:t>Таблица 2 - Сущности (</w:t>
      </w:r>
      <w:proofErr w:type="spellStart"/>
      <w:r w:rsidRPr="00D1581B">
        <w:rPr>
          <w:bCs w:val="0"/>
          <w:i/>
          <w:iCs/>
          <w:lang w:val="ru" w:eastAsia="ru-RU"/>
        </w:rPr>
        <w:t>Entities</w:t>
      </w:r>
      <w:proofErr w:type="spellEnd"/>
      <w:r w:rsidRPr="00D1581B">
        <w:rPr>
          <w:bCs w:val="0"/>
          <w:i/>
          <w:iCs/>
          <w:lang w:val="ru" w:eastAsia="ru-RU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678"/>
      </w:tblGrid>
      <w:tr w:rsidR="00D1581B" w:rsidRPr="00D1581B" w14:paraId="076E49D6" w14:textId="77777777" w:rsidTr="00A05B5A">
        <w:tc>
          <w:tcPr>
            <w:tcW w:w="4673" w:type="dxa"/>
            <w:hideMark/>
          </w:tcPr>
          <w:p w14:paraId="57F64394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b/>
                <w:lang w:val="ru" w:eastAsia="ru-RU"/>
              </w:rPr>
            </w:pPr>
            <w:r w:rsidRPr="00D1581B">
              <w:rPr>
                <w:b/>
                <w:lang w:val="ru" w:eastAsia="ru-RU"/>
              </w:rPr>
              <w:t>Сущность</w:t>
            </w:r>
          </w:p>
        </w:tc>
        <w:tc>
          <w:tcPr>
            <w:tcW w:w="4678" w:type="dxa"/>
            <w:hideMark/>
          </w:tcPr>
          <w:p w14:paraId="1D8B6354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b/>
                <w:lang w:val="ru" w:eastAsia="ru-RU"/>
              </w:rPr>
            </w:pPr>
            <w:r w:rsidRPr="00D1581B">
              <w:rPr>
                <w:b/>
                <w:lang w:val="ru" w:eastAsia="ru-RU"/>
              </w:rPr>
              <w:t>Описание</w:t>
            </w:r>
          </w:p>
        </w:tc>
      </w:tr>
      <w:tr w:rsidR="00D1581B" w:rsidRPr="00D1581B" w14:paraId="1CA1E87D" w14:textId="77777777" w:rsidTr="00A05B5A">
        <w:tc>
          <w:tcPr>
            <w:tcW w:w="4673" w:type="dxa"/>
            <w:hideMark/>
          </w:tcPr>
          <w:p w14:paraId="2D1352B0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User</w:t>
            </w:r>
          </w:p>
        </w:tc>
        <w:tc>
          <w:tcPr>
            <w:tcW w:w="4678" w:type="dxa"/>
            <w:hideMark/>
          </w:tcPr>
          <w:p w14:paraId="5957E967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Пользователь системы</w:t>
            </w:r>
          </w:p>
        </w:tc>
      </w:tr>
      <w:tr w:rsidR="00D1581B" w:rsidRPr="00D1581B" w14:paraId="61EC5346" w14:textId="77777777" w:rsidTr="00A05B5A">
        <w:tc>
          <w:tcPr>
            <w:tcW w:w="4673" w:type="dxa"/>
            <w:hideMark/>
          </w:tcPr>
          <w:p w14:paraId="0A60D59C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Broker</w:t>
            </w:r>
            <w:proofErr w:type="spellEnd"/>
          </w:p>
        </w:tc>
        <w:tc>
          <w:tcPr>
            <w:tcW w:w="4678" w:type="dxa"/>
            <w:hideMark/>
          </w:tcPr>
          <w:p w14:paraId="3FEF7F1D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Брокер</w:t>
            </w:r>
          </w:p>
        </w:tc>
      </w:tr>
      <w:tr w:rsidR="00D1581B" w:rsidRPr="00D1581B" w14:paraId="644520CC" w14:textId="77777777" w:rsidTr="00A05B5A">
        <w:tc>
          <w:tcPr>
            <w:tcW w:w="4673" w:type="dxa"/>
            <w:hideMark/>
          </w:tcPr>
          <w:p w14:paraId="4243992B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InvestmentAccount</w:t>
            </w:r>
            <w:proofErr w:type="spellEnd"/>
          </w:p>
        </w:tc>
        <w:tc>
          <w:tcPr>
            <w:tcW w:w="4678" w:type="dxa"/>
            <w:hideMark/>
          </w:tcPr>
          <w:p w14:paraId="3657E050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Инвестиционный счет</w:t>
            </w:r>
          </w:p>
        </w:tc>
      </w:tr>
      <w:tr w:rsidR="00D1581B" w:rsidRPr="00D1581B" w14:paraId="25E05A4C" w14:textId="77777777" w:rsidTr="00A05B5A">
        <w:tc>
          <w:tcPr>
            <w:tcW w:w="4673" w:type="dxa"/>
            <w:hideMark/>
          </w:tcPr>
          <w:p w14:paraId="4B0813BE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Portfolio</w:t>
            </w:r>
            <w:proofErr w:type="spellEnd"/>
          </w:p>
        </w:tc>
        <w:tc>
          <w:tcPr>
            <w:tcW w:w="4678" w:type="dxa"/>
            <w:hideMark/>
          </w:tcPr>
          <w:p w14:paraId="0FEA2D81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Портфель пользователя</w:t>
            </w:r>
          </w:p>
        </w:tc>
      </w:tr>
      <w:tr w:rsidR="00D1581B" w:rsidRPr="00D1581B" w14:paraId="784AA73C" w14:textId="77777777" w:rsidTr="00A05B5A">
        <w:tc>
          <w:tcPr>
            <w:tcW w:w="4673" w:type="dxa"/>
            <w:hideMark/>
          </w:tcPr>
          <w:p w14:paraId="2AF4E470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Asset</w:t>
            </w:r>
          </w:p>
        </w:tc>
        <w:tc>
          <w:tcPr>
            <w:tcW w:w="4678" w:type="dxa"/>
            <w:hideMark/>
          </w:tcPr>
          <w:p w14:paraId="0FEC5377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Финансовый актив</w:t>
            </w:r>
          </w:p>
        </w:tc>
      </w:tr>
      <w:tr w:rsidR="00D1581B" w:rsidRPr="00D1581B" w14:paraId="626A8B17" w14:textId="77777777" w:rsidTr="00A05B5A">
        <w:tc>
          <w:tcPr>
            <w:tcW w:w="4673" w:type="dxa"/>
            <w:hideMark/>
          </w:tcPr>
          <w:p w14:paraId="62FEB30A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TradeOrder</w:t>
            </w:r>
            <w:proofErr w:type="spellEnd"/>
          </w:p>
        </w:tc>
        <w:tc>
          <w:tcPr>
            <w:tcW w:w="4678" w:type="dxa"/>
            <w:hideMark/>
          </w:tcPr>
          <w:p w14:paraId="6027656A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Торговая заявка</w:t>
            </w:r>
          </w:p>
        </w:tc>
      </w:tr>
      <w:tr w:rsidR="00D1581B" w:rsidRPr="00D1581B" w14:paraId="516246D6" w14:textId="77777777" w:rsidTr="00A05B5A">
        <w:tc>
          <w:tcPr>
            <w:tcW w:w="4673" w:type="dxa"/>
            <w:hideMark/>
          </w:tcPr>
          <w:p w14:paraId="2C66EDAA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Transaction</w:t>
            </w:r>
            <w:proofErr w:type="spellEnd"/>
          </w:p>
        </w:tc>
        <w:tc>
          <w:tcPr>
            <w:tcW w:w="4678" w:type="dxa"/>
            <w:hideMark/>
          </w:tcPr>
          <w:p w14:paraId="03B8535A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Финансовая операция</w:t>
            </w:r>
          </w:p>
        </w:tc>
      </w:tr>
      <w:tr w:rsidR="00D1581B" w:rsidRPr="00D1581B" w14:paraId="5B7B0341" w14:textId="77777777" w:rsidTr="00A05B5A">
        <w:tc>
          <w:tcPr>
            <w:tcW w:w="4673" w:type="dxa"/>
            <w:hideMark/>
          </w:tcPr>
          <w:p w14:paraId="424460D9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Report</w:t>
            </w:r>
          </w:p>
        </w:tc>
        <w:tc>
          <w:tcPr>
            <w:tcW w:w="4678" w:type="dxa"/>
            <w:hideMark/>
          </w:tcPr>
          <w:p w14:paraId="54444E41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Отчет</w:t>
            </w:r>
          </w:p>
        </w:tc>
      </w:tr>
      <w:tr w:rsidR="00D1581B" w:rsidRPr="00D1581B" w14:paraId="0F71A9E0" w14:textId="77777777" w:rsidTr="00A05B5A">
        <w:tc>
          <w:tcPr>
            <w:tcW w:w="4673" w:type="dxa"/>
            <w:hideMark/>
          </w:tcPr>
          <w:p w14:paraId="1938C72E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Notification</w:t>
            </w:r>
            <w:proofErr w:type="spellEnd"/>
          </w:p>
        </w:tc>
        <w:tc>
          <w:tcPr>
            <w:tcW w:w="4678" w:type="dxa"/>
            <w:hideMark/>
          </w:tcPr>
          <w:p w14:paraId="323DFF23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Уведомление</w:t>
            </w:r>
          </w:p>
        </w:tc>
      </w:tr>
      <w:tr w:rsidR="00D1581B" w:rsidRPr="00D1581B" w14:paraId="319CE586" w14:textId="77777777" w:rsidTr="00A05B5A">
        <w:tc>
          <w:tcPr>
            <w:tcW w:w="4673" w:type="dxa"/>
            <w:hideMark/>
          </w:tcPr>
          <w:p w14:paraId="168EA6C8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MarketData</w:t>
            </w:r>
            <w:proofErr w:type="spellEnd"/>
          </w:p>
        </w:tc>
        <w:tc>
          <w:tcPr>
            <w:tcW w:w="4678" w:type="dxa"/>
            <w:hideMark/>
          </w:tcPr>
          <w:p w14:paraId="79A1072B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Рыночные данные</w:t>
            </w:r>
          </w:p>
        </w:tc>
      </w:tr>
    </w:tbl>
    <w:p w14:paraId="6B1E048B" w14:textId="77777777" w:rsidR="00D1581B" w:rsidRPr="00D1581B" w:rsidRDefault="00D1581B" w:rsidP="00D1581B">
      <w:pPr>
        <w:pStyle w:val="a4"/>
        <w:rPr>
          <w:lang w:val="ru" w:eastAsia="ru-RU"/>
        </w:rPr>
      </w:pPr>
    </w:p>
    <w:p w14:paraId="79A1318B" w14:textId="71730F56" w:rsidR="00D1581B" w:rsidRPr="00D1581B" w:rsidRDefault="00D1581B" w:rsidP="00D1581B">
      <w:pPr>
        <w:pStyle w:val="a4"/>
        <w:jc w:val="right"/>
        <w:rPr>
          <w:bCs w:val="0"/>
          <w:i/>
          <w:iCs/>
          <w:lang w:val="ru" w:eastAsia="ru-RU"/>
        </w:rPr>
      </w:pPr>
      <w:r w:rsidRPr="00D1581B">
        <w:rPr>
          <w:bCs w:val="0"/>
          <w:i/>
          <w:iCs/>
          <w:lang w:val="ru" w:eastAsia="ru-RU"/>
        </w:rPr>
        <w:t xml:space="preserve">Таблица 3 - Объекты-значения (Value </w:t>
      </w:r>
      <w:proofErr w:type="spellStart"/>
      <w:r w:rsidRPr="00D1581B">
        <w:rPr>
          <w:bCs w:val="0"/>
          <w:i/>
          <w:iCs/>
          <w:lang w:val="ru" w:eastAsia="ru-RU"/>
        </w:rPr>
        <w:t>Objects</w:t>
      </w:r>
      <w:proofErr w:type="spellEnd"/>
      <w:r w:rsidRPr="00D1581B">
        <w:rPr>
          <w:bCs w:val="0"/>
          <w:i/>
          <w:iCs/>
          <w:lang w:val="ru" w:eastAsia="ru-RU"/>
        </w:rPr>
        <w:t>)</w:t>
      </w:r>
    </w:p>
    <w:tbl>
      <w:tblPr>
        <w:tblStyle w:val="ac"/>
        <w:tblW w:w="9453" w:type="dxa"/>
        <w:tblInd w:w="-5" w:type="dxa"/>
        <w:tblLook w:val="04A0" w:firstRow="1" w:lastRow="0" w:firstColumn="1" w:lastColumn="0" w:noHBand="0" w:noVBand="1"/>
      </w:tblPr>
      <w:tblGrid>
        <w:gridCol w:w="4659"/>
        <w:gridCol w:w="4794"/>
      </w:tblGrid>
      <w:tr w:rsidR="00D1581B" w:rsidRPr="00D1581B" w14:paraId="0B8E9051" w14:textId="77777777" w:rsidTr="00A05B5A">
        <w:tc>
          <w:tcPr>
            <w:tcW w:w="4659" w:type="dxa"/>
            <w:hideMark/>
          </w:tcPr>
          <w:p w14:paraId="37F694A9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b/>
                <w:lang w:val="ru" w:eastAsia="ru-RU"/>
              </w:rPr>
            </w:pPr>
            <w:r w:rsidRPr="00D1581B">
              <w:rPr>
                <w:b/>
                <w:lang w:val="ru" w:eastAsia="ru-RU"/>
              </w:rPr>
              <w:t>Value Object</w:t>
            </w:r>
          </w:p>
        </w:tc>
        <w:tc>
          <w:tcPr>
            <w:tcW w:w="4794" w:type="dxa"/>
            <w:hideMark/>
          </w:tcPr>
          <w:p w14:paraId="09B1F848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b/>
                <w:lang w:val="ru" w:eastAsia="ru-RU"/>
              </w:rPr>
            </w:pPr>
            <w:r w:rsidRPr="00D1581B">
              <w:rPr>
                <w:b/>
                <w:lang w:val="ru" w:eastAsia="ru-RU"/>
              </w:rPr>
              <w:t>Описание</w:t>
            </w:r>
          </w:p>
        </w:tc>
      </w:tr>
      <w:tr w:rsidR="00D1581B" w:rsidRPr="00D1581B" w14:paraId="7738795D" w14:textId="77777777" w:rsidTr="00A05B5A">
        <w:tc>
          <w:tcPr>
            <w:tcW w:w="4659" w:type="dxa"/>
            <w:hideMark/>
          </w:tcPr>
          <w:p w14:paraId="774322B4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Money</w:t>
            </w:r>
          </w:p>
        </w:tc>
        <w:tc>
          <w:tcPr>
            <w:tcW w:w="4794" w:type="dxa"/>
            <w:hideMark/>
          </w:tcPr>
          <w:p w14:paraId="659744D5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Денежная сумма</w:t>
            </w:r>
          </w:p>
        </w:tc>
      </w:tr>
      <w:tr w:rsidR="00D1581B" w:rsidRPr="00D1581B" w14:paraId="58BBFA19" w14:textId="77777777" w:rsidTr="00A05B5A">
        <w:tc>
          <w:tcPr>
            <w:tcW w:w="4659" w:type="dxa"/>
            <w:hideMark/>
          </w:tcPr>
          <w:p w14:paraId="4C94EAC2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Email</w:t>
            </w:r>
            <w:proofErr w:type="spellEnd"/>
          </w:p>
        </w:tc>
        <w:tc>
          <w:tcPr>
            <w:tcW w:w="4794" w:type="dxa"/>
            <w:hideMark/>
          </w:tcPr>
          <w:p w14:paraId="07FEE5A1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Email</w:t>
            </w:r>
            <w:proofErr w:type="spellEnd"/>
            <w:r w:rsidRPr="00D1581B">
              <w:rPr>
                <w:lang w:val="ru" w:eastAsia="ru-RU"/>
              </w:rPr>
              <w:t xml:space="preserve"> пользователя</w:t>
            </w:r>
          </w:p>
        </w:tc>
      </w:tr>
      <w:tr w:rsidR="00D1581B" w:rsidRPr="00D1581B" w14:paraId="4315DF06" w14:textId="77777777" w:rsidTr="00A05B5A">
        <w:tc>
          <w:tcPr>
            <w:tcW w:w="4659" w:type="dxa"/>
            <w:hideMark/>
          </w:tcPr>
          <w:p w14:paraId="3E767C28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Password</w:t>
            </w:r>
          </w:p>
        </w:tc>
        <w:tc>
          <w:tcPr>
            <w:tcW w:w="4794" w:type="dxa"/>
            <w:hideMark/>
          </w:tcPr>
          <w:p w14:paraId="6285D3A9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Пароль</w:t>
            </w:r>
          </w:p>
        </w:tc>
      </w:tr>
      <w:tr w:rsidR="00D1581B" w:rsidRPr="00D1581B" w14:paraId="4BCA5DF8" w14:textId="77777777" w:rsidTr="00A05B5A">
        <w:tc>
          <w:tcPr>
            <w:tcW w:w="4659" w:type="dxa"/>
            <w:hideMark/>
          </w:tcPr>
          <w:p w14:paraId="3919C0D9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RiskMetrics</w:t>
            </w:r>
            <w:proofErr w:type="spellEnd"/>
          </w:p>
        </w:tc>
        <w:tc>
          <w:tcPr>
            <w:tcW w:w="4794" w:type="dxa"/>
            <w:hideMark/>
          </w:tcPr>
          <w:p w14:paraId="2C080C3E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Метрики риска</w:t>
            </w:r>
          </w:p>
        </w:tc>
      </w:tr>
      <w:tr w:rsidR="00D1581B" w:rsidRPr="00D1581B" w14:paraId="443D9859" w14:textId="77777777" w:rsidTr="00A05B5A">
        <w:tc>
          <w:tcPr>
            <w:tcW w:w="4659" w:type="dxa"/>
            <w:hideMark/>
          </w:tcPr>
          <w:p w14:paraId="2D83DCD2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Price</w:t>
            </w:r>
          </w:p>
        </w:tc>
        <w:tc>
          <w:tcPr>
            <w:tcW w:w="4794" w:type="dxa"/>
            <w:hideMark/>
          </w:tcPr>
          <w:p w14:paraId="36BB2314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Цена актива</w:t>
            </w:r>
          </w:p>
        </w:tc>
      </w:tr>
      <w:tr w:rsidR="00D1581B" w:rsidRPr="00D1581B" w14:paraId="39019A6F" w14:textId="77777777" w:rsidTr="00A05B5A">
        <w:tc>
          <w:tcPr>
            <w:tcW w:w="4659" w:type="dxa"/>
            <w:hideMark/>
          </w:tcPr>
          <w:p w14:paraId="0A0A5F42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Balance</w:t>
            </w:r>
          </w:p>
        </w:tc>
        <w:tc>
          <w:tcPr>
            <w:tcW w:w="4794" w:type="dxa"/>
            <w:hideMark/>
          </w:tcPr>
          <w:p w14:paraId="4AF5210C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Баланс</w:t>
            </w:r>
          </w:p>
        </w:tc>
      </w:tr>
    </w:tbl>
    <w:p w14:paraId="0D8E5C55" w14:textId="77777777" w:rsidR="00D1581B" w:rsidRPr="00D1581B" w:rsidRDefault="00D1581B" w:rsidP="00D1581B">
      <w:pPr>
        <w:pStyle w:val="a4"/>
        <w:rPr>
          <w:lang w:val="ru" w:eastAsia="ru-RU"/>
        </w:rPr>
      </w:pPr>
    </w:p>
    <w:p w14:paraId="2978F1B6" w14:textId="39B4D801" w:rsidR="00D1581B" w:rsidRPr="00D1581B" w:rsidRDefault="00D1581B" w:rsidP="00D1581B">
      <w:pPr>
        <w:pStyle w:val="a4"/>
        <w:jc w:val="right"/>
        <w:rPr>
          <w:bCs w:val="0"/>
          <w:i/>
          <w:iCs/>
          <w:lang w:val="ru" w:eastAsia="ru-RU"/>
        </w:rPr>
      </w:pPr>
      <w:r w:rsidRPr="00D1581B">
        <w:rPr>
          <w:bCs w:val="0"/>
          <w:i/>
          <w:iCs/>
          <w:lang w:val="ru" w:eastAsia="ru-RU"/>
        </w:rPr>
        <w:t>Таблица 4 - Перечисления (</w:t>
      </w:r>
      <w:proofErr w:type="spellStart"/>
      <w:r w:rsidRPr="00D1581B">
        <w:rPr>
          <w:bCs w:val="0"/>
          <w:i/>
          <w:iCs/>
          <w:lang w:val="ru" w:eastAsia="ru-RU"/>
        </w:rPr>
        <w:t>Enums</w:t>
      </w:r>
      <w:proofErr w:type="spellEnd"/>
      <w:r w:rsidRPr="00D1581B">
        <w:rPr>
          <w:bCs w:val="0"/>
          <w:i/>
          <w:iCs/>
          <w:lang w:val="ru" w:eastAsia="ru-RU"/>
        </w:rPr>
        <w:t>)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4531"/>
        <w:gridCol w:w="4820"/>
      </w:tblGrid>
      <w:tr w:rsidR="00D1581B" w:rsidRPr="00D1581B" w14:paraId="20A6EB2B" w14:textId="77777777" w:rsidTr="00D1581B">
        <w:tc>
          <w:tcPr>
            <w:tcW w:w="4531" w:type="dxa"/>
            <w:hideMark/>
          </w:tcPr>
          <w:p w14:paraId="1FDD9BE0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b/>
                <w:lang w:val="ru" w:eastAsia="ru-RU"/>
              </w:rPr>
            </w:pPr>
            <w:proofErr w:type="spellStart"/>
            <w:r w:rsidRPr="00D1581B">
              <w:rPr>
                <w:b/>
                <w:lang w:val="ru" w:eastAsia="ru-RU"/>
              </w:rPr>
              <w:t>Enum</w:t>
            </w:r>
            <w:proofErr w:type="spellEnd"/>
          </w:p>
        </w:tc>
        <w:tc>
          <w:tcPr>
            <w:tcW w:w="4820" w:type="dxa"/>
            <w:hideMark/>
          </w:tcPr>
          <w:p w14:paraId="13B1A22A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b/>
                <w:lang w:val="ru" w:eastAsia="ru-RU"/>
              </w:rPr>
            </w:pPr>
            <w:r w:rsidRPr="00D1581B">
              <w:rPr>
                <w:b/>
                <w:lang w:val="ru" w:eastAsia="ru-RU"/>
              </w:rPr>
              <w:t>Значения</w:t>
            </w:r>
          </w:p>
        </w:tc>
      </w:tr>
      <w:tr w:rsidR="00D1581B" w:rsidRPr="00D1581B" w14:paraId="710B6926" w14:textId="77777777" w:rsidTr="00D1581B">
        <w:tc>
          <w:tcPr>
            <w:tcW w:w="4531" w:type="dxa"/>
            <w:hideMark/>
          </w:tcPr>
          <w:p w14:paraId="3E989628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UserStatus</w:t>
            </w:r>
            <w:proofErr w:type="spellEnd"/>
          </w:p>
        </w:tc>
        <w:tc>
          <w:tcPr>
            <w:tcW w:w="4820" w:type="dxa"/>
            <w:hideMark/>
          </w:tcPr>
          <w:p w14:paraId="7EC54595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ACTIVE, BLOCKED, PENDING</w:t>
            </w:r>
          </w:p>
        </w:tc>
      </w:tr>
      <w:tr w:rsidR="00D1581B" w:rsidRPr="00D1581B" w14:paraId="1BD67879" w14:textId="77777777" w:rsidTr="00D1581B">
        <w:tc>
          <w:tcPr>
            <w:tcW w:w="4531" w:type="dxa"/>
            <w:hideMark/>
          </w:tcPr>
          <w:p w14:paraId="5DCDD8F4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lastRenderedPageBreak/>
              <w:t>BrokerStatus</w:t>
            </w:r>
            <w:proofErr w:type="spellEnd"/>
          </w:p>
        </w:tc>
        <w:tc>
          <w:tcPr>
            <w:tcW w:w="4820" w:type="dxa"/>
            <w:hideMark/>
          </w:tcPr>
          <w:p w14:paraId="3D08F61D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ACTIVE, MAINTENANCE, DISABLED</w:t>
            </w:r>
          </w:p>
        </w:tc>
      </w:tr>
      <w:tr w:rsidR="00D1581B" w:rsidRPr="00D1581B" w14:paraId="65311CCA" w14:textId="77777777" w:rsidTr="00D1581B">
        <w:tc>
          <w:tcPr>
            <w:tcW w:w="4531" w:type="dxa"/>
            <w:hideMark/>
          </w:tcPr>
          <w:p w14:paraId="0DD88DCE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AccountStatus</w:t>
            </w:r>
            <w:proofErr w:type="spellEnd"/>
          </w:p>
        </w:tc>
        <w:tc>
          <w:tcPr>
            <w:tcW w:w="4820" w:type="dxa"/>
            <w:hideMark/>
          </w:tcPr>
          <w:p w14:paraId="47C4D521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ACTIVE, SYNC_ERROR, DISCONNECTED</w:t>
            </w:r>
          </w:p>
        </w:tc>
      </w:tr>
      <w:tr w:rsidR="00D1581B" w:rsidRPr="00D1581B" w14:paraId="5C19B059" w14:textId="77777777" w:rsidTr="00D1581B">
        <w:tc>
          <w:tcPr>
            <w:tcW w:w="4531" w:type="dxa"/>
            <w:hideMark/>
          </w:tcPr>
          <w:p w14:paraId="282A6E5D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AssetType</w:t>
            </w:r>
            <w:proofErr w:type="spellEnd"/>
          </w:p>
        </w:tc>
        <w:tc>
          <w:tcPr>
            <w:tcW w:w="4820" w:type="dxa"/>
            <w:hideMark/>
          </w:tcPr>
          <w:p w14:paraId="7ED8BEB9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STOCK, BOND, ETF, CURRENCY</w:t>
            </w:r>
          </w:p>
        </w:tc>
      </w:tr>
      <w:tr w:rsidR="00D1581B" w:rsidRPr="00D1581B" w14:paraId="58D807E5" w14:textId="77777777" w:rsidTr="00D1581B">
        <w:tc>
          <w:tcPr>
            <w:tcW w:w="4531" w:type="dxa"/>
            <w:hideMark/>
          </w:tcPr>
          <w:p w14:paraId="608F2ACF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OrderType</w:t>
            </w:r>
            <w:proofErr w:type="spellEnd"/>
          </w:p>
        </w:tc>
        <w:tc>
          <w:tcPr>
            <w:tcW w:w="4820" w:type="dxa"/>
            <w:hideMark/>
          </w:tcPr>
          <w:p w14:paraId="6F6A374A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BUY, SELL</w:t>
            </w:r>
          </w:p>
        </w:tc>
      </w:tr>
      <w:tr w:rsidR="00D1581B" w:rsidRPr="007E4633" w14:paraId="7E649457" w14:textId="77777777" w:rsidTr="00D1581B">
        <w:tc>
          <w:tcPr>
            <w:tcW w:w="4531" w:type="dxa"/>
            <w:hideMark/>
          </w:tcPr>
          <w:p w14:paraId="72B3B953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OrderStatus</w:t>
            </w:r>
            <w:proofErr w:type="spellEnd"/>
          </w:p>
        </w:tc>
        <w:tc>
          <w:tcPr>
            <w:tcW w:w="4820" w:type="dxa"/>
            <w:hideMark/>
          </w:tcPr>
          <w:p w14:paraId="73D99CE3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D1581B">
              <w:rPr>
                <w:lang w:val="en-US" w:eastAsia="ru-RU"/>
              </w:rPr>
              <w:t>CREATED, SUBMITTED, EXECUTED, FAILED, CANCELLED</w:t>
            </w:r>
          </w:p>
        </w:tc>
      </w:tr>
      <w:tr w:rsidR="00D1581B" w:rsidRPr="00D1581B" w14:paraId="28B62422" w14:textId="77777777" w:rsidTr="00D1581B">
        <w:tc>
          <w:tcPr>
            <w:tcW w:w="4531" w:type="dxa"/>
            <w:hideMark/>
          </w:tcPr>
          <w:p w14:paraId="739BD2C0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TransactionStatus</w:t>
            </w:r>
            <w:proofErr w:type="spellEnd"/>
          </w:p>
        </w:tc>
        <w:tc>
          <w:tcPr>
            <w:tcW w:w="4820" w:type="dxa"/>
            <w:hideMark/>
          </w:tcPr>
          <w:p w14:paraId="3BF10769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PENDING, COMPLETED, FAILED</w:t>
            </w:r>
          </w:p>
        </w:tc>
      </w:tr>
      <w:tr w:rsidR="00D1581B" w:rsidRPr="00D1581B" w14:paraId="75B9E91C" w14:textId="77777777" w:rsidTr="00D1581B">
        <w:tc>
          <w:tcPr>
            <w:tcW w:w="4531" w:type="dxa"/>
            <w:hideMark/>
          </w:tcPr>
          <w:p w14:paraId="6E94EFC9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NotificationType</w:t>
            </w:r>
            <w:proofErr w:type="spellEnd"/>
          </w:p>
        </w:tc>
        <w:tc>
          <w:tcPr>
            <w:tcW w:w="4820" w:type="dxa"/>
            <w:hideMark/>
          </w:tcPr>
          <w:p w14:paraId="62BFDE24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INFO, WARNING, ERROR</w:t>
            </w:r>
          </w:p>
        </w:tc>
      </w:tr>
      <w:tr w:rsidR="00D1581B" w:rsidRPr="00D1581B" w14:paraId="4808D79F" w14:textId="77777777" w:rsidTr="00D1581B">
        <w:tc>
          <w:tcPr>
            <w:tcW w:w="4531" w:type="dxa"/>
            <w:hideMark/>
          </w:tcPr>
          <w:p w14:paraId="7830D5CC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ReportFormat</w:t>
            </w:r>
            <w:proofErr w:type="spellEnd"/>
          </w:p>
        </w:tc>
        <w:tc>
          <w:tcPr>
            <w:tcW w:w="4820" w:type="dxa"/>
            <w:hideMark/>
          </w:tcPr>
          <w:p w14:paraId="0486F244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PDF, EXCEL</w:t>
            </w:r>
          </w:p>
        </w:tc>
      </w:tr>
      <w:tr w:rsidR="00D1581B" w:rsidRPr="00D1581B" w14:paraId="56E6AC0C" w14:textId="77777777" w:rsidTr="00D1581B">
        <w:tc>
          <w:tcPr>
            <w:tcW w:w="4531" w:type="dxa"/>
            <w:hideMark/>
          </w:tcPr>
          <w:p w14:paraId="1644BC17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proofErr w:type="spellStart"/>
            <w:r w:rsidRPr="00D1581B">
              <w:rPr>
                <w:lang w:val="ru" w:eastAsia="ru-RU"/>
              </w:rPr>
              <w:t>RiskLevel</w:t>
            </w:r>
            <w:proofErr w:type="spellEnd"/>
          </w:p>
        </w:tc>
        <w:tc>
          <w:tcPr>
            <w:tcW w:w="4820" w:type="dxa"/>
            <w:hideMark/>
          </w:tcPr>
          <w:p w14:paraId="65F08336" w14:textId="77777777" w:rsidR="00D1581B" w:rsidRPr="00D1581B" w:rsidRDefault="00D1581B" w:rsidP="00D1581B">
            <w:pPr>
              <w:pStyle w:val="a4"/>
              <w:ind w:firstLine="0"/>
              <w:jc w:val="center"/>
              <w:rPr>
                <w:lang w:val="ru" w:eastAsia="ru-RU"/>
              </w:rPr>
            </w:pPr>
            <w:r w:rsidRPr="00D1581B">
              <w:rPr>
                <w:lang w:val="ru" w:eastAsia="ru-RU"/>
              </w:rPr>
              <w:t>LOW, MEDIUM, HIGH</w:t>
            </w:r>
          </w:p>
        </w:tc>
      </w:tr>
    </w:tbl>
    <w:p w14:paraId="7C532DC0" w14:textId="77777777" w:rsidR="00D1581B" w:rsidRDefault="00D1581B" w:rsidP="00D1581B">
      <w:pPr>
        <w:pStyle w:val="a4"/>
        <w:rPr>
          <w:bCs w:val="0"/>
          <w:lang w:eastAsia="ru-RU"/>
        </w:rPr>
      </w:pPr>
    </w:p>
    <w:p w14:paraId="0D1F5552" w14:textId="77777777" w:rsidR="00205162" w:rsidRDefault="00205162">
      <w:pPr>
        <w:spacing w:line="259" w:lineRule="auto"/>
        <w:rPr>
          <w:rFonts w:ascii="Times New Roman" w:hAnsi="Times New Roman" w:cs="Times New Roman"/>
          <w:b/>
          <w:bCs/>
          <w:sz w:val="28"/>
          <w:szCs w:val="44"/>
          <w:lang w:eastAsia="ru-RU"/>
        </w:rPr>
      </w:pPr>
      <w:r>
        <w:rPr>
          <w:b/>
          <w:lang w:eastAsia="ru-RU"/>
        </w:rPr>
        <w:br w:type="page"/>
      </w:r>
    </w:p>
    <w:p w14:paraId="4B1EC75E" w14:textId="4427946C" w:rsidR="00D04765" w:rsidRDefault="00D04765" w:rsidP="00D04765">
      <w:pPr>
        <w:pStyle w:val="a6"/>
        <w:rPr>
          <w:lang w:eastAsia="ru-RU"/>
        </w:rPr>
      </w:pPr>
      <w:bookmarkStart w:id="8" w:name="_Toc230653122"/>
      <w:r>
        <w:rPr>
          <w:lang w:eastAsia="ru-RU"/>
        </w:rPr>
        <w:lastRenderedPageBreak/>
        <w:t>2</w:t>
      </w:r>
      <w:r>
        <w:rPr>
          <w:lang w:eastAsia="ru-RU"/>
        </w:rPr>
        <w:t>.</w:t>
      </w:r>
      <w:r>
        <w:rPr>
          <w:lang w:eastAsia="ru-RU"/>
        </w:rPr>
        <w:t>2</w:t>
      </w:r>
      <w:r>
        <w:rPr>
          <w:lang w:eastAsia="ru-RU"/>
        </w:rPr>
        <w:t xml:space="preserve">. Модель </w:t>
      </w:r>
      <w:r>
        <w:rPr>
          <w:lang w:eastAsia="ru-RU"/>
        </w:rPr>
        <w:t>предметной области</w:t>
      </w:r>
      <w:bookmarkEnd w:id="8"/>
    </w:p>
    <w:p w14:paraId="789ECDF4" w14:textId="70EF49FA" w:rsidR="00D04765" w:rsidRDefault="00336EF0" w:rsidP="00D1581B">
      <w:pPr>
        <w:pStyle w:val="a4"/>
        <w:rPr>
          <w:b/>
          <w:lang w:eastAsia="ru-RU"/>
        </w:rPr>
      </w:pPr>
      <w:r>
        <w:t xml:space="preserve">Для более детального описания сущностей, с которыми оперирует проектируемая система, была построена модель предметной области (Domain </w:t>
      </w:r>
      <w:proofErr w:type="spellStart"/>
      <w:r>
        <w:t>model</w:t>
      </w:r>
      <w:proofErr w:type="spellEnd"/>
      <w:r>
        <w:t>). Она отражает основные объекты системы, их атрибуты и отношения между ними, что позволяет сформировать единое представление о структуре данных и служит основой для последующего проектирования архитектуры приложения и схемы базы данных.</w:t>
      </w:r>
    </w:p>
    <w:p w14:paraId="7F4FF203" w14:textId="77777777" w:rsidR="00D04765" w:rsidRPr="00EE1A41" w:rsidRDefault="00D04765" w:rsidP="00336EF0">
      <w:pPr>
        <w:pStyle w:val="a4"/>
        <w:spacing w:before="240"/>
        <w:ind w:firstLine="0"/>
        <w:jc w:val="center"/>
        <w:rPr>
          <w:lang w:eastAsia="ru-RU"/>
        </w:rPr>
      </w:pPr>
      <w:r w:rsidRPr="00EE1A41">
        <w:rPr>
          <w:lang w:val="ru" w:eastAsia="ru-RU"/>
        </w:rPr>
        <w:fldChar w:fldCharType="begin"/>
      </w:r>
      <w:r w:rsidRPr="00EE1A41">
        <w:rPr>
          <w:lang w:val="ru" w:eastAsia="ru-RU"/>
        </w:rPr>
        <w:instrText xml:space="preserve"> INCLUDEPICTURE "https://uml.planttext.com/plantuml/png/bLVTRjis5BxtKn2vsHzQDDjw8tH5PLlPZ3bo8ClPUZNGCXrpaKIFejnvmu0ssLOCBTRjQdSR1km1kY9PWxHDNq5wXJt93abPfcodod9XKKVdE-SxFpnaxYG2Sv56OQFn5lheiZ_uviI22agIDwerWX0d2HeaXADRjnHaVlis-hQ1q3L4HnOQ33fjzK8YJ4CBzGMdyO6IJ05vZ_7H9pYPL3wCAK-4YoDIaOAZTM702HPaP0iBjM7XquWeEGGfqiHInFfg3UBt42S7D164l_sEUiMfc13W702q4ANJ4RpiSJQcuKB6IS1cXDj1G984PDyjmcvoTbWRUBpA6K-f4u-cZCQY8bzmrbODrW6BOnA8WaqoZuC9Pp7zPi6FV4s2L90U7wd8IdgTU4OI4K64G9sbiQXXYhMMcqP3mYlKXZZ4SG1Xj4b08npgtAUSapYORmoYy5X6SLcfDiKJu318Gz1fQhTcJ7kCYp4BAQk9HJ21mtqSfYkafxAo0Wzf253unD9Xg5k6q-ImIsQasgIw7zPPbnptJ8Eh0NXWiv0Ta9Xm4Dan3kVGSfL6ifE4r5K7C8ShPLbhBJ6VWa1Pys6fP5-bM5cjvW53G-C3O4-hPJN8g-oPB7sEHxhBQgWogUChBht5yWrSfgiabcsau5Te8YrVx91q655HrW8wA5m98qvm82YBw-AOofA1NX6B-Qgp6Cachr8lTkFbCydmRspo0hOOEImCXpWuD7dlOdv819Z4_xzJz5uLQ-M-lC4v6NEIJ4m27fd2xgjphbAbLSiyNJQcnun7s9o2otrIpZPfo6JXCa77ScJNro-2UGrDlc6Bc4PgMTB48nZiDXaB2OvrZv5uL52Ce2wsKj4qttoigbs5UiClOQ9VwMpTPJ6PGw0Ag75bj9lwRyDOLaS8RFZ5dj1fhvGM1jKk0VqWkSJLZC5CM9-QoGJpAV5a8Ylo4SVtHknUR0YDqNALH3bn6jKaY82ASSGhfdRBx-mxi6XsUwrF7Ta8UuxRxhWVIvSAOHwmLSp0jVVjJjTkTkNRhjrnVSUrtPPJOYldMXNSl-ksld0yh-V1IxlJR_LSrsdvGA44BmQp0lPz82Y9zbp9ql5tuBSry3p7RTqjCUK0LPZcuAv4EjrkLS7Wq_8SsrTnzmVDtOwlryxdJckWboqPKBUhrZiGhK5mRJGfYuly0RItkzTr_4tGod1SvIhpiTzfEofGtxFT_exZbT3biD3ksZkAC92KGBl_IRDdUqjFgtjNWJhkJWyUdzcUgwdgGjHscKT2PIYPq6bDjwbBxjRs5hfs3MtTk7xztQqDDomBGTCdZKPnDQnNXml9Z8xWcbsr3u_bLST24mmAIu7yp9PszVN1ahjSO2hThtkgCZ7FG0jE9iR9rL2B2u0YBk_34cV8DU2sGcol-j435W2QS65rQTyuuIoKAjFLc9UgnLbabUV5QWArMkMmiEHDdj3PPhlmCAUWXSWCnc25xr9J3sKBIHKoQixhsgoP9ZGcSj2cOTs_L34J1EwlKyJ6wnq3dPtzaT_FdcRFihFiHNQ1jYqf-pqxWVTNA7-GFyn_pOzGzXgqG0AQ9w1tclsJdUL7e9eVPHVPY_nnTWvWM9w0paNsCZy6IF7bEJoVPKz1ynJUVswiEtrVEVrJEiX_W2yNOEGCS4_p7y7D4mHMmHJu1FzIyrd-I5i7_IVvKVuOU8BMg-mK0LgIEmMrRQISW1b0e9ieUwaS70DlE6wHJ4oH7auF9a8cQDbwwoG_K2H_0r9FG7OkhKg7OFL2EfH9-Zj_9Db8lGi8ztM1b_bw9VLL4jKt87oiVe-K_JC9UQtITovpb3zK41NxkRGhSt8EJkxdnnlozw5bp6G85fIVBtZ9AXerAXpb3oIhmgSY0RP1_MJfrt0AML_9s909mIAPihBrrsdTL1dxHNND2zal85TvgvOp_nxut9VLKHvLgnGb_VUdlz3s3MX3e7MU7mFWn61o1vPf5Fu7" \* MERGEFORMATINET </w:instrText>
      </w:r>
      <w:r w:rsidRPr="00EE1A41">
        <w:rPr>
          <w:lang w:val="ru" w:eastAsia="ru-RU"/>
        </w:rPr>
        <w:fldChar w:fldCharType="separate"/>
      </w:r>
      <w:r w:rsidRPr="00EE1A41">
        <w:rPr>
          <w:noProof/>
          <w:lang w:val="ru" w:eastAsia="ru-RU"/>
        </w:rPr>
        <w:drawing>
          <wp:inline distT="0" distB="0" distL="0" distR="0" wp14:anchorId="77A4162E" wp14:editId="6CF3D619">
            <wp:extent cx="5167835" cy="2424546"/>
            <wp:effectExtent l="0" t="0" r="1270" b="1270"/>
            <wp:docPr id="5032427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835" cy="242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A41">
        <w:rPr>
          <w:lang w:eastAsia="ru-RU"/>
        </w:rPr>
        <w:fldChar w:fldCharType="end"/>
      </w:r>
    </w:p>
    <w:p w14:paraId="39045E58" w14:textId="77777777" w:rsidR="00D04765" w:rsidRPr="00EE1A41" w:rsidRDefault="00D04765" w:rsidP="00D04765">
      <w:pPr>
        <w:pStyle w:val="a4"/>
        <w:ind w:firstLine="0"/>
        <w:jc w:val="center"/>
        <w:rPr>
          <w:lang w:eastAsia="ru-RU"/>
        </w:rPr>
      </w:pPr>
      <w:r w:rsidRPr="00EE1A41">
        <w:rPr>
          <w:lang w:eastAsia="ru-RU"/>
        </w:rPr>
        <w:t xml:space="preserve">Рисунок </w:t>
      </w:r>
      <w:r>
        <w:rPr>
          <w:lang w:eastAsia="ru-RU"/>
        </w:rPr>
        <w:t>3</w:t>
      </w:r>
      <w:r w:rsidRPr="00EE1A41">
        <w:rPr>
          <w:lang w:eastAsia="ru-RU"/>
        </w:rPr>
        <w:t xml:space="preserve"> – </w:t>
      </w:r>
      <w:r w:rsidRPr="00EE1A41">
        <w:rPr>
          <w:lang w:val="en-US" w:eastAsia="ru-RU"/>
        </w:rPr>
        <w:t>Domain</w:t>
      </w:r>
      <w:r w:rsidRPr="00EE1A41">
        <w:rPr>
          <w:lang w:eastAsia="ru-RU"/>
        </w:rPr>
        <w:t xml:space="preserve"> </w:t>
      </w:r>
      <w:r w:rsidRPr="00EE1A41">
        <w:rPr>
          <w:lang w:val="en-US" w:eastAsia="ru-RU"/>
        </w:rPr>
        <w:t>model</w:t>
      </w:r>
      <w:r w:rsidRPr="00EE1A41">
        <w:rPr>
          <w:lang w:eastAsia="ru-RU"/>
        </w:rPr>
        <w:t xml:space="preserve"> диаграмма</w:t>
      </w:r>
    </w:p>
    <w:p w14:paraId="4C62A9BC" w14:textId="1F8CD39C" w:rsidR="00205162" w:rsidRPr="00205162" w:rsidRDefault="00205162" w:rsidP="00D1581B">
      <w:pPr>
        <w:pStyle w:val="a4"/>
        <w:rPr>
          <w:b/>
          <w:lang w:eastAsia="ru-RU"/>
        </w:rPr>
      </w:pPr>
      <w:r w:rsidRPr="00205162">
        <w:rPr>
          <w:b/>
          <w:lang w:eastAsia="ru-RU"/>
        </w:rPr>
        <w:t>Таблицы трассировки.</w:t>
      </w:r>
    </w:p>
    <w:p w14:paraId="1AA2289E" w14:textId="5739D0AD" w:rsidR="00205162" w:rsidRPr="00D65B49" w:rsidRDefault="00205162" w:rsidP="00D65B49">
      <w:pPr>
        <w:pStyle w:val="a4"/>
        <w:rPr>
          <w:bCs w:val="0"/>
          <w:lang w:eastAsia="ru-RU"/>
        </w:rPr>
      </w:pPr>
      <w:r>
        <w:rPr>
          <w:bCs w:val="0"/>
          <w:lang w:eastAsia="ru-RU"/>
        </w:rPr>
        <w:t>На основании рассмотренных пользовательских сценариев приведены следующие связи бизнес-требований и системной реализации.</w:t>
      </w:r>
    </w:p>
    <w:p w14:paraId="524E3CD8" w14:textId="600771E2" w:rsidR="00205162" w:rsidRPr="00D65B49" w:rsidRDefault="00D65B49" w:rsidP="00D65B49">
      <w:pPr>
        <w:pStyle w:val="a4"/>
        <w:spacing w:before="240"/>
        <w:jc w:val="right"/>
        <w:rPr>
          <w:bCs w:val="0"/>
          <w:i/>
          <w:iCs/>
          <w:lang w:val="ru" w:eastAsia="ru-RU"/>
        </w:rPr>
      </w:pPr>
      <w:r w:rsidRPr="00D65B49">
        <w:rPr>
          <w:bCs w:val="0"/>
          <w:i/>
          <w:iCs/>
          <w:lang w:val="ru" w:eastAsia="ru-RU"/>
        </w:rPr>
        <w:t xml:space="preserve">Таблица 5 - </w:t>
      </w:r>
      <w:r w:rsidRPr="00D65B49">
        <w:rPr>
          <w:bCs w:val="0"/>
          <w:i/>
          <w:iCs/>
          <w:lang w:eastAsia="ru-RU"/>
        </w:rPr>
        <w:t xml:space="preserve">трассировка сущности </w:t>
      </w:r>
      <w:r w:rsidR="00205162" w:rsidRPr="00D65B49">
        <w:rPr>
          <w:bCs w:val="0"/>
          <w:i/>
          <w:iCs/>
          <w:lang w:val="ru" w:eastAsia="ru-RU"/>
        </w:rPr>
        <w:t>User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205162" w:rsidRPr="00205162" w14:paraId="76AC55B1" w14:textId="77777777" w:rsidTr="00A05B5A">
        <w:tc>
          <w:tcPr>
            <w:tcW w:w="4531" w:type="dxa"/>
            <w:hideMark/>
          </w:tcPr>
          <w:p w14:paraId="1E810057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Атрибут</w:t>
            </w:r>
            <w:proofErr w:type="spellEnd"/>
          </w:p>
        </w:tc>
        <w:tc>
          <w:tcPr>
            <w:tcW w:w="4820" w:type="dxa"/>
            <w:hideMark/>
          </w:tcPr>
          <w:p w14:paraId="55F6C339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Тип</w:t>
            </w:r>
            <w:proofErr w:type="spellEnd"/>
          </w:p>
        </w:tc>
      </w:tr>
      <w:tr w:rsidR="00205162" w:rsidRPr="00205162" w14:paraId="597FFBF8" w14:textId="77777777" w:rsidTr="00A05B5A">
        <w:tc>
          <w:tcPr>
            <w:tcW w:w="4531" w:type="dxa"/>
            <w:hideMark/>
          </w:tcPr>
          <w:p w14:paraId="4C606E65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id</w:t>
            </w:r>
          </w:p>
        </w:tc>
        <w:tc>
          <w:tcPr>
            <w:tcW w:w="4820" w:type="dxa"/>
            <w:hideMark/>
          </w:tcPr>
          <w:p w14:paraId="2A7805B7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UUID</w:t>
            </w:r>
          </w:p>
        </w:tc>
      </w:tr>
      <w:tr w:rsidR="00205162" w:rsidRPr="00205162" w14:paraId="04AD6632" w14:textId="77777777" w:rsidTr="00A05B5A">
        <w:tc>
          <w:tcPr>
            <w:tcW w:w="4531" w:type="dxa"/>
            <w:hideMark/>
          </w:tcPr>
          <w:p w14:paraId="1DF245AB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email</w:t>
            </w:r>
          </w:p>
        </w:tc>
        <w:tc>
          <w:tcPr>
            <w:tcW w:w="4820" w:type="dxa"/>
            <w:hideMark/>
          </w:tcPr>
          <w:p w14:paraId="72676C29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639260C4" w14:textId="77777777" w:rsidTr="00A05B5A">
        <w:tc>
          <w:tcPr>
            <w:tcW w:w="4531" w:type="dxa"/>
            <w:hideMark/>
          </w:tcPr>
          <w:p w14:paraId="0B36450A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passwordHash</w:t>
            </w:r>
            <w:proofErr w:type="spellEnd"/>
          </w:p>
        </w:tc>
        <w:tc>
          <w:tcPr>
            <w:tcW w:w="4820" w:type="dxa"/>
            <w:hideMark/>
          </w:tcPr>
          <w:p w14:paraId="3C033EF0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578C2119" w14:textId="77777777" w:rsidTr="00A05B5A">
        <w:tc>
          <w:tcPr>
            <w:tcW w:w="4531" w:type="dxa"/>
            <w:hideMark/>
          </w:tcPr>
          <w:p w14:paraId="01972868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firstName</w:t>
            </w:r>
            <w:proofErr w:type="spellEnd"/>
          </w:p>
        </w:tc>
        <w:tc>
          <w:tcPr>
            <w:tcW w:w="4820" w:type="dxa"/>
            <w:hideMark/>
          </w:tcPr>
          <w:p w14:paraId="1EF5D229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3639BA29" w14:textId="77777777" w:rsidTr="00A05B5A">
        <w:tc>
          <w:tcPr>
            <w:tcW w:w="4531" w:type="dxa"/>
            <w:hideMark/>
          </w:tcPr>
          <w:p w14:paraId="35DE95E2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lastName</w:t>
            </w:r>
            <w:proofErr w:type="spellEnd"/>
          </w:p>
        </w:tc>
        <w:tc>
          <w:tcPr>
            <w:tcW w:w="4820" w:type="dxa"/>
            <w:hideMark/>
          </w:tcPr>
          <w:p w14:paraId="3728E082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640B5AB8" w14:textId="77777777" w:rsidTr="00A05B5A">
        <w:tc>
          <w:tcPr>
            <w:tcW w:w="4531" w:type="dxa"/>
            <w:hideMark/>
          </w:tcPr>
          <w:p w14:paraId="5FA7960D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createdAt</w:t>
            </w:r>
            <w:proofErr w:type="spellEnd"/>
          </w:p>
        </w:tc>
        <w:tc>
          <w:tcPr>
            <w:tcW w:w="4820" w:type="dxa"/>
            <w:hideMark/>
          </w:tcPr>
          <w:p w14:paraId="3B3464CA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DateTime</w:t>
            </w:r>
            <w:proofErr w:type="spellEnd"/>
          </w:p>
        </w:tc>
      </w:tr>
      <w:tr w:rsidR="00205162" w:rsidRPr="00205162" w14:paraId="29EB9169" w14:textId="77777777" w:rsidTr="00A05B5A">
        <w:tc>
          <w:tcPr>
            <w:tcW w:w="4531" w:type="dxa"/>
            <w:hideMark/>
          </w:tcPr>
          <w:p w14:paraId="22A42DAC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status</w:t>
            </w:r>
          </w:p>
        </w:tc>
        <w:tc>
          <w:tcPr>
            <w:tcW w:w="4820" w:type="dxa"/>
            <w:hideMark/>
          </w:tcPr>
          <w:p w14:paraId="0F78D762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UserStatus</w:t>
            </w:r>
            <w:proofErr w:type="spellEnd"/>
          </w:p>
        </w:tc>
      </w:tr>
    </w:tbl>
    <w:p w14:paraId="1590400D" w14:textId="77777777" w:rsidR="00205162" w:rsidRPr="00205162" w:rsidRDefault="00205162" w:rsidP="00205162">
      <w:pPr>
        <w:pStyle w:val="a4"/>
        <w:rPr>
          <w:lang w:val="ru" w:eastAsia="ru-RU"/>
        </w:rPr>
      </w:pPr>
    </w:p>
    <w:p w14:paraId="59F5F735" w14:textId="5B431F7A" w:rsidR="00205162" w:rsidRPr="002C655A" w:rsidRDefault="00337709" w:rsidP="002C655A">
      <w:pPr>
        <w:pStyle w:val="a4"/>
        <w:jc w:val="right"/>
        <w:rPr>
          <w:bCs w:val="0"/>
          <w:i/>
          <w:iCs/>
          <w:lang w:val="ru" w:eastAsia="ru-RU"/>
        </w:rPr>
      </w:pPr>
      <w:r w:rsidRPr="002C655A">
        <w:rPr>
          <w:bCs w:val="0"/>
          <w:i/>
          <w:iCs/>
          <w:lang w:val="ru" w:eastAsia="ru-RU"/>
        </w:rPr>
        <w:t xml:space="preserve">Таблица 6 - </w:t>
      </w:r>
      <w:r w:rsidRPr="002C655A">
        <w:rPr>
          <w:bCs w:val="0"/>
          <w:i/>
          <w:iCs/>
          <w:lang w:eastAsia="ru-RU"/>
        </w:rPr>
        <w:t xml:space="preserve">трассировка сущности </w:t>
      </w:r>
      <w:proofErr w:type="spellStart"/>
      <w:r w:rsidR="00205162" w:rsidRPr="002C655A">
        <w:rPr>
          <w:bCs w:val="0"/>
          <w:i/>
          <w:iCs/>
          <w:lang w:val="ru" w:eastAsia="ru-RU"/>
        </w:rPr>
        <w:t>Broker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31"/>
        <w:gridCol w:w="4820"/>
      </w:tblGrid>
      <w:tr w:rsidR="00205162" w:rsidRPr="00205162" w14:paraId="4086B0A0" w14:textId="77777777" w:rsidTr="00D37073">
        <w:tc>
          <w:tcPr>
            <w:tcW w:w="4531" w:type="dxa"/>
            <w:hideMark/>
          </w:tcPr>
          <w:p w14:paraId="4C1986D8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Атрибут</w:t>
            </w:r>
            <w:proofErr w:type="spellEnd"/>
          </w:p>
        </w:tc>
        <w:tc>
          <w:tcPr>
            <w:tcW w:w="4820" w:type="dxa"/>
            <w:hideMark/>
          </w:tcPr>
          <w:p w14:paraId="0A56D71A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Тип</w:t>
            </w:r>
            <w:proofErr w:type="spellEnd"/>
          </w:p>
        </w:tc>
      </w:tr>
      <w:tr w:rsidR="00205162" w:rsidRPr="00205162" w14:paraId="1FC5564A" w14:textId="77777777" w:rsidTr="00D37073">
        <w:tc>
          <w:tcPr>
            <w:tcW w:w="4531" w:type="dxa"/>
            <w:hideMark/>
          </w:tcPr>
          <w:p w14:paraId="0A32BC1A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id</w:t>
            </w:r>
          </w:p>
        </w:tc>
        <w:tc>
          <w:tcPr>
            <w:tcW w:w="4820" w:type="dxa"/>
            <w:hideMark/>
          </w:tcPr>
          <w:p w14:paraId="5766D9FB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UUID</w:t>
            </w:r>
          </w:p>
        </w:tc>
      </w:tr>
      <w:tr w:rsidR="00205162" w:rsidRPr="00205162" w14:paraId="4D35537F" w14:textId="77777777" w:rsidTr="00D37073">
        <w:tc>
          <w:tcPr>
            <w:tcW w:w="4531" w:type="dxa"/>
            <w:hideMark/>
          </w:tcPr>
          <w:p w14:paraId="708C2222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name</w:t>
            </w:r>
          </w:p>
        </w:tc>
        <w:tc>
          <w:tcPr>
            <w:tcW w:w="4820" w:type="dxa"/>
            <w:hideMark/>
          </w:tcPr>
          <w:p w14:paraId="4B06569B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391529FE" w14:textId="77777777" w:rsidTr="00D37073">
        <w:tc>
          <w:tcPr>
            <w:tcW w:w="4531" w:type="dxa"/>
            <w:hideMark/>
          </w:tcPr>
          <w:p w14:paraId="11D10B27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apiUrl</w:t>
            </w:r>
            <w:proofErr w:type="spellEnd"/>
          </w:p>
        </w:tc>
        <w:tc>
          <w:tcPr>
            <w:tcW w:w="4820" w:type="dxa"/>
            <w:hideMark/>
          </w:tcPr>
          <w:p w14:paraId="1BA58CBF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25FA70BD" w14:textId="77777777" w:rsidTr="00D37073">
        <w:tc>
          <w:tcPr>
            <w:tcW w:w="4531" w:type="dxa"/>
            <w:hideMark/>
          </w:tcPr>
          <w:p w14:paraId="7BF8CE5C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status</w:t>
            </w:r>
          </w:p>
        </w:tc>
        <w:tc>
          <w:tcPr>
            <w:tcW w:w="4820" w:type="dxa"/>
            <w:hideMark/>
          </w:tcPr>
          <w:p w14:paraId="13119E81" w14:textId="77777777" w:rsidR="00205162" w:rsidRPr="00205162" w:rsidRDefault="00205162" w:rsidP="00D3707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BrokerStatus</w:t>
            </w:r>
            <w:proofErr w:type="spellEnd"/>
          </w:p>
        </w:tc>
      </w:tr>
    </w:tbl>
    <w:p w14:paraId="12265C8F" w14:textId="77777777" w:rsidR="00205162" w:rsidRPr="00205162" w:rsidRDefault="00205162" w:rsidP="00205162">
      <w:pPr>
        <w:pStyle w:val="a4"/>
        <w:rPr>
          <w:lang w:val="ru" w:eastAsia="ru-RU"/>
        </w:rPr>
      </w:pPr>
    </w:p>
    <w:p w14:paraId="64B983AF" w14:textId="7339B395" w:rsidR="00205162" w:rsidRPr="0060049D" w:rsidRDefault="00337709" w:rsidP="0060049D">
      <w:pPr>
        <w:pStyle w:val="a4"/>
        <w:jc w:val="right"/>
        <w:rPr>
          <w:bCs w:val="0"/>
          <w:i/>
          <w:iCs/>
          <w:lang w:val="ru" w:eastAsia="ru-RU"/>
        </w:rPr>
      </w:pPr>
      <w:r w:rsidRPr="0060049D">
        <w:rPr>
          <w:bCs w:val="0"/>
          <w:i/>
          <w:iCs/>
          <w:lang w:val="ru" w:eastAsia="ru-RU"/>
        </w:rPr>
        <w:t xml:space="preserve">Таблица 7 - </w:t>
      </w:r>
      <w:r w:rsidRPr="0060049D">
        <w:rPr>
          <w:bCs w:val="0"/>
          <w:i/>
          <w:iCs/>
          <w:lang w:eastAsia="ru-RU"/>
        </w:rPr>
        <w:t xml:space="preserve">трассировка сущности </w:t>
      </w:r>
      <w:proofErr w:type="spellStart"/>
      <w:r w:rsidR="00205162" w:rsidRPr="0060049D">
        <w:rPr>
          <w:bCs w:val="0"/>
          <w:i/>
          <w:iCs/>
          <w:lang w:val="ru" w:eastAsia="ru-RU"/>
        </w:rPr>
        <w:t>InvestmentAccount</w:t>
      </w:r>
      <w:proofErr w:type="spellEnd"/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205162" w:rsidRPr="00205162" w14:paraId="44606C5F" w14:textId="77777777" w:rsidTr="0060049D">
        <w:tc>
          <w:tcPr>
            <w:tcW w:w="4531" w:type="dxa"/>
            <w:hideMark/>
          </w:tcPr>
          <w:p w14:paraId="3BFDB115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Атрибут</w:t>
            </w:r>
            <w:proofErr w:type="spellEnd"/>
          </w:p>
        </w:tc>
        <w:tc>
          <w:tcPr>
            <w:tcW w:w="4820" w:type="dxa"/>
            <w:hideMark/>
          </w:tcPr>
          <w:p w14:paraId="0E7F4AAC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Тип</w:t>
            </w:r>
            <w:proofErr w:type="spellEnd"/>
          </w:p>
        </w:tc>
      </w:tr>
      <w:tr w:rsidR="00205162" w:rsidRPr="00205162" w14:paraId="19F1D3D0" w14:textId="77777777" w:rsidTr="0060049D">
        <w:tc>
          <w:tcPr>
            <w:tcW w:w="4531" w:type="dxa"/>
            <w:hideMark/>
          </w:tcPr>
          <w:p w14:paraId="422A41B8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id</w:t>
            </w:r>
          </w:p>
        </w:tc>
        <w:tc>
          <w:tcPr>
            <w:tcW w:w="4820" w:type="dxa"/>
            <w:hideMark/>
          </w:tcPr>
          <w:p w14:paraId="6A27F513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UUID</w:t>
            </w:r>
          </w:p>
        </w:tc>
      </w:tr>
      <w:tr w:rsidR="00205162" w:rsidRPr="00205162" w14:paraId="3D82452C" w14:textId="77777777" w:rsidTr="0060049D">
        <w:tc>
          <w:tcPr>
            <w:tcW w:w="4531" w:type="dxa"/>
            <w:hideMark/>
          </w:tcPr>
          <w:p w14:paraId="6D579A57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accountNumber</w:t>
            </w:r>
            <w:proofErr w:type="spellEnd"/>
          </w:p>
        </w:tc>
        <w:tc>
          <w:tcPr>
            <w:tcW w:w="4820" w:type="dxa"/>
            <w:hideMark/>
          </w:tcPr>
          <w:p w14:paraId="54C8FC42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2A2B881D" w14:textId="77777777" w:rsidTr="0060049D">
        <w:tc>
          <w:tcPr>
            <w:tcW w:w="4531" w:type="dxa"/>
            <w:hideMark/>
          </w:tcPr>
          <w:p w14:paraId="49A4709E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balance</w:t>
            </w:r>
          </w:p>
        </w:tc>
        <w:tc>
          <w:tcPr>
            <w:tcW w:w="4820" w:type="dxa"/>
            <w:hideMark/>
          </w:tcPr>
          <w:p w14:paraId="448129C0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Decimal</w:t>
            </w:r>
          </w:p>
        </w:tc>
      </w:tr>
      <w:tr w:rsidR="00205162" w:rsidRPr="00205162" w14:paraId="20148415" w14:textId="77777777" w:rsidTr="0060049D">
        <w:tc>
          <w:tcPr>
            <w:tcW w:w="4531" w:type="dxa"/>
            <w:hideMark/>
          </w:tcPr>
          <w:p w14:paraId="63118072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currency</w:t>
            </w:r>
          </w:p>
        </w:tc>
        <w:tc>
          <w:tcPr>
            <w:tcW w:w="4820" w:type="dxa"/>
            <w:hideMark/>
          </w:tcPr>
          <w:p w14:paraId="3179934B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750FF240" w14:textId="77777777" w:rsidTr="0060049D">
        <w:tc>
          <w:tcPr>
            <w:tcW w:w="4531" w:type="dxa"/>
            <w:hideMark/>
          </w:tcPr>
          <w:p w14:paraId="4E1BD951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status</w:t>
            </w:r>
          </w:p>
        </w:tc>
        <w:tc>
          <w:tcPr>
            <w:tcW w:w="4820" w:type="dxa"/>
            <w:hideMark/>
          </w:tcPr>
          <w:p w14:paraId="1D6CE167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AccountStatus</w:t>
            </w:r>
            <w:proofErr w:type="spellEnd"/>
          </w:p>
        </w:tc>
      </w:tr>
    </w:tbl>
    <w:p w14:paraId="4357EB5C" w14:textId="00B4CF00" w:rsidR="00172474" w:rsidRDefault="00172474">
      <w:pPr>
        <w:spacing w:line="259" w:lineRule="auto"/>
        <w:rPr>
          <w:rFonts w:ascii="Times New Roman" w:hAnsi="Times New Roman" w:cs="Times New Roman"/>
          <w:i/>
          <w:iCs/>
          <w:sz w:val="28"/>
          <w:szCs w:val="44"/>
          <w:lang w:val="ru" w:eastAsia="ru-RU"/>
        </w:rPr>
      </w:pPr>
    </w:p>
    <w:p w14:paraId="73912A2D" w14:textId="222367F5" w:rsidR="00205162" w:rsidRPr="00172474" w:rsidRDefault="00337709" w:rsidP="00172474">
      <w:pPr>
        <w:pStyle w:val="a4"/>
        <w:jc w:val="right"/>
        <w:rPr>
          <w:bCs w:val="0"/>
          <w:i/>
          <w:iCs/>
          <w:lang w:val="ru" w:eastAsia="ru-RU"/>
        </w:rPr>
      </w:pPr>
      <w:r w:rsidRPr="00172474">
        <w:rPr>
          <w:bCs w:val="0"/>
          <w:i/>
          <w:iCs/>
          <w:lang w:val="ru" w:eastAsia="ru-RU"/>
        </w:rPr>
        <w:t xml:space="preserve">Таблица 8 - </w:t>
      </w:r>
      <w:r w:rsidRPr="00172474">
        <w:rPr>
          <w:bCs w:val="0"/>
          <w:i/>
          <w:iCs/>
          <w:lang w:eastAsia="ru-RU"/>
        </w:rPr>
        <w:t xml:space="preserve">трассировка сущности </w:t>
      </w:r>
      <w:proofErr w:type="spellStart"/>
      <w:r w:rsidR="00205162" w:rsidRPr="00172474">
        <w:rPr>
          <w:bCs w:val="0"/>
          <w:i/>
          <w:iCs/>
          <w:lang w:val="ru" w:eastAsia="ru-RU"/>
        </w:rPr>
        <w:t>Portfolio</w:t>
      </w:r>
      <w:proofErr w:type="spellEnd"/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4531"/>
        <w:gridCol w:w="4820"/>
      </w:tblGrid>
      <w:tr w:rsidR="00205162" w:rsidRPr="00205162" w14:paraId="17EFBAFA" w14:textId="77777777" w:rsidTr="00172474">
        <w:tc>
          <w:tcPr>
            <w:tcW w:w="4531" w:type="dxa"/>
            <w:hideMark/>
          </w:tcPr>
          <w:p w14:paraId="230C0306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Атрибут</w:t>
            </w:r>
            <w:proofErr w:type="spellEnd"/>
          </w:p>
        </w:tc>
        <w:tc>
          <w:tcPr>
            <w:tcW w:w="4820" w:type="dxa"/>
            <w:hideMark/>
          </w:tcPr>
          <w:p w14:paraId="1EDCCEA1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Тип</w:t>
            </w:r>
            <w:proofErr w:type="spellEnd"/>
          </w:p>
        </w:tc>
      </w:tr>
      <w:tr w:rsidR="00205162" w:rsidRPr="00205162" w14:paraId="21E4A374" w14:textId="77777777" w:rsidTr="00172474">
        <w:tc>
          <w:tcPr>
            <w:tcW w:w="4531" w:type="dxa"/>
            <w:hideMark/>
          </w:tcPr>
          <w:p w14:paraId="62E4BD0B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id</w:t>
            </w:r>
          </w:p>
        </w:tc>
        <w:tc>
          <w:tcPr>
            <w:tcW w:w="4820" w:type="dxa"/>
            <w:hideMark/>
          </w:tcPr>
          <w:p w14:paraId="7C353FFC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UUID</w:t>
            </w:r>
          </w:p>
        </w:tc>
      </w:tr>
      <w:tr w:rsidR="00205162" w:rsidRPr="00205162" w14:paraId="6F531E51" w14:textId="77777777" w:rsidTr="00172474">
        <w:tc>
          <w:tcPr>
            <w:tcW w:w="4531" w:type="dxa"/>
            <w:hideMark/>
          </w:tcPr>
          <w:p w14:paraId="5B5F6B30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totalValue</w:t>
            </w:r>
            <w:proofErr w:type="spellEnd"/>
          </w:p>
        </w:tc>
        <w:tc>
          <w:tcPr>
            <w:tcW w:w="4820" w:type="dxa"/>
            <w:hideMark/>
          </w:tcPr>
          <w:p w14:paraId="769FE64D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Decimal</w:t>
            </w:r>
          </w:p>
        </w:tc>
      </w:tr>
      <w:tr w:rsidR="00205162" w:rsidRPr="00205162" w14:paraId="7381D6DD" w14:textId="77777777" w:rsidTr="00172474">
        <w:tc>
          <w:tcPr>
            <w:tcW w:w="4531" w:type="dxa"/>
            <w:hideMark/>
          </w:tcPr>
          <w:p w14:paraId="62BEFD7D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profitability</w:t>
            </w:r>
          </w:p>
        </w:tc>
        <w:tc>
          <w:tcPr>
            <w:tcW w:w="4820" w:type="dxa"/>
            <w:hideMark/>
          </w:tcPr>
          <w:p w14:paraId="540F8C2F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Double</w:t>
            </w:r>
          </w:p>
        </w:tc>
      </w:tr>
      <w:tr w:rsidR="00205162" w:rsidRPr="00205162" w14:paraId="35A57B74" w14:textId="77777777" w:rsidTr="00172474">
        <w:tc>
          <w:tcPr>
            <w:tcW w:w="4531" w:type="dxa"/>
            <w:hideMark/>
          </w:tcPr>
          <w:p w14:paraId="571CDCC9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riskLevel</w:t>
            </w:r>
            <w:proofErr w:type="spellEnd"/>
          </w:p>
        </w:tc>
        <w:tc>
          <w:tcPr>
            <w:tcW w:w="4820" w:type="dxa"/>
            <w:hideMark/>
          </w:tcPr>
          <w:p w14:paraId="094EF8A5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RiskLevel</w:t>
            </w:r>
            <w:proofErr w:type="spellEnd"/>
          </w:p>
        </w:tc>
      </w:tr>
      <w:tr w:rsidR="00205162" w:rsidRPr="00205162" w14:paraId="772FC3B8" w14:textId="77777777" w:rsidTr="00172474">
        <w:tc>
          <w:tcPr>
            <w:tcW w:w="4531" w:type="dxa"/>
            <w:hideMark/>
          </w:tcPr>
          <w:p w14:paraId="287DDCBF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updatedAt</w:t>
            </w:r>
            <w:proofErr w:type="spellEnd"/>
          </w:p>
        </w:tc>
        <w:tc>
          <w:tcPr>
            <w:tcW w:w="4820" w:type="dxa"/>
            <w:hideMark/>
          </w:tcPr>
          <w:p w14:paraId="7F8A496C" w14:textId="77777777" w:rsidR="00205162" w:rsidRPr="00205162" w:rsidRDefault="00205162" w:rsidP="00E453C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DateTime</w:t>
            </w:r>
            <w:proofErr w:type="spellEnd"/>
          </w:p>
        </w:tc>
      </w:tr>
    </w:tbl>
    <w:p w14:paraId="7AD92311" w14:textId="77777777" w:rsidR="00205162" w:rsidRPr="00205162" w:rsidRDefault="00205162" w:rsidP="00205162">
      <w:pPr>
        <w:pStyle w:val="a4"/>
        <w:rPr>
          <w:lang w:val="ru" w:eastAsia="ru-RU"/>
        </w:rPr>
      </w:pPr>
    </w:p>
    <w:p w14:paraId="7723312B" w14:textId="1ED1453F" w:rsidR="00205162" w:rsidRPr="007B0980" w:rsidRDefault="00337709" w:rsidP="007B0980">
      <w:pPr>
        <w:pStyle w:val="a4"/>
        <w:jc w:val="right"/>
        <w:rPr>
          <w:bCs w:val="0"/>
          <w:i/>
          <w:iCs/>
          <w:lang w:val="ru" w:eastAsia="ru-RU"/>
        </w:rPr>
      </w:pPr>
      <w:r w:rsidRPr="007B0980">
        <w:rPr>
          <w:bCs w:val="0"/>
          <w:i/>
          <w:iCs/>
          <w:lang w:val="ru" w:eastAsia="ru-RU"/>
        </w:rPr>
        <w:t xml:space="preserve">Таблица 9 - </w:t>
      </w:r>
      <w:r w:rsidRPr="007B0980">
        <w:rPr>
          <w:bCs w:val="0"/>
          <w:i/>
          <w:iCs/>
          <w:lang w:eastAsia="ru-RU"/>
        </w:rPr>
        <w:t xml:space="preserve">трассировка сущности </w:t>
      </w:r>
      <w:r w:rsidR="00205162" w:rsidRPr="007B0980">
        <w:rPr>
          <w:bCs w:val="0"/>
          <w:i/>
          <w:iCs/>
          <w:lang w:val="ru" w:eastAsia="ru-RU"/>
        </w:rPr>
        <w:t>Asset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205162" w:rsidRPr="00205162" w14:paraId="2A071318" w14:textId="77777777" w:rsidTr="00C971F9">
        <w:tc>
          <w:tcPr>
            <w:tcW w:w="4531" w:type="dxa"/>
            <w:hideMark/>
          </w:tcPr>
          <w:p w14:paraId="1C223157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Атрибут</w:t>
            </w:r>
            <w:proofErr w:type="spellEnd"/>
          </w:p>
        </w:tc>
        <w:tc>
          <w:tcPr>
            <w:tcW w:w="4820" w:type="dxa"/>
            <w:hideMark/>
          </w:tcPr>
          <w:p w14:paraId="66CB8DAD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Тип</w:t>
            </w:r>
            <w:proofErr w:type="spellEnd"/>
          </w:p>
        </w:tc>
      </w:tr>
      <w:tr w:rsidR="00205162" w:rsidRPr="00205162" w14:paraId="7456DE8D" w14:textId="77777777" w:rsidTr="00C971F9">
        <w:tc>
          <w:tcPr>
            <w:tcW w:w="4531" w:type="dxa"/>
            <w:hideMark/>
          </w:tcPr>
          <w:p w14:paraId="6C74531D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id</w:t>
            </w:r>
          </w:p>
        </w:tc>
        <w:tc>
          <w:tcPr>
            <w:tcW w:w="4820" w:type="dxa"/>
            <w:hideMark/>
          </w:tcPr>
          <w:p w14:paraId="45A55FBE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UUID</w:t>
            </w:r>
          </w:p>
        </w:tc>
      </w:tr>
      <w:tr w:rsidR="00205162" w:rsidRPr="00205162" w14:paraId="12AF6871" w14:textId="77777777" w:rsidTr="00C971F9">
        <w:tc>
          <w:tcPr>
            <w:tcW w:w="4531" w:type="dxa"/>
            <w:hideMark/>
          </w:tcPr>
          <w:p w14:paraId="43A4C1F5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ticker</w:t>
            </w:r>
          </w:p>
        </w:tc>
        <w:tc>
          <w:tcPr>
            <w:tcW w:w="4820" w:type="dxa"/>
            <w:hideMark/>
          </w:tcPr>
          <w:p w14:paraId="22B19BB6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13498CBF" w14:textId="77777777" w:rsidTr="00C971F9">
        <w:tc>
          <w:tcPr>
            <w:tcW w:w="4531" w:type="dxa"/>
            <w:hideMark/>
          </w:tcPr>
          <w:p w14:paraId="6E4669ED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name</w:t>
            </w:r>
          </w:p>
        </w:tc>
        <w:tc>
          <w:tcPr>
            <w:tcW w:w="4820" w:type="dxa"/>
            <w:hideMark/>
          </w:tcPr>
          <w:p w14:paraId="1E5A8FC0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1657A0BD" w14:textId="77777777" w:rsidTr="00C971F9">
        <w:tc>
          <w:tcPr>
            <w:tcW w:w="4531" w:type="dxa"/>
            <w:hideMark/>
          </w:tcPr>
          <w:p w14:paraId="07A9469E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lastRenderedPageBreak/>
              <w:t>type</w:t>
            </w:r>
          </w:p>
        </w:tc>
        <w:tc>
          <w:tcPr>
            <w:tcW w:w="4820" w:type="dxa"/>
            <w:hideMark/>
          </w:tcPr>
          <w:p w14:paraId="0406DCF7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AssetType</w:t>
            </w:r>
            <w:proofErr w:type="spellEnd"/>
          </w:p>
        </w:tc>
      </w:tr>
      <w:tr w:rsidR="00205162" w:rsidRPr="00205162" w14:paraId="513D7CF1" w14:textId="77777777" w:rsidTr="00C971F9">
        <w:tc>
          <w:tcPr>
            <w:tcW w:w="4531" w:type="dxa"/>
            <w:hideMark/>
          </w:tcPr>
          <w:p w14:paraId="3ABE1E32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quantity</w:t>
            </w:r>
          </w:p>
        </w:tc>
        <w:tc>
          <w:tcPr>
            <w:tcW w:w="4820" w:type="dxa"/>
            <w:hideMark/>
          </w:tcPr>
          <w:p w14:paraId="2A992C19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Decimal</w:t>
            </w:r>
          </w:p>
        </w:tc>
      </w:tr>
      <w:tr w:rsidR="00205162" w:rsidRPr="00205162" w14:paraId="37D94353" w14:textId="77777777" w:rsidTr="00C971F9">
        <w:tc>
          <w:tcPr>
            <w:tcW w:w="4531" w:type="dxa"/>
            <w:hideMark/>
          </w:tcPr>
          <w:p w14:paraId="3EEF1CCA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averagePrice</w:t>
            </w:r>
            <w:proofErr w:type="spellEnd"/>
          </w:p>
        </w:tc>
        <w:tc>
          <w:tcPr>
            <w:tcW w:w="4820" w:type="dxa"/>
            <w:hideMark/>
          </w:tcPr>
          <w:p w14:paraId="76305928" w14:textId="77777777" w:rsidR="00205162" w:rsidRPr="00205162" w:rsidRDefault="00205162" w:rsidP="00C971F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Decimal</w:t>
            </w:r>
          </w:p>
        </w:tc>
      </w:tr>
    </w:tbl>
    <w:p w14:paraId="388221DE" w14:textId="77777777" w:rsidR="00205162" w:rsidRPr="00205162" w:rsidRDefault="00205162" w:rsidP="00205162">
      <w:pPr>
        <w:pStyle w:val="a4"/>
        <w:rPr>
          <w:lang w:val="ru" w:eastAsia="ru-RU"/>
        </w:rPr>
      </w:pPr>
    </w:p>
    <w:p w14:paraId="735A1172" w14:textId="564A42D7" w:rsidR="00205162" w:rsidRPr="00F14FEC" w:rsidRDefault="00337709" w:rsidP="00F14FEC">
      <w:pPr>
        <w:pStyle w:val="a4"/>
        <w:jc w:val="right"/>
        <w:rPr>
          <w:bCs w:val="0"/>
          <w:i/>
          <w:iCs/>
          <w:lang w:val="ru" w:eastAsia="ru-RU"/>
        </w:rPr>
      </w:pPr>
      <w:r w:rsidRPr="00F14FEC">
        <w:rPr>
          <w:bCs w:val="0"/>
          <w:i/>
          <w:iCs/>
          <w:lang w:val="ru" w:eastAsia="ru-RU"/>
        </w:rPr>
        <w:t xml:space="preserve">Таблица 10 - </w:t>
      </w:r>
      <w:r w:rsidRPr="00F14FEC">
        <w:rPr>
          <w:bCs w:val="0"/>
          <w:i/>
          <w:iCs/>
          <w:lang w:eastAsia="ru-RU"/>
        </w:rPr>
        <w:t xml:space="preserve">трассировка сущности </w:t>
      </w:r>
      <w:proofErr w:type="spellStart"/>
      <w:r w:rsidR="00205162" w:rsidRPr="00F14FEC">
        <w:rPr>
          <w:bCs w:val="0"/>
          <w:i/>
          <w:iCs/>
          <w:lang w:val="ru" w:eastAsia="ru-RU"/>
        </w:rPr>
        <w:t>TradeOrder</w:t>
      </w:r>
      <w:proofErr w:type="spellEnd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820"/>
      </w:tblGrid>
      <w:tr w:rsidR="00205162" w:rsidRPr="00205162" w14:paraId="467E71DF" w14:textId="77777777" w:rsidTr="00A80149">
        <w:tc>
          <w:tcPr>
            <w:tcW w:w="4531" w:type="dxa"/>
            <w:hideMark/>
          </w:tcPr>
          <w:p w14:paraId="615C2D69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Атрибут</w:t>
            </w:r>
            <w:proofErr w:type="spellEnd"/>
          </w:p>
        </w:tc>
        <w:tc>
          <w:tcPr>
            <w:tcW w:w="4820" w:type="dxa"/>
            <w:hideMark/>
          </w:tcPr>
          <w:p w14:paraId="2846FDAC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Тип</w:t>
            </w:r>
            <w:proofErr w:type="spellEnd"/>
          </w:p>
        </w:tc>
      </w:tr>
      <w:tr w:rsidR="00205162" w:rsidRPr="00205162" w14:paraId="1D09B2C2" w14:textId="77777777" w:rsidTr="00A80149">
        <w:tc>
          <w:tcPr>
            <w:tcW w:w="4531" w:type="dxa"/>
            <w:hideMark/>
          </w:tcPr>
          <w:p w14:paraId="7BE34F4D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id</w:t>
            </w:r>
          </w:p>
        </w:tc>
        <w:tc>
          <w:tcPr>
            <w:tcW w:w="4820" w:type="dxa"/>
            <w:hideMark/>
          </w:tcPr>
          <w:p w14:paraId="5A662E43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UUID</w:t>
            </w:r>
          </w:p>
        </w:tc>
      </w:tr>
      <w:tr w:rsidR="00205162" w:rsidRPr="00205162" w14:paraId="5D81F101" w14:textId="77777777" w:rsidTr="00A80149">
        <w:tc>
          <w:tcPr>
            <w:tcW w:w="4531" w:type="dxa"/>
            <w:hideMark/>
          </w:tcPr>
          <w:p w14:paraId="181B7DF7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orderType</w:t>
            </w:r>
            <w:proofErr w:type="spellEnd"/>
          </w:p>
        </w:tc>
        <w:tc>
          <w:tcPr>
            <w:tcW w:w="4820" w:type="dxa"/>
            <w:hideMark/>
          </w:tcPr>
          <w:p w14:paraId="71BC3D20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OrderType</w:t>
            </w:r>
            <w:proofErr w:type="spellEnd"/>
          </w:p>
        </w:tc>
      </w:tr>
      <w:tr w:rsidR="00205162" w:rsidRPr="00205162" w14:paraId="4384A966" w14:textId="77777777" w:rsidTr="00A80149">
        <w:tc>
          <w:tcPr>
            <w:tcW w:w="4531" w:type="dxa"/>
            <w:hideMark/>
          </w:tcPr>
          <w:p w14:paraId="5D07A148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quantity</w:t>
            </w:r>
          </w:p>
        </w:tc>
        <w:tc>
          <w:tcPr>
            <w:tcW w:w="4820" w:type="dxa"/>
            <w:hideMark/>
          </w:tcPr>
          <w:p w14:paraId="08C332E8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Decimal</w:t>
            </w:r>
          </w:p>
        </w:tc>
      </w:tr>
      <w:tr w:rsidR="00205162" w:rsidRPr="00205162" w14:paraId="0171E913" w14:textId="77777777" w:rsidTr="00A80149">
        <w:tc>
          <w:tcPr>
            <w:tcW w:w="4531" w:type="dxa"/>
            <w:hideMark/>
          </w:tcPr>
          <w:p w14:paraId="536393F5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price</w:t>
            </w:r>
          </w:p>
        </w:tc>
        <w:tc>
          <w:tcPr>
            <w:tcW w:w="4820" w:type="dxa"/>
            <w:hideMark/>
          </w:tcPr>
          <w:p w14:paraId="2E2FF90B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Decimal</w:t>
            </w:r>
          </w:p>
        </w:tc>
      </w:tr>
      <w:tr w:rsidR="00205162" w:rsidRPr="00205162" w14:paraId="33430F73" w14:textId="77777777" w:rsidTr="00A80149">
        <w:tc>
          <w:tcPr>
            <w:tcW w:w="4531" w:type="dxa"/>
            <w:hideMark/>
          </w:tcPr>
          <w:p w14:paraId="0A073BB9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status</w:t>
            </w:r>
          </w:p>
        </w:tc>
        <w:tc>
          <w:tcPr>
            <w:tcW w:w="4820" w:type="dxa"/>
            <w:hideMark/>
          </w:tcPr>
          <w:p w14:paraId="528AD610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OrderStatus</w:t>
            </w:r>
            <w:proofErr w:type="spellEnd"/>
          </w:p>
        </w:tc>
      </w:tr>
      <w:tr w:rsidR="00205162" w:rsidRPr="00205162" w14:paraId="17BB44F8" w14:textId="77777777" w:rsidTr="00A80149">
        <w:tc>
          <w:tcPr>
            <w:tcW w:w="4531" w:type="dxa"/>
            <w:hideMark/>
          </w:tcPr>
          <w:p w14:paraId="2EB472AA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createdAt</w:t>
            </w:r>
            <w:proofErr w:type="spellEnd"/>
          </w:p>
        </w:tc>
        <w:tc>
          <w:tcPr>
            <w:tcW w:w="4820" w:type="dxa"/>
            <w:hideMark/>
          </w:tcPr>
          <w:p w14:paraId="5B9FACF6" w14:textId="77777777" w:rsidR="00205162" w:rsidRPr="00205162" w:rsidRDefault="00205162" w:rsidP="00A80149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DateTime</w:t>
            </w:r>
            <w:proofErr w:type="spellEnd"/>
          </w:p>
        </w:tc>
      </w:tr>
    </w:tbl>
    <w:p w14:paraId="62AC031E" w14:textId="7858AF56" w:rsidR="002834A2" w:rsidRDefault="002834A2">
      <w:pPr>
        <w:spacing w:line="259" w:lineRule="auto"/>
        <w:rPr>
          <w:rFonts w:ascii="Times New Roman" w:hAnsi="Times New Roman" w:cs="Times New Roman"/>
          <w:i/>
          <w:iCs/>
          <w:sz w:val="28"/>
          <w:szCs w:val="44"/>
          <w:lang w:val="ru" w:eastAsia="ru-RU"/>
        </w:rPr>
      </w:pPr>
    </w:p>
    <w:p w14:paraId="612CC93D" w14:textId="55C43181" w:rsidR="00205162" w:rsidRPr="006D3FAB" w:rsidRDefault="00337709" w:rsidP="006D3FAB">
      <w:pPr>
        <w:pStyle w:val="a4"/>
        <w:jc w:val="right"/>
        <w:rPr>
          <w:bCs w:val="0"/>
          <w:i/>
          <w:iCs/>
          <w:lang w:val="ru" w:eastAsia="ru-RU"/>
        </w:rPr>
      </w:pPr>
      <w:r w:rsidRPr="006D3FAB">
        <w:rPr>
          <w:bCs w:val="0"/>
          <w:i/>
          <w:iCs/>
          <w:lang w:val="ru" w:eastAsia="ru-RU"/>
        </w:rPr>
        <w:t xml:space="preserve">Таблица 11 - </w:t>
      </w:r>
      <w:r w:rsidRPr="006D3FAB">
        <w:rPr>
          <w:bCs w:val="0"/>
          <w:i/>
          <w:iCs/>
          <w:lang w:eastAsia="ru-RU"/>
        </w:rPr>
        <w:t xml:space="preserve">трассировка сущности </w:t>
      </w:r>
      <w:proofErr w:type="spellStart"/>
      <w:r w:rsidR="00205162" w:rsidRPr="006D3FAB">
        <w:rPr>
          <w:bCs w:val="0"/>
          <w:i/>
          <w:iCs/>
          <w:lang w:val="ru" w:eastAsia="ru-RU"/>
        </w:rPr>
        <w:t>Transaction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31"/>
        <w:gridCol w:w="4820"/>
      </w:tblGrid>
      <w:tr w:rsidR="00205162" w:rsidRPr="00205162" w14:paraId="7B91D1AE" w14:textId="77777777" w:rsidTr="007B0980">
        <w:tc>
          <w:tcPr>
            <w:tcW w:w="4531" w:type="dxa"/>
            <w:hideMark/>
          </w:tcPr>
          <w:p w14:paraId="0E311BCE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Атрибут</w:t>
            </w:r>
            <w:proofErr w:type="spellEnd"/>
          </w:p>
        </w:tc>
        <w:tc>
          <w:tcPr>
            <w:tcW w:w="4820" w:type="dxa"/>
            <w:hideMark/>
          </w:tcPr>
          <w:p w14:paraId="0D045DDE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Тип</w:t>
            </w:r>
            <w:proofErr w:type="spellEnd"/>
          </w:p>
        </w:tc>
      </w:tr>
      <w:tr w:rsidR="00205162" w:rsidRPr="00205162" w14:paraId="252B1DE9" w14:textId="77777777" w:rsidTr="007B0980">
        <w:tc>
          <w:tcPr>
            <w:tcW w:w="4531" w:type="dxa"/>
            <w:hideMark/>
          </w:tcPr>
          <w:p w14:paraId="2425FDB8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id</w:t>
            </w:r>
          </w:p>
        </w:tc>
        <w:tc>
          <w:tcPr>
            <w:tcW w:w="4820" w:type="dxa"/>
            <w:hideMark/>
          </w:tcPr>
          <w:p w14:paraId="608338E9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UUID</w:t>
            </w:r>
          </w:p>
        </w:tc>
      </w:tr>
      <w:tr w:rsidR="00205162" w:rsidRPr="00205162" w14:paraId="47239DE0" w14:textId="77777777" w:rsidTr="007B0980">
        <w:tc>
          <w:tcPr>
            <w:tcW w:w="4531" w:type="dxa"/>
            <w:hideMark/>
          </w:tcPr>
          <w:p w14:paraId="02273044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operationType</w:t>
            </w:r>
            <w:proofErr w:type="spellEnd"/>
          </w:p>
        </w:tc>
        <w:tc>
          <w:tcPr>
            <w:tcW w:w="4820" w:type="dxa"/>
            <w:hideMark/>
          </w:tcPr>
          <w:p w14:paraId="34735228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5194CFB9" w14:textId="77777777" w:rsidTr="007B0980">
        <w:tc>
          <w:tcPr>
            <w:tcW w:w="4531" w:type="dxa"/>
            <w:hideMark/>
          </w:tcPr>
          <w:p w14:paraId="3C6C86F2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amount</w:t>
            </w:r>
          </w:p>
        </w:tc>
        <w:tc>
          <w:tcPr>
            <w:tcW w:w="4820" w:type="dxa"/>
            <w:hideMark/>
          </w:tcPr>
          <w:p w14:paraId="2A81D353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Decimal</w:t>
            </w:r>
          </w:p>
        </w:tc>
      </w:tr>
      <w:tr w:rsidR="00205162" w:rsidRPr="00205162" w14:paraId="1B5B4689" w14:textId="77777777" w:rsidTr="007B0980">
        <w:tc>
          <w:tcPr>
            <w:tcW w:w="4531" w:type="dxa"/>
            <w:hideMark/>
          </w:tcPr>
          <w:p w14:paraId="54F1CB5D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executedAt</w:t>
            </w:r>
            <w:proofErr w:type="spellEnd"/>
          </w:p>
        </w:tc>
        <w:tc>
          <w:tcPr>
            <w:tcW w:w="4820" w:type="dxa"/>
            <w:hideMark/>
          </w:tcPr>
          <w:p w14:paraId="5B13A2D9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DateTime</w:t>
            </w:r>
            <w:proofErr w:type="spellEnd"/>
          </w:p>
        </w:tc>
      </w:tr>
      <w:tr w:rsidR="00205162" w:rsidRPr="00205162" w14:paraId="4B25AC79" w14:textId="77777777" w:rsidTr="007B0980">
        <w:tc>
          <w:tcPr>
            <w:tcW w:w="4531" w:type="dxa"/>
            <w:hideMark/>
          </w:tcPr>
          <w:p w14:paraId="17ADB83C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status</w:t>
            </w:r>
          </w:p>
        </w:tc>
        <w:tc>
          <w:tcPr>
            <w:tcW w:w="4820" w:type="dxa"/>
            <w:hideMark/>
          </w:tcPr>
          <w:p w14:paraId="7E818DB1" w14:textId="77777777" w:rsidR="00205162" w:rsidRPr="00205162" w:rsidRDefault="00205162" w:rsidP="007B0980">
            <w:pPr>
              <w:pStyle w:val="a4"/>
              <w:ind w:firstLine="31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TransactionStatus</w:t>
            </w:r>
            <w:proofErr w:type="spellEnd"/>
          </w:p>
        </w:tc>
      </w:tr>
    </w:tbl>
    <w:p w14:paraId="62892E7E" w14:textId="77777777" w:rsidR="00205162" w:rsidRPr="00205162" w:rsidRDefault="00205162" w:rsidP="00205162">
      <w:pPr>
        <w:pStyle w:val="a4"/>
        <w:rPr>
          <w:lang w:val="ru" w:eastAsia="ru-RU"/>
        </w:rPr>
      </w:pPr>
    </w:p>
    <w:p w14:paraId="43C97090" w14:textId="75D17EF1" w:rsidR="00205162" w:rsidRPr="00F02779" w:rsidRDefault="00337709" w:rsidP="00F02779">
      <w:pPr>
        <w:pStyle w:val="a4"/>
        <w:jc w:val="right"/>
        <w:rPr>
          <w:bCs w:val="0"/>
          <w:i/>
          <w:iCs/>
          <w:lang w:val="ru" w:eastAsia="ru-RU"/>
        </w:rPr>
      </w:pPr>
      <w:r w:rsidRPr="00F02779">
        <w:rPr>
          <w:bCs w:val="0"/>
          <w:i/>
          <w:iCs/>
          <w:lang w:val="ru" w:eastAsia="ru-RU"/>
        </w:rPr>
        <w:t xml:space="preserve">Таблица 12 - </w:t>
      </w:r>
      <w:r w:rsidRPr="00F02779">
        <w:rPr>
          <w:bCs w:val="0"/>
          <w:i/>
          <w:iCs/>
          <w:lang w:eastAsia="ru-RU"/>
        </w:rPr>
        <w:t xml:space="preserve">трассировка сущности </w:t>
      </w:r>
      <w:r w:rsidR="00205162" w:rsidRPr="00F02779">
        <w:rPr>
          <w:bCs w:val="0"/>
          <w:i/>
          <w:iCs/>
          <w:lang w:val="ru" w:eastAsia="ru-RU"/>
        </w:rPr>
        <w:t>Report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31"/>
        <w:gridCol w:w="4678"/>
      </w:tblGrid>
      <w:tr w:rsidR="00205162" w:rsidRPr="00205162" w14:paraId="5C19B8D4" w14:textId="77777777" w:rsidTr="00E95BD3">
        <w:tc>
          <w:tcPr>
            <w:tcW w:w="4531" w:type="dxa"/>
            <w:hideMark/>
          </w:tcPr>
          <w:p w14:paraId="21F02785" w14:textId="77777777" w:rsidR="00205162" w:rsidRPr="00205162" w:rsidRDefault="00205162" w:rsidP="00E95BD3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Атрибут</w:t>
            </w:r>
            <w:proofErr w:type="spellEnd"/>
          </w:p>
        </w:tc>
        <w:tc>
          <w:tcPr>
            <w:tcW w:w="4678" w:type="dxa"/>
            <w:hideMark/>
          </w:tcPr>
          <w:p w14:paraId="1528DFAD" w14:textId="77777777" w:rsidR="00205162" w:rsidRPr="00205162" w:rsidRDefault="00205162" w:rsidP="00E95BD3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Тип</w:t>
            </w:r>
            <w:proofErr w:type="spellEnd"/>
          </w:p>
        </w:tc>
      </w:tr>
      <w:tr w:rsidR="00205162" w:rsidRPr="00205162" w14:paraId="5E3D2E6A" w14:textId="77777777" w:rsidTr="00E95BD3">
        <w:tc>
          <w:tcPr>
            <w:tcW w:w="4531" w:type="dxa"/>
            <w:hideMark/>
          </w:tcPr>
          <w:p w14:paraId="61D473B5" w14:textId="77777777" w:rsidR="00205162" w:rsidRPr="00205162" w:rsidRDefault="00205162" w:rsidP="00E95BD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id</w:t>
            </w:r>
          </w:p>
        </w:tc>
        <w:tc>
          <w:tcPr>
            <w:tcW w:w="4678" w:type="dxa"/>
            <w:hideMark/>
          </w:tcPr>
          <w:p w14:paraId="2E67C6AA" w14:textId="77777777" w:rsidR="00205162" w:rsidRPr="00205162" w:rsidRDefault="00205162" w:rsidP="00E95BD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UUID</w:t>
            </w:r>
          </w:p>
        </w:tc>
      </w:tr>
      <w:tr w:rsidR="00205162" w:rsidRPr="00205162" w14:paraId="7969D7C1" w14:textId="77777777" w:rsidTr="00E95BD3">
        <w:trPr>
          <w:trHeight w:val="73"/>
        </w:trPr>
        <w:tc>
          <w:tcPr>
            <w:tcW w:w="4531" w:type="dxa"/>
            <w:hideMark/>
          </w:tcPr>
          <w:p w14:paraId="6C2A7D5C" w14:textId="77777777" w:rsidR="00205162" w:rsidRPr="00205162" w:rsidRDefault="00205162" w:rsidP="00E95BD3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format</w:t>
            </w:r>
          </w:p>
        </w:tc>
        <w:tc>
          <w:tcPr>
            <w:tcW w:w="4678" w:type="dxa"/>
            <w:hideMark/>
          </w:tcPr>
          <w:p w14:paraId="35181EFE" w14:textId="77777777" w:rsidR="00205162" w:rsidRPr="00205162" w:rsidRDefault="00205162" w:rsidP="00E95BD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ReportFormat</w:t>
            </w:r>
            <w:proofErr w:type="spellEnd"/>
          </w:p>
        </w:tc>
      </w:tr>
      <w:tr w:rsidR="00205162" w:rsidRPr="00205162" w14:paraId="1423E8ED" w14:textId="77777777" w:rsidTr="00E95BD3">
        <w:tc>
          <w:tcPr>
            <w:tcW w:w="4531" w:type="dxa"/>
            <w:hideMark/>
          </w:tcPr>
          <w:p w14:paraId="6C86ED03" w14:textId="77777777" w:rsidR="00205162" w:rsidRPr="00205162" w:rsidRDefault="00205162" w:rsidP="00E95BD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createdAt</w:t>
            </w:r>
            <w:proofErr w:type="spellEnd"/>
          </w:p>
        </w:tc>
        <w:tc>
          <w:tcPr>
            <w:tcW w:w="4678" w:type="dxa"/>
            <w:hideMark/>
          </w:tcPr>
          <w:p w14:paraId="0F3F8D7F" w14:textId="77777777" w:rsidR="00205162" w:rsidRPr="00205162" w:rsidRDefault="00205162" w:rsidP="00E95BD3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DateTime</w:t>
            </w:r>
            <w:proofErr w:type="spellEnd"/>
          </w:p>
        </w:tc>
      </w:tr>
    </w:tbl>
    <w:p w14:paraId="1936F050" w14:textId="77777777" w:rsidR="00205162" w:rsidRPr="00205162" w:rsidRDefault="00205162" w:rsidP="00205162">
      <w:pPr>
        <w:pStyle w:val="a4"/>
        <w:rPr>
          <w:lang w:val="ru" w:eastAsia="ru-RU"/>
        </w:rPr>
      </w:pPr>
    </w:p>
    <w:p w14:paraId="1E09BC09" w14:textId="77777777" w:rsidR="0043578A" w:rsidRDefault="0043578A">
      <w:pPr>
        <w:spacing w:line="259" w:lineRule="auto"/>
        <w:rPr>
          <w:rFonts w:ascii="Times New Roman" w:hAnsi="Times New Roman" w:cs="Times New Roman"/>
          <w:i/>
          <w:iCs/>
          <w:sz w:val="28"/>
          <w:szCs w:val="44"/>
          <w:lang w:val="ru" w:eastAsia="ru-RU"/>
        </w:rPr>
      </w:pPr>
      <w:r>
        <w:rPr>
          <w:bCs/>
          <w:i/>
          <w:iCs/>
          <w:lang w:val="ru" w:eastAsia="ru-RU"/>
        </w:rPr>
        <w:br w:type="page"/>
      </w:r>
    </w:p>
    <w:p w14:paraId="6BADF0F2" w14:textId="1E82E14B" w:rsidR="00205162" w:rsidRPr="002E7176" w:rsidRDefault="00337709" w:rsidP="002E7176">
      <w:pPr>
        <w:pStyle w:val="a4"/>
        <w:jc w:val="right"/>
        <w:rPr>
          <w:bCs w:val="0"/>
          <w:i/>
          <w:iCs/>
          <w:lang w:val="ru" w:eastAsia="ru-RU"/>
        </w:rPr>
      </w:pPr>
      <w:r w:rsidRPr="002E7176">
        <w:rPr>
          <w:bCs w:val="0"/>
          <w:i/>
          <w:iCs/>
          <w:lang w:val="ru" w:eastAsia="ru-RU"/>
        </w:rPr>
        <w:lastRenderedPageBreak/>
        <w:t xml:space="preserve">Таблица 13 - </w:t>
      </w:r>
      <w:r w:rsidRPr="002E7176">
        <w:rPr>
          <w:bCs w:val="0"/>
          <w:i/>
          <w:iCs/>
          <w:lang w:eastAsia="ru-RU"/>
        </w:rPr>
        <w:t xml:space="preserve">трассировка сущности </w:t>
      </w:r>
      <w:proofErr w:type="spellStart"/>
      <w:r w:rsidR="00205162" w:rsidRPr="002E7176">
        <w:rPr>
          <w:bCs w:val="0"/>
          <w:i/>
          <w:iCs/>
          <w:lang w:val="ru" w:eastAsia="ru-RU"/>
        </w:rPr>
        <w:t>Notification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31"/>
        <w:gridCol w:w="4678"/>
      </w:tblGrid>
      <w:tr w:rsidR="00205162" w:rsidRPr="00205162" w14:paraId="2407EA93" w14:textId="77777777" w:rsidTr="002E7176">
        <w:tc>
          <w:tcPr>
            <w:tcW w:w="4531" w:type="dxa"/>
            <w:hideMark/>
          </w:tcPr>
          <w:p w14:paraId="0B01637C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Атрибут</w:t>
            </w:r>
            <w:proofErr w:type="spellEnd"/>
          </w:p>
        </w:tc>
        <w:tc>
          <w:tcPr>
            <w:tcW w:w="4678" w:type="dxa"/>
            <w:hideMark/>
          </w:tcPr>
          <w:p w14:paraId="4F52515B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Тип</w:t>
            </w:r>
            <w:proofErr w:type="spellEnd"/>
          </w:p>
        </w:tc>
      </w:tr>
      <w:tr w:rsidR="00205162" w:rsidRPr="00205162" w14:paraId="67514EEA" w14:textId="77777777" w:rsidTr="002E7176">
        <w:tc>
          <w:tcPr>
            <w:tcW w:w="4531" w:type="dxa"/>
            <w:hideMark/>
          </w:tcPr>
          <w:p w14:paraId="5EBECD10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id</w:t>
            </w:r>
          </w:p>
        </w:tc>
        <w:tc>
          <w:tcPr>
            <w:tcW w:w="4678" w:type="dxa"/>
            <w:hideMark/>
          </w:tcPr>
          <w:p w14:paraId="58CDB979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UUID</w:t>
            </w:r>
          </w:p>
        </w:tc>
      </w:tr>
      <w:tr w:rsidR="00205162" w:rsidRPr="00205162" w14:paraId="3EDC8119" w14:textId="77777777" w:rsidTr="002E7176">
        <w:tc>
          <w:tcPr>
            <w:tcW w:w="4531" w:type="dxa"/>
            <w:hideMark/>
          </w:tcPr>
          <w:p w14:paraId="354D5FCB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message</w:t>
            </w:r>
          </w:p>
        </w:tc>
        <w:tc>
          <w:tcPr>
            <w:tcW w:w="4678" w:type="dxa"/>
            <w:hideMark/>
          </w:tcPr>
          <w:p w14:paraId="7460C117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String</w:t>
            </w:r>
          </w:p>
        </w:tc>
      </w:tr>
      <w:tr w:rsidR="00205162" w:rsidRPr="00205162" w14:paraId="6AF84A42" w14:textId="77777777" w:rsidTr="002E7176">
        <w:tc>
          <w:tcPr>
            <w:tcW w:w="4531" w:type="dxa"/>
            <w:hideMark/>
          </w:tcPr>
          <w:p w14:paraId="2C516B95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type</w:t>
            </w:r>
          </w:p>
        </w:tc>
        <w:tc>
          <w:tcPr>
            <w:tcW w:w="4678" w:type="dxa"/>
            <w:hideMark/>
          </w:tcPr>
          <w:p w14:paraId="4A990241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NotificationType</w:t>
            </w:r>
            <w:proofErr w:type="spellEnd"/>
          </w:p>
        </w:tc>
      </w:tr>
      <w:tr w:rsidR="00205162" w:rsidRPr="00205162" w14:paraId="42A75F66" w14:textId="77777777" w:rsidTr="002E7176">
        <w:tc>
          <w:tcPr>
            <w:tcW w:w="4531" w:type="dxa"/>
            <w:hideMark/>
          </w:tcPr>
          <w:p w14:paraId="5245AD3A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isRead</w:t>
            </w:r>
            <w:proofErr w:type="spellEnd"/>
          </w:p>
        </w:tc>
        <w:tc>
          <w:tcPr>
            <w:tcW w:w="4678" w:type="dxa"/>
            <w:hideMark/>
          </w:tcPr>
          <w:p w14:paraId="56136F73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Boolean</w:t>
            </w:r>
          </w:p>
        </w:tc>
      </w:tr>
      <w:tr w:rsidR="00205162" w:rsidRPr="00205162" w14:paraId="79BD2DBE" w14:textId="77777777" w:rsidTr="002E7176">
        <w:tc>
          <w:tcPr>
            <w:tcW w:w="4531" w:type="dxa"/>
            <w:hideMark/>
          </w:tcPr>
          <w:p w14:paraId="2A03B6FB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createdAt</w:t>
            </w:r>
            <w:proofErr w:type="spellEnd"/>
          </w:p>
        </w:tc>
        <w:tc>
          <w:tcPr>
            <w:tcW w:w="4678" w:type="dxa"/>
            <w:hideMark/>
          </w:tcPr>
          <w:p w14:paraId="6B8F7660" w14:textId="77777777" w:rsidR="00205162" w:rsidRPr="00205162" w:rsidRDefault="00205162" w:rsidP="002E7176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DateTime</w:t>
            </w:r>
            <w:proofErr w:type="spellEnd"/>
          </w:p>
        </w:tc>
      </w:tr>
    </w:tbl>
    <w:p w14:paraId="78FF28EA" w14:textId="77777777" w:rsidR="00205162" w:rsidRPr="00205162" w:rsidRDefault="00205162" w:rsidP="00205162">
      <w:pPr>
        <w:pStyle w:val="a4"/>
        <w:rPr>
          <w:lang w:val="ru" w:eastAsia="ru-RU"/>
        </w:rPr>
      </w:pPr>
    </w:p>
    <w:p w14:paraId="6FD19E3A" w14:textId="7F209B7F" w:rsidR="00205162" w:rsidRPr="00EF447E" w:rsidRDefault="00EF447E" w:rsidP="00EF447E">
      <w:pPr>
        <w:pStyle w:val="a4"/>
        <w:jc w:val="right"/>
        <w:rPr>
          <w:bCs w:val="0"/>
          <w:i/>
          <w:iCs/>
          <w:lang w:val="ru" w:eastAsia="ru-RU"/>
        </w:rPr>
      </w:pPr>
      <w:r w:rsidRPr="00EF447E">
        <w:rPr>
          <w:bCs w:val="0"/>
          <w:i/>
          <w:iCs/>
          <w:lang w:eastAsia="ru-RU"/>
        </w:rPr>
        <w:t>Таблица 14 - о</w:t>
      </w:r>
      <w:proofErr w:type="spellStart"/>
      <w:r w:rsidR="00205162" w:rsidRPr="00EF447E">
        <w:rPr>
          <w:bCs w:val="0"/>
          <w:i/>
          <w:iCs/>
          <w:lang w:val="ru" w:eastAsia="ru-RU"/>
        </w:rPr>
        <w:t>тношения</w:t>
      </w:r>
      <w:proofErr w:type="spellEnd"/>
      <w:r w:rsidR="00205162" w:rsidRPr="00EF447E">
        <w:rPr>
          <w:bCs w:val="0"/>
          <w:i/>
          <w:iCs/>
          <w:lang w:val="ru" w:eastAsia="ru-RU"/>
        </w:rPr>
        <w:t xml:space="preserve"> и кратности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409"/>
        <w:gridCol w:w="1931"/>
        <w:gridCol w:w="3493"/>
        <w:gridCol w:w="1564"/>
      </w:tblGrid>
      <w:tr w:rsidR="00205162" w:rsidRPr="00205162" w14:paraId="1DAE4702" w14:textId="77777777" w:rsidTr="00A05B5A">
        <w:tc>
          <w:tcPr>
            <w:tcW w:w="2409" w:type="dxa"/>
            <w:hideMark/>
          </w:tcPr>
          <w:p w14:paraId="57B015A0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Сущность</w:t>
            </w:r>
            <w:proofErr w:type="spellEnd"/>
            <w:r w:rsidRPr="00205162">
              <w:rPr>
                <w:b/>
                <w:lang w:val="en-US" w:eastAsia="ru-RU"/>
              </w:rPr>
              <w:t xml:space="preserve"> 1</w:t>
            </w:r>
          </w:p>
        </w:tc>
        <w:tc>
          <w:tcPr>
            <w:tcW w:w="1931" w:type="dxa"/>
            <w:hideMark/>
          </w:tcPr>
          <w:p w14:paraId="193A6D06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Отношение</w:t>
            </w:r>
            <w:proofErr w:type="spellEnd"/>
          </w:p>
        </w:tc>
        <w:tc>
          <w:tcPr>
            <w:tcW w:w="3493" w:type="dxa"/>
            <w:hideMark/>
          </w:tcPr>
          <w:p w14:paraId="7175471C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Сущность</w:t>
            </w:r>
            <w:proofErr w:type="spellEnd"/>
            <w:r w:rsidRPr="00205162">
              <w:rPr>
                <w:b/>
                <w:lang w:val="en-US" w:eastAsia="ru-RU"/>
              </w:rPr>
              <w:t xml:space="preserve"> 2</w:t>
            </w:r>
          </w:p>
        </w:tc>
        <w:tc>
          <w:tcPr>
            <w:tcW w:w="1564" w:type="dxa"/>
            <w:hideMark/>
          </w:tcPr>
          <w:p w14:paraId="3B35E566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b/>
                <w:lang w:val="en-US" w:eastAsia="ru-RU"/>
              </w:rPr>
            </w:pPr>
            <w:proofErr w:type="spellStart"/>
            <w:r w:rsidRPr="00205162">
              <w:rPr>
                <w:b/>
                <w:lang w:val="en-US" w:eastAsia="ru-RU"/>
              </w:rPr>
              <w:t>Кратность</w:t>
            </w:r>
            <w:proofErr w:type="spellEnd"/>
          </w:p>
        </w:tc>
      </w:tr>
      <w:tr w:rsidR="00205162" w:rsidRPr="00205162" w14:paraId="634CD819" w14:textId="77777777" w:rsidTr="00A05B5A">
        <w:tc>
          <w:tcPr>
            <w:tcW w:w="2409" w:type="dxa"/>
            <w:hideMark/>
          </w:tcPr>
          <w:p w14:paraId="41E6E01C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User</w:t>
            </w:r>
          </w:p>
        </w:tc>
        <w:tc>
          <w:tcPr>
            <w:tcW w:w="1931" w:type="dxa"/>
            <w:hideMark/>
          </w:tcPr>
          <w:p w14:paraId="5130577B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владеет</w:t>
            </w:r>
            <w:proofErr w:type="spellEnd"/>
          </w:p>
        </w:tc>
        <w:tc>
          <w:tcPr>
            <w:tcW w:w="3493" w:type="dxa"/>
            <w:hideMark/>
          </w:tcPr>
          <w:p w14:paraId="4698E432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InvestmentAccount</w:t>
            </w:r>
            <w:proofErr w:type="spellEnd"/>
          </w:p>
        </w:tc>
        <w:tc>
          <w:tcPr>
            <w:tcW w:w="1564" w:type="dxa"/>
            <w:hideMark/>
          </w:tcPr>
          <w:p w14:paraId="72773C2F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1 :</w:t>
            </w:r>
            <w:proofErr w:type="gramEnd"/>
            <w:r w:rsidRPr="00205162">
              <w:rPr>
                <w:lang w:val="en-US" w:eastAsia="ru-RU"/>
              </w:rPr>
              <w:t xml:space="preserve"> </w:t>
            </w:r>
            <w:proofErr w:type="gramStart"/>
            <w:r w:rsidRPr="00205162">
              <w:rPr>
                <w:lang w:val="en-US" w:eastAsia="ru-RU"/>
              </w:rPr>
              <w:t>0..</w:t>
            </w:r>
            <w:proofErr w:type="gramEnd"/>
            <w:r w:rsidRPr="00205162">
              <w:rPr>
                <w:lang w:val="en-US" w:eastAsia="ru-RU"/>
              </w:rPr>
              <w:t>*</w:t>
            </w:r>
          </w:p>
        </w:tc>
      </w:tr>
      <w:tr w:rsidR="00205162" w:rsidRPr="00205162" w14:paraId="2F3E45B5" w14:textId="77777777" w:rsidTr="00A05B5A">
        <w:tc>
          <w:tcPr>
            <w:tcW w:w="2409" w:type="dxa"/>
            <w:hideMark/>
          </w:tcPr>
          <w:p w14:paraId="160B2F0C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Broker</w:t>
            </w:r>
          </w:p>
        </w:tc>
        <w:tc>
          <w:tcPr>
            <w:tcW w:w="1931" w:type="dxa"/>
            <w:hideMark/>
          </w:tcPr>
          <w:p w14:paraId="46188B6B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предоставляет</w:t>
            </w:r>
            <w:proofErr w:type="spellEnd"/>
          </w:p>
        </w:tc>
        <w:tc>
          <w:tcPr>
            <w:tcW w:w="3493" w:type="dxa"/>
            <w:hideMark/>
          </w:tcPr>
          <w:p w14:paraId="36A95A38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InvestmentAccount</w:t>
            </w:r>
            <w:proofErr w:type="spellEnd"/>
          </w:p>
        </w:tc>
        <w:tc>
          <w:tcPr>
            <w:tcW w:w="1564" w:type="dxa"/>
            <w:hideMark/>
          </w:tcPr>
          <w:p w14:paraId="19F6E1B9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1 :</w:t>
            </w:r>
            <w:proofErr w:type="gramEnd"/>
            <w:r w:rsidRPr="00205162">
              <w:rPr>
                <w:lang w:val="en-US" w:eastAsia="ru-RU"/>
              </w:rPr>
              <w:t xml:space="preserve"> </w:t>
            </w:r>
            <w:proofErr w:type="gramStart"/>
            <w:r w:rsidRPr="00205162">
              <w:rPr>
                <w:lang w:val="en-US" w:eastAsia="ru-RU"/>
              </w:rPr>
              <w:t>0..</w:t>
            </w:r>
            <w:proofErr w:type="gramEnd"/>
            <w:r w:rsidRPr="00205162">
              <w:rPr>
                <w:lang w:val="en-US" w:eastAsia="ru-RU"/>
              </w:rPr>
              <w:t>*</w:t>
            </w:r>
          </w:p>
        </w:tc>
      </w:tr>
      <w:tr w:rsidR="00205162" w:rsidRPr="00205162" w14:paraId="4D4C6773" w14:textId="77777777" w:rsidTr="00A05B5A">
        <w:tc>
          <w:tcPr>
            <w:tcW w:w="2409" w:type="dxa"/>
            <w:hideMark/>
          </w:tcPr>
          <w:p w14:paraId="0304FFE2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User</w:t>
            </w:r>
          </w:p>
        </w:tc>
        <w:tc>
          <w:tcPr>
            <w:tcW w:w="1931" w:type="dxa"/>
            <w:hideMark/>
          </w:tcPr>
          <w:p w14:paraId="71D92D62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имеет</w:t>
            </w:r>
            <w:proofErr w:type="spellEnd"/>
          </w:p>
        </w:tc>
        <w:tc>
          <w:tcPr>
            <w:tcW w:w="3493" w:type="dxa"/>
            <w:hideMark/>
          </w:tcPr>
          <w:p w14:paraId="33AEEFDB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Portfolio</w:t>
            </w:r>
          </w:p>
        </w:tc>
        <w:tc>
          <w:tcPr>
            <w:tcW w:w="1564" w:type="dxa"/>
            <w:hideMark/>
          </w:tcPr>
          <w:p w14:paraId="59347A80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1 :</w:t>
            </w:r>
            <w:proofErr w:type="gramEnd"/>
            <w:r w:rsidRPr="00205162">
              <w:rPr>
                <w:lang w:val="en-US" w:eastAsia="ru-RU"/>
              </w:rPr>
              <w:t xml:space="preserve"> 1</w:t>
            </w:r>
          </w:p>
        </w:tc>
      </w:tr>
      <w:tr w:rsidR="00205162" w:rsidRPr="00205162" w14:paraId="7B6D382C" w14:textId="77777777" w:rsidTr="00A05B5A">
        <w:tc>
          <w:tcPr>
            <w:tcW w:w="2409" w:type="dxa"/>
            <w:hideMark/>
          </w:tcPr>
          <w:p w14:paraId="072996A6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Portfolio</w:t>
            </w:r>
          </w:p>
        </w:tc>
        <w:tc>
          <w:tcPr>
            <w:tcW w:w="1931" w:type="dxa"/>
            <w:hideMark/>
          </w:tcPr>
          <w:p w14:paraId="6185190C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содержит</w:t>
            </w:r>
            <w:proofErr w:type="spellEnd"/>
          </w:p>
        </w:tc>
        <w:tc>
          <w:tcPr>
            <w:tcW w:w="3493" w:type="dxa"/>
            <w:hideMark/>
          </w:tcPr>
          <w:p w14:paraId="4A1ECAC8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Asset</w:t>
            </w:r>
          </w:p>
        </w:tc>
        <w:tc>
          <w:tcPr>
            <w:tcW w:w="1564" w:type="dxa"/>
            <w:hideMark/>
          </w:tcPr>
          <w:p w14:paraId="1A564A4D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1 :</w:t>
            </w:r>
            <w:proofErr w:type="gramEnd"/>
            <w:r w:rsidRPr="00205162">
              <w:rPr>
                <w:lang w:val="en-US" w:eastAsia="ru-RU"/>
              </w:rPr>
              <w:t xml:space="preserve"> </w:t>
            </w:r>
            <w:proofErr w:type="gramStart"/>
            <w:r w:rsidRPr="00205162">
              <w:rPr>
                <w:lang w:val="en-US" w:eastAsia="ru-RU"/>
              </w:rPr>
              <w:t>0..</w:t>
            </w:r>
            <w:proofErr w:type="gramEnd"/>
            <w:r w:rsidRPr="00205162">
              <w:rPr>
                <w:lang w:val="en-US" w:eastAsia="ru-RU"/>
              </w:rPr>
              <w:t>*</w:t>
            </w:r>
          </w:p>
        </w:tc>
      </w:tr>
      <w:tr w:rsidR="00205162" w:rsidRPr="00205162" w14:paraId="2B76C599" w14:textId="77777777" w:rsidTr="00A05B5A">
        <w:tc>
          <w:tcPr>
            <w:tcW w:w="2409" w:type="dxa"/>
            <w:hideMark/>
          </w:tcPr>
          <w:p w14:paraId="2810E5C6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InvestmentAccount</w:t>
            </w:r>
            <w:proofErr w:type="spellEnd"/>
          </w:p>
        </w:tc>
        <w:tc>
          <w:tcPr>
            <w:tcW w:w="1931" w:type="dxa"/>
            <w:hideMark/>
          </w:tcPr>
          <w:p w14:paraId="2B4BA516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хранит</w:t>
            </w:r>
            <w:proofErr w:type="spellEnd"/>
          </w:p>
        </w:tc>
        <w:tc>
          <w:tcPr>
            <w:tcW w:w="3493" w:type="dxa"/>
            <w:hideMark/>
          </w:tcPr>
          <w:p w14:paraId="100913C3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Transaction</w:t>
            </w:r>
          </w:p>
        </w:tc>
        <w:tc>
          <w:tcPr>
            <w:tcW w:w="1564" w:type="dxa"/>
            <w:hideMark/>
          </w:tcPr>
          <w:p w14:paraId="4747E05A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1 :</w:t>
            </w:r>
            <w:proofErr w:type="gramEnd"/>
            <w:r w:rsidRPr="00205162">
              <w:rPr>
                <w:lang w:val="en-US" w:eastAsia="ru-RU"/>
              </w:rPr>
              <w:t xml:space="preserve"> </w:t>
            </w:r>
            <w:proofErr w:type="gramStart"/>
            <w:r w:rsidRPr="00205162">
              <w:rPr>
                <w:lang w:val="en-US" w:eastAsia="ru-RU"/>
              </w:rPr>
              <w:t>0..</w:t>
            </w:r>
            <w:proofErr w:type="gramEnd"/>
            <w:r w:rsidRPr="00205162">
              <w:rPr>
                <w:lang w:val="en-US" w:eastAsia="ru-RU"/>
              </w:rPr>
              <w:t>*</w:t>
            </w:r>
          </w:p>
        </w:tc>
      </w:tr>
      <w:tr w:rsidR="00205162" w:rsidRPr="00205162" w14:paraId="7AB81607" w14:textId="77777777" w:rsidTr="00A05B5A">
        <w:tc>
          <w:tcPr>
            <w:tcW w:w="2409" w:type="dxa"/>
            <w:hideMark/>
          </w:tcPr>
          <w:p w14:paraId="06873D73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InvestmentAccount</w:t>
            </w:r>
            <w:proofErr w:type="spellEnd"/>
          </w:p>
        </w:tc>
        <w:tc>
          <w:tcPr>
            <w:tcW w:w="1931" w:type="dxa"/>
            <w:hideMark/>
          </w:tcPr>
          <w:p w14:paraId="0D4D2778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обрабатывает</w:t>
            </w:r>
            <w:proofErr w:type="spellEnd"/>
          </w:p>
        </w:tc>
        <w:tc>
          <w:tcPr>
            <w:tcW w:w="3493" w:type="dxa"/>
            <w:hideMark/>
          </w:tcPr>
          <w:p w14:paraId="63EFCD08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TradeOrder</w:t>
            </w:r>
            <w:proofErr w:type="spellEnd"/>
          </w:p>
        </w:tc>
        <w:tc>
          <w:tcPr>
            <w:tcW w:w="1564" w:type="dxa"/>
            <w:hideMark/>
          </w:tcPr>
          <w:p w14:paraId="01998CB8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1 :</w:t>
            </w:r>
            <w:proofErr w:type="gramEnd"/>
            <w:r w:rsidRPr="00205162">
              <w:rPr>
                <w:lang w:val="en-US" w:eastAsia="ru-RU"/>
              </w:rPr>
              <w:t xml:space="preserve"> </w:t>
            </w:r>
            <w:proofErr w:type="gramStart"/>
            <w:r w:rsidRPr="00205162">
              <w:rPr>
                <w:lang w:val="en-US" w:eastAsia="ru-RU"/>
              </w:rPr>
              <w:t>0..</w:t>
            </w:r>
            <w:proofErr w:type="gramEnd"/>
            <w:r w:rsidRPr="00205162">
              <w:rPr>
                <w:lang w:val="en-US" w:eastAsia="ru-RU"/>
              </w:rPr>
              <w:t>*</w:t>
            </w:r>
          </w:p>
        </w:tc>
      </w:tr>
      <w:tr w:rsidR="00205162" w:rsidRPr="00205162" w14:paraId="769BCDC8" w14:textId="77777777" w:rsidTr="00A05B5A">
        <w:tc>
          <w:tcPr>
            <w:tcW w:w="2409" w:type="dxa"/>
            <w:hideMark/>
          </w:tcPr>
          <w:p w14:paraId="03320AAD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TradeOrder</w:t>
            </w:r>
            <w:proofErr w:type="spellEnd"/>
          </w:p>
        </w:tc>
        <w:tc>
          <w:tcPr>
            <w:tcW w:w="1931" w:type="dxa"/>
            <w:hideMark/>
          </w:tcPr>
          <w:p w14:paraId="31D03EBA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создает</w:t>
            </w:r>
            <w:proofErr w:type="spellEnd"/>
          </w:p>
        </w:tc>
        <w:tc>
          <w:tcPr>
            <w:tcW w:w="3493" w:type="dxa"/>
            <w:hideMark/>
          </w:tcPr>
          <w:p w14:paraId="1D034209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Transaction</w:t>
            </w:r>
          </w:p>
        </w:tc>
        <w:tc>
          <w:tcPr>
            <w:tcW w:w="1564" w:type="dxa"/>
            <w:hideMark/>
          </w:tcPr>
          <w:p w14:paraId="2109234C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1 :</w:t>
            </w:r>
            <w:proofErr w:type="gramEnd"/>
            <w:r w:rsidRPr="00205162">
              <w:rPr>
                <w:lang w:val="en-US" w:eastAsia="ru-RU"/>
              </w:rPr>
              <w:t xml:space="preserve"> </w:t>
            </w:r>
            <w:proofErr w:type="gramStart"/>
            <w:r w:rsidRPr="00205162">
              <w:rPr>
                <w:lang w:val="en-US" w:eastAsia="ru-RU"/>
              </w:rPr>
              <w:t>0..</w:t>
            </w:r>
            <w:proofErr w:type="gramEnd"/>
            <w:r w:rsidRPr="00205162">
              <w:rPr>
                <w:lang w:val="en-US" w:eastAsia="ru-RU"/>
              </w:rPr>
              <w:t>1</w:t>
            </w:r>
          </w:p>
        </w:tc>
      </w:tr>
      <w:tr w:rsidR="00205162" w:rsidRPr="00205162" w14:paraId="1E4CDBC0" w14:textId="77777777" w:rsidTr="00A05B5A">
        <w:tc>
          <w:tcPr>
            <w:tcW w:w="2409" w:type="dxa"/>
            <w:hideMark/>
          </w:tcPr>
          <w:p w14:paraId="5232742E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Portfolio</w:t>
            </w:r>
          </w:p>
        </w:tc>
        <w:tc>
          <w:tcPr>
            <w:tcW w:w="1931" w:type="dxa"/>
            <w:hideMark/>
          </w:tcPr>
          <w:p w14:paraId="749FF295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генерирует</w:t>
            </w:r>
            <w:proofErr w:type="spellEnd"/>
          </w:p>
        </w:tc>
        <w:tc>
          <w:tcPr>
            <w:tcW w:w="3493" w:type="dxa"/>
            <w:hideMark/>
          </w:tcPr>
          <w:p w14:paraId="372A3138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Report</w:t>
            </w:r>
          </w:p>
        </w:tc>
        <w:tc>
          <w:tcPr>
            <w:tcW w:w="1564" w:type="dxa"/>
            <w:hideMark/>
          </w:tcPr>
          <w:p w14:paraId="68AF0B2E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1 :</w:t>
            </w:r>
            <w:proofErr w:type="gramEnd"/>
            <w:r w:rsidRPr="00205162">
              <w:rPr>
                <w:lang w:val="en-US" w:eastAsia="ru-RU"/>
              </w:rPr>
              <w:t xml:space="preserve"> </w:t>
            </w:r>
            <w:proofErr w:type="gramStart"/>
            <w:r w:rsidRPr="00205162">
              <w:rPr>
                <w:lang w:val="en-US" w:eastAsia="ru-RU"/>
              </w:rPr>
              <w:t>0..</w:t>
            </w:r>
            <w:proofErr w:type="gramEnd"/>
            <w:r w:rsidRPr="00205162">
              <w:rPr>
                <w:lang w:val="en-US" w:eastAsia="ru-RU"/>
              </w:rPr>
              <w:t>*</w:t>
            </w:r>
          </w:p>
        </w:tc>
      </w:tr>
      <w:tr w:rsidR="00205162" w:rsidRPr="00205162" w14:paraId="616C4FD5" w14:textId="77777777" w:rsidTr="00A05B5A">
        <w:tc>
          <w:tcPr>
            <w:tcW w:w="2409" w:type="dxa"/>
            <w:hideMark/>
          </w:tcPr>
          <w:p w14:paraId="059707C8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User</w:t>
            </w:r>
          </w:p>
        </w:tc>
        <w:tc>
          <w:tcPr>
            <w:tcW w:w="1931" w:type="dxa"/>
            <w:hideMark/>
          </w:tcPr>
          <w:p w14:paraId="0E122B85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получает</w:t>
            </w:r>
            <w:proofErr w:type="spellEnd"/>
          </w:p>
        </w:tc>
        <w:tc>
          <w:tcPr>
            <w:tcW w:w="3493" w:type="dxa"/>
            <w:hideMark/>
          </w:tcPr>
          <w:p w14:paraId="6A1C5911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Notification</w:t>
            </w:r>
          </w:p>
        </w:tc>
        <w:tc>
          <w:tcPr>
            <w:tcW w:w="1564" w:type="dxa"/>
            <w:hideMark/>
          </w:tcPr>
          <w:p w14:paraId="5C91D384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1 :</w:t>
            </w:r>
            <w:proofErr w:type="gramEnd"/>
            <w:r w:rsidRPr="00205162">
              <w:rPr>
                <w:lang w:val="en-US" w:eastAsia="ru-RU"/>
              </w:rPr>
              <w:t xml:space="preserve"> </w:t>
            </w:r>
            <w:proofErr w:type="gramStart"/>
            <w:r w:rsidRPr="00205162">
              <w:rPr>
                <w:lang w:val="en-US" w:eastAsia="ru-RU"/>
              </w:rPr>
              <w:t>0..</w:t>
            </w:r>
            <w:proofErr w:type="gramEnd"/>
            <w:r w:rsidRPr="00205162">
              <w:rPr>
                <w:lang w:val="en-US" w:eastAsia="ru-RU"/>
              </w:rPr>
              <w:t>*</w:t>
            </w:r>
          </w:p>
        </w:tc>
      </w:tr>
      <w:tr w:rsidR="00205162" w:rsidRPr="00205162" w14:paraId="2E96FE25" w14:textId="77777777" w:rsidTr="00A05B5A">
        <w:tc>
          <w:tcPr>
            <w:tcW w:w="2409" w:type="dxa"/>
            <w:hideMark/>
          </w:tcPr>
          <w:p w14:paraId="133F9944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r w:rsidRPr="00205162">
              <w:rPr>
                <w:lang w:val="en-US" w:eastAsia="ru-RU"/>
              </w:rPr>
              <w:t>Asset</w:t>
            </w:r>
          </w:p>
        </w:tc>
        <w:tc>
          <w:tcPr>
            <w:tcW w:w="1931" w:type="dxa"/>
            <w:hideMark/>
          </w:tcPr>
          <w:p w14:paraId="09E774FD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использует</w:t>
            </w:r>
            <w:proofErr w:type="spellEnd"/>
          </w:p>
        </w:tc>
        <w:tc>
          <w:tcPr>
            <w:tcW w:w="3493" w:type="dxa"/>
            <w:hideMark/>
          </w:tcPr>
          <w:p w14:paraId="0F7FB2A1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spellStart"/>
            <w:r w:rsidRPr="00205162">
              <w:rPr>
                <w:lang w:val="en-US" w:eastAsia="ru-RU"/>
              </w:rPr>
              <w:t>MarketData</w:t>
            </w:r>
            <w:proofErr w:type="spellEnd"/>
          </w:p>
        </w:tc>
        <w:tc>
          <w:tcPr>
            <w:tcW w:w="1564" w:type="dxa"/>
            <w:hideMark/>
          </w:tcPr>
          <w:p w14:paraId="30F47E1D" w14:textId="77777777" w:rsidR="00205162" w:rsidRPr="00205162" w:rsidRDefault="00205162" w:rsidP="00614AF0">
            <w:pPr>
              <w:pStyle w:val="a4"/>
              <w:ind w:firstLine="0"/>
              <w:jc w:val="center"/>
              <w:rPr>
                <w:lang w:val="en-US" w:eastAsia="ru-RU"/>
              </w:rPr>
            </w:pPr>
            <w:proofErr w:type="gramStart"/>
            <w:r w:rsidRPr="00205162">
              <w:rPr>
                <w:lang w:val="en-US" w:eastAsia="ru-RU"/>
              </w:rPr>
              <w:t>0..*</w:t>
            </w:r>
            <w:proofErr w:type="gramEnd"/>
            <w:r w:rsidRPr="00205162">
              <w:rPr>
                <w:lang w:val="en-US" w:eastAsia="ru-RU"/>
              </w:rPr>
              <w:t xml:space="preserve"> : </w:t>
            </w:r>
            <w:proofErr w:type="gramStart"/>
            <w:r w:rsidRPr="00205162">
              <w:rPr>
                <w:lang w:val="en-US" w:eastAsia="ru-RU"/>
              </w:rPr>
              <w:t>0..</w:t>
            </w:r>
            <w:proofErr w:type="gramEnd"/>
            <w:r w:rsidRPr="00205162">
              <w:rPr>
                <w:lang w:val="en-US" w:eastAsia="ru-RU"/>
              </w:rPr>
              <w:t>*</w:t>
            </w:r>
          </w:p>
        </w:tc>
      </w:tr>
    </w:tbl>
    <w:p w14:paraId="71A0A296" w14:textId="77777777" w:rsidR="00205162" w:rsidRPr="00205162" w:rsidRDefault="00205162" w:rsidP="00205162">
      <w:pPr>
        <w:pStyle w:val="a4"/>
        <w:rPr>
          <w:lang w:val="ru" w:eastAsia="ru-RU"/>
        </w:rPr>
      </w:pPr>
    </w:p>
    <w:p w14:paraId="3A8A49D5" w14:textId="5EC4F728" w:rsidR="00205162" w:rsidRPr="00205162" w:rsidRDefault="00517F1E" w:rsidP="00205162">
      <w:pPr>
        <w:pStyle w:val="a4"/>
        <w:rPr>
          <w:b/>
          <w:lang w:val="ru" w:eastAsia="ru-RU"/>
        </w:rPr>
      </w:pPr>
      <w:r>
        <w:rPr>
          <w:b/>
          <w:lang w:val="ru" w:eastAsia="ru-RU"/>
        </w:rPr>
        <w:t>Иные бизнес-правила</w:t>
      </w:r>
    </w:p>
    <w:p w14:paraId="21E47C7D" w14:textId="77777777" w:rsidR="00205162" w:rsidRPr="00205162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t>Пользователь может подключить только поддерживаемого брокера.</w:t>
      </w:r>
    </w:p>
    <w:p w14:paraId="717D1583" w14:textId="77777777" w:rsidR="00205162" w:rsidRPr="00205162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t>Один инвестиционный счет принадлежит только одному пользователю.</w:t>
      </w:r>
    </w:p>
    <w:p w14:paraId="69DF174E" w14:textId="77777777" w:rsidR="00205162" w:rsidRPr="00205162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t>Синхронизация счетов должна выполняться минимум 1 раз в 5 минут.</w:t>
      </w:r>
    </w:p>
    <w:p w14:paraId="180A7994" w14:textId="77777777" w:rsidR="00205162" w:rsidRPr="00205162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t>Торговая заявка BUY невозможна при недостатке средств.</w:t>
      </w:r>
    </w:p>
    <w:p w14:paraId="08006B54" w14:textId="77777777" w:rsidR="00205162" w:rsidRPr="00205162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t>Торговая заявка SELL невозможна при недостатке активов.</w:t>
      </w:r>
    </w:p>
    <w:p w14:paraId="1E71E222" w14:textId="77777777" w:rsidR="00205162" w:rsidRPr="00205162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lastRenderedPageBreak/>
        <w:t>Статус EXECUTED устанавливается только после подтверждения брокера.</w:t>
      </w:r>
    </w:p>
    <w:p w14:paraId="2E79E2A5" w14:textId="77777777" w:rsidR="00205162" w:rsidRPr="00205162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t>Сводная аналитика должна формироваться не более 10 секунд.</w:t>
      </w:r>
    </w:p>
    <w:p w14:paraId="220790A7" w14:textId="77777777" w:rsidR="00205162" w:rsidRPr="00205162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t>Пароль пользователя должен содержать:</w:t>
      </w:r>
    </w:p>
    <w:p w14:paraId="17450C2B" w14:textId="77777777" w:rsidR="00205162" w:rsidRPr="00205162" w:rsidRDefault="00205162">
      <w:pPr>
        <w:pStyle w:val="a4"/>
        <w:numPr>
          <w:ilvl w:val="1"/>
          <w:numId w:val="41"/>
        </w:numPr>
        <w:ind w:left="1134"/>
        <w:rPr>
          <w:lang w:val="ru" w:eastAsia="ru-RU"/>
        </w:rPr>
      </w:pPr>
      <w:r w:rsidRPr="00205162">
        <w:rPr>
          <w:lang w:val="ru" w:eastAsia="ru-RU"/>
        </w:rPr>
        <w:t xml:space="preserve">минимум 8 символов, </w:t>
      </w:r>
    </w:p>
    <w:p w14:paraId="4EF09B9F" w14:textId="77777777" w:rsidR="00205162" w:rsidRPr="00205162" w:rsidRDefault="00205162">
      <w:pPr>
        <w:pStyle w:val="a4"/>
        <w:numPr>
          <w:ilvl w:val="1"/>
          <w:numId w:val="41"/>
        </w:numPr>
        <w:ind w:left="1134"/>
        <w:rPr>
          <w:lang w:val="ru" w:eastAsia="ru-RU"/>
        </w:rPr>
      </w:pPr>
      <w:r w:rsidRPr="00205162">
        <w:rPr>
          <w:lang w:val="ru" w:eastAsia="ru-RU"/>
        </w:rPr>
        <w:t xml:space="preserve">заглавную букву, </w:t>
      </w:r>
    </w:p>
    <w:p w14:paraId="7F8EFFF8" w14:textId="77777777" w:rsidR="00205162" w:rsidRPr="00205162" w:rsidRDefault="00205162">
      <w:pPr>
        <w:pStyle w:val="a4"/>
        <w:numPr>
          <w:ilvl w:val="1"/>
          <w:numId w:val="41"/>
        </w:numPr>
        <w:ind w:left="1134"/>
        <w:rPr>
          <w:lang w:val="ru" w:eastAsia="ru-RU"/>
        </w:rPr>
      </w:pPr>
      <w:r w:rsidRPr="00205162">
        <w:rPr>
          <w:lang w:val="ru" w:eastAsia="ru-RU"/>
        </w:rPr>
        <w:t xml:space="preserve">цифру, </w:t>
      </w:r>
    </w:p>
    <w:p w14:paraId="2BFECBCD" w14:textId="77777777" w:rsidR="00205162" w:rsidRPr="00205162" w:rsidRDefault="00205162">
      <w:pPr>
        <w:pStyle w:val="a4"/>
        <w:numPr>
          <w:ilvl w:val="1"/>
          <w:numId w:val="41"/>
        </w:numPr>
        <w:ind w:left="1134"/>
        <w:rPr>
          <w:lang w:val="ru" w:eastAsia="ru-RU"/>
        </w:rPr>
      </w:pPr>
      <w:r w:rsidRPr="00205162">
        <w:rPr>
          <w:lang w:val="ru" w:eastAsia="ru-RU"/>
        </w:rPr>
        <w:t xml:space="preserve">специальный символ. </w:t>
      </w:r>
    </w:p>
    <w:p w14:paraId="08AB739B" w14:textId="77777777" w:rsidR="00205162" w:rsidRPr="00205162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t>Отчет может быть экспортирован только в поддерживаемом формате (PDF/Excel).</w:t>
      </w:r>
    </w:p>
    <w:p w14:paraId="05488918" w14:textId="68C1FC77" w:rsidR="00205162" w:rsidRPr="00013076" w:rsidRDefault="00205162">
      <w:pPr>
        <w:pStyle w:val="a4"/>
        <w:numPr>
          <w:ilvl w:val="0"/>
          <w:numId w:val="41"/>
        </w:numPr>
        <w:ind w:left="1134"/>
        <w:rPr>
          <w:lang w:eastAsia="ru-RU"/>
        </w:rPr>
      </w:pPr>
      <w:r w:rsidRPr="00205162">
        <w:rPr>
          <w:lang w:eastAsia="ru-RU"/>
        </w:rPr>
        <w:t>При потере соединения система должна автоматически повторять синхронизацию.</w:t>
      </w:r>
    </w:p>
    <w:p w14:paraId="64ECBF70" w14:textId="7ED7C26D" w:rsidR="00087678" w:rsidRPr="002F2265" w:rsidRDefault="00CE0AD4" w:rsidP="002F2265">
      <w:pPr>
        <w:pStyle w:val="a6"/>
        <w:rPr>
          <w:lang w:eastAsia="ru-RU"/>
        </w:rPr>
      </w:pPr>
      <w:bookmarkStart w:id="9" w:name="_Toc230653123"/>
      <w:r>
        <w:rPr>
          <w:lang w:eastAsia="ru-RU"/>
        </w:rPr>
        <w:t>2.</w:t>
      </w:r>
      <w:r w:rsidR="004B78CC">
        <w:rPr>
          <w:lang w:eastAsia="ru-RU"/>
        </w:rPr>
        <w:t>3</w:t>
      </w:r>
      <w:r w:rsidR="00D477BA">
        <w:rPr>
          <w:lang w:eastAsia="ru-RU"/>
        </w:rPr>
        <w:t>.</w:t>
      </w:r>
      <w:r>
        <w:rPr>
          <w:lang w:eastAsia="ru-RU"/>
        </w:rPr>
        <w:t xml:space="preserve"> </w:t>
      </w:r>
      <w:r w:rsidR="00013076">
        <w:t>Архитектурное проектирование</w:t>
      </w:r>
      <w:bookmarkEnd w:id="9"/>
    </w:p>
    <w:p w14:paraId="638815B2" w14:textId="0DE0A99E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Выбор архитектурного стиля</w:t>
      </w:r>
    </w:p>
    <w:p w14:paraId="76B53417" w14:textId="0F50D405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 xml:space="preserve">Для проекта </w:t>
      </w:r>
      <w:r w:rsidR="002F2265">
        <w:rPr>
          <w:lang w:eastAsia="ru-RU"/>
        </w:rPr>
        <w:t>«</w:t>
      </w:r>
      <w:r w:rsidRPr="00087678">
        <w:rPr>
          <w:lang w:eastAsia="ru-RU"/>
        </w:rPr>
        <w:t xml:space="preserve">Investment </w:t>
      </w:r>
      <w:proofErr w:type="spellStart"/>
      <w:r w:rsidRPr="00087678">
        <w:rPr>
          <w:lang w:eastAsia="ru-RU"/>
        </w:rPr>
        <w:t>Aggregator</w:t>
      </w:r>
      <w:proofErr w:type="spellEnd"/>
      <w:r w:rsidRPr="00087678">
        <w:rPr>
          <w:lang w:eastAsia="ru-RU"/>
        </w:rPr>
        <w:t xml:space="preserve"> Platform</w:t>
      </w:r>
      <w:r w:rsidR="002F2265">
        <w:rPr>
          <w:lang w:eastAsia="ru-RU"/>
        </w:rPr>
        <w:t>»</w:t>
      </w:r>
      <w:r w:rsidRPr="00087678">
        <w:rPr>
          <w:lang w:eastAsia="ru-RU"/>
        </w:rPr>
        <w:t xml:space="preserve"> выбран архитектурный паттерн PCMEF в его распределённой клиент-серверной конфигурации, ориентированной на мобильные приложения с высокой степенью интерактивности и интеграцией с внешними сервисами.</w:t>
      </w:r>
    </w:p>
    <w:p w14:paraId="209C3BD0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Обоснование выбора</w:t>
      </w:r>
    </w:p>
    <w:p w14:paraId="24AF4BCB" w14:textId="77777777" w:rsidR="00087678" w:rsidRPr="00A3596F" w:rsidRDefault="00087678" w:rsidP="00912CE1">
      <w:pPr>
        <w:pStyle w:val="a4"/>
        <w:rPr>
          <w:bCs w:val="0"/>
          <w:lang w:val="ru" w:eastAsia="ru-RU"/>
        </w:rPr>
      </w:pPr>
      <w:r w:rsidRPr="00A3596F">
        <w:rPr>
          <w:bCs w:val="0"/>
          <w:lang w:val="ru" w:eastAsia="ru-RU"/>
        </w:rPr>
        <w:t>1. Разделение ответственности</w:t>
      </w:r>
    </w:p>
    <w:p w14:paraId="73FB6B2E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Система агрегатора инвестиционных счетов включает:</w:t>
      </w:r>
    </w:p>
    <w:p w14:paraId="0F4BCC02" w14:textId="77777777" w:rsidR="00087678" w:rsidRPr="00087678" w:rsidRDefault="00087678">
      <w:pPr>
        <w:pStyle w:val="a4"/>
        <w:numPr>
          <w:ilvl w:val="0"/>
          <w:numId w:val="4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мобильный пользовательский интерфейс, </w:t>
      </w:r>
    </w:p>
    <w:p w14:paraId="69DE2BC9" w14:textId="77777777" w:rsidR="00087678" w:rsidRPr="00087678" w:rsidRDefault="00087678">
      <w:pPr>
        <w:pStyle w:val="a4"/>
        <w:numPr>
          <w:ilvl w:val="0"/>
          <w:numId w:val="4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сложную бизнес-логику аналитики, </w:t>
      </w:r>
    </w:p>
    <w:p w14:paraId="0B42ADAB" w14:textId="77777777" w:rsidR="00087678" w:rsidRPr="00087678" w:rsidRDefault="00087678">
      <w:pPr>
        <w:pStyle w:val="a4"/>
        <w:numPr>
          <w:ilvl w:val="0"/>
          <w:numId w:val="4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интеграцию с брокерскими API, </w:t>
      </w:r>
    </w:p>
    <w:p w14:paraId="180D1EF6" w14:textId="77777777" w:rsidR="00087678" w:rsidRPr="00087678" w:rsidRDefault="00087678">
      <w:pPr>
        <w:pStyle w:val="a4"/>
        <w:numPr>
          <w:ilvl w:val="0"/>
          <w:numId w:val="4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обработку финансовых операций, </w:t>
      </w:r>
    </w:p>
    <w:p w14:paraId="4A6992CA" w14:textId="77777777" w:rsidR="00087678" w:rsidRPr="00087678" w:rsidRDefault="00087678">
      <w:pPr>
        <w:pStyle w:val="a4"/>
        <w:numPr>
          <w:ilvl w:val="0"/>
          <w:numId w:val="4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хранение и синхронизацию данных. </w:t>
      </w:r>
    </w:p>
    <w:p w14:paraId="4F313DE7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PCMEF позволяет разделить:</w:t>
      </w:r>
    </w:p>
    <w:p w14:paraId="2F209DB0" w14:textId="77777777" w:rsidR="00087678" w:rsidRPr="00087678" w:rsidRDefault="00087678">
      <w:pPr>
        <w:pStyle w:val="a4"/>
        <w:numPr>
          <w:ilvl w:val="0"/>
          <w:numId w:val="43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Presentation</w:t>
      </w:r>
      <w:proofErr w:type="spellEnd"/>
      <w:r w:rsidRPr="00087678">
        <w:rPr>
          <w:lang w:val="ru" w:eastAsia="ru-RU"/>
        </w:rPr>
        <w:t xml:space="preserve"> — UI мобильного клиента, </w:t>
      </w:r>
    </w:p>
    <w:p w14:paraId="114E2974" w14:textId="77777777" w:rsidR="00087678" w:rsidRPr="00087678" w:rsidRDefault="00087678">
      <w:pPr>
        <w:pStyle w:val="a4"/>
        <w:numPr>
          <w:ilvl w:val="0"/>
          <w:numId w:val="43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Control — REST API и обработку запросов, </w:t>
      </w:r>
    </w:p>
    <w:p w14:paraId="7E9909AC" w14:textId="77777777" w:rsidR="00087678" w:rsidRPr="00087678" w:rsidRDefault="00087678">
      <w:pPr>
        <w:pStyle w:val="a4"/>
        <w:numPr>
          <w:ilvl w:val="0"/>
          <w:numId w:val="43"/>
        </w:numPr>
        <w:ind w:firstLine="709"/>
        <w:rPr>
          <w:lang w:val="en-US" w:eastAsia="ru-RU"/>
        </w:rPr>
      </w:pPr>
      <w:r w:rsidRPr="00087678">
        <w:rPr>
          <w:lang w:val="en-US" w:eastAsia="ru-RU"/>
        </w:rPr>
        <w:lastRenderedPageBreak/>
        <w:t xml:space="preserve">Mediator — </w:t>
      </w:r>
      <w:r w:rsidRPr="00087678">
        <w:rPr>
          <w:lang w:val="ru" w:eastAsia="ru-RU"/>
        </w:rPr>
        <w:t>бизнес</w:t>
      </w:r>
      <w:r w:rsidRPr="00087678">
        <w:rPr>
          <w:lang w:val="en-US" w:eastAsia="ru-RU"/>
        </w:rPr>
        <w:t>-</w:t>
      </w:r>
      <w:r w:rsidRPr="00087678">
        <w:rPr>
          <w:lang w:val="ru" w:eastAsia="ru-RU"/>
        </w:rPr>
        <w:t>логику</w:t>
      </w:r>
      <w:r w:rsidRPr="00087678">
        <w:rPr>
          <w:lang w:val="en-US" w:eastAsia="ru-RU"/>
        </w:rPr>
        <w:t xml:space="preserve"> </w:t>
      </w:r>
      <w:r w:rsidRPr="00087678">
        <w:rPr>
          <w:lang w:val="ru" w:eastAsia="ru-RU"/>
        </w:rPr>
        <w:t>и</w:t>
      </w:r>
      <w:r w:rsidRPr="00087678">
        <w:rPr>
          <w:lang w:val="en-US" w:eastAsia="ru-RU"/>
        </w:rPr>
        <w:t xml:space="preserve"> orchestration, </w:t>
      </w:r>
    </w:p>
    <w:p w14:paraId="50151713" w14:textId="77777777" w:rsidR="00087678" w:rsidRPr="00087678" w:rsidRDefault="00087678">
      <w:pPr>
        <w:pStyle w:val="a4"/>
        <w:numPr>
          <w:ilvl w:val="0"/>
          <w:numId w:val="43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Entity</w:t>
      </w:r>
      <w:proofErr w:type="spellEnd"/>
      <w:r w:rsidRPr="00087678">
        <w:rPr>
          <w:lang w:val="ru" w:eastAsia="ru-RU"/>
        </w:rPr>
        <w:t xml:space="preserve"> — доменную модель, </w:t>
      </w:r>
    </w:p>
    <w:p w14:paraId="54231D07" w14:textId="77777777" w:rsidR="00087678" w:rsidRPr="00087678" w:rsidRDefault="00087678">
      <w:pPr>
        <w:pStyle w:val="a4"/>
        <w:numPr>
          <w:ilvl w:val="0"/>
          <w:numId w:val="43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Foundation — инфраструктуру и интеграции. </w:t>
      </w:r>
    </w:p>
    <w:p w14:paraId="621D6950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Такое разделение уменьшает связанность компонентов и упрощает сопровождение системы.</w:t>
      </w:r>
    </w:p>
    <w:p w14:paraId="1D5DFEC0" w14:textId="77777777" w:rsidR="00087678" w:rsidRPr="00A3596F" w:rsidRDefault="00087678" w:rsidP="00912CE1">
      <w:pPr>
        <w:pStyle w:val="a4"/>
        <w:rPr>
          <w:bCs w:val="0"/>
          <w:lang w:val="ru" w:eastAsia="ru-RU"/>
        </w:rPr>
      </w:pPr>
      <w:r w:rsidRPr="00A3596F">
        <w:rPr>
          <w:bCs w:val="0"/>
          <w:lang w:val="ru" w:eastAsia="ru-RU"/>
        </w:rPr>
        <w:t>2. Поддержка распределённой архитектуры</w:t>
      </w:r>
    </w:p>
    <w:p w14:paraId="3A02D9AD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Система изначально проектируется как распределённая:</w:t>
      </w:r>
    </w:p>
    <w:p w14:paraId="1A659818" w14:textId="77777777" w:rsidR="00087678" w:rsidRPr="00087678" w:rsidRDefault="00087678">
      <w:pPr>
        <w:pStyle w:val="a4"/>
        <w:numPr>
          <w:ilvl w:val="0"/>
          <w:numId w:val="44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мобильный клиент на </w:t>
      </w:r>
      <w:proofErr w:type="spellStart"/>
      <w:r w:rsidRPr="00087678">
        <w:rPr>
          <w:lang w:val="ru" w:eastAsia="ru-RU"/>
        </w:rPr>
        <w:t>React</w:t>
      </w:r>
      <w:proofErr w:type="spellEnd"/>
      <w:r w:rsidRPr="00087678">
        <w:rPr>
          <w:lang w:val="ru" w:eastAsia="ru-RU"/>
        </w:rPr>
        <w:t xml:space="preserve"> </w:t>
      </w:r>
      <w:proofErr w:type="spellStart"/>
      <w:r w:rsidRPr="00087678">
        <w:rPr>
          <w:lang w:val="ru" w:eastAsia="ru-RU"/>
        </w:rPr>
        <w:t>Native</w:t>
      </w:r>
      <w:proofErr w:type="spellEnd"/>
      <w:r w:rsidRPr="00087678">
        <w:rPr>
          <w:lang w:val="ru" w:eastAsia="ru-RU"/>
        </w:rPr>
        <w:t xml:space="preserve">, </w:t>
      </w:r>
    </w:p>
    <w:p w14:paraId="468886D1" w14:textId="77777777" w:rsidR="00087678" w:rsidRPr="00087678" w:rsidRDefault="00087678">
      <w:pPr>
        <w:pStyle w:val="a4"/>
        <w:numPr>
          <w:ilvl w:val="0"/>
          <w:numId w:val="44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серверная часть на Spring Boot, </w:t>
      </w:r>
    </w:p>
    <w:p w14:paraId="7EA8DF4E" w14:textId="77777777" w:rsidR="00087678" w:rsidRPr="00087678" w:rsidRDefault="00087678">
      <w:pPr>
        <w:pStyle w:val="a4"/>
        <w:numPr>
          <w:ilvl w:val="0"/>
          <w:numId w:val="44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внешние API брокеров и рыночных данных, </w:t>
      </w:r>
    </w:p>
    <w:p w14:paraId="2F8BBC4E" w14:textId="77777777" w:rsidR="00087678" w:rsidRPr="00087678" w:rsidRDefault="00087678">
      <w:pPr>
        <w:pStyle w:val="a4"/>
        <w:numPr>
          <w:ilvl w:val="0"/>
          <w:numId w:val="44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PostgreSQL</w:t>
      </w:r>
      <w:proofErr w:type="spellEnd"/>
      <w:r w:rsidRPr="00087678">
        <w:rPr>
          <w:lang w:val="ru" w:eastAsia="ru-RU"/>
        </w:rPr>
        <w:t xml:space="preserve"> как централизованное хранилище. </w:t>
      </w:r>
    </w:p>
    <w:p w14:paraId="1EC3D7AD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PCMEF хорошо подходит для распределённых систем, поскольку логически разделяет клиентские и серверные обязанности.</w:t>
      </w:r>
    </w:p>
    <w:p w14:paraId="5A35CB6F" w14:textId="77777777" w:rsidR="00087678" w:rsidRPr="00A3596F" w:rsidRDefault="00087678" w:rsidP="00912CE1">
      <w:pPr>
        <w:pStyle w:val="a4"/>
        <w:rPr>
          <w:bCs w:val="0"/>
          <w:lang w:val="ru" w:eastAsia="ru-RU"/>
        </w:rPr>
      </w:pPr>
      <w:r w:rsidRPr="00A3596F">
        <w:rPr>
          <w:bCs w:val="0"/>
          <w:lang w:val="ru" w:eastAsia="ru-RU"/>
        </w:rPr>
        <w:t>3. Масштабируемость и расширяемость</w:t>
      </w:r>
    </w:p>
    <w:p w14:paraId="5CCA3505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В будущем платформа может быть расширена:</w:t>
      </w:r>
    </w:p>
    <w:p w14:paraId="5460D689" w14:textId="77777777" w:rsidR="00087678" w:rsidRPr="00087678" w:rsidRDefault="00087678">
      <w:pPr>
        <w:pStyle w:val="a4"/>
        <w:numPr>
          <w:ilvl w:val="0"/>
          <w:numId w:val="45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веб-клиентом, </w:t>
      </w:r>
    </w:p>
    <w:p w14:paraId="221317D1" w14:textId="77777777" w:rsidR="00087678" w:rsidRPr="00087678" w:rsidRDefault="00087678">
      <w:pPr>
        <w:pStyle w:val="a4"/>
        <w:numPr>
          <w:ilvl w:val="0"/>
          <w:numId w:val="45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публичным API, </w:t>
      </w:r>
    </w:p>
    <w:p w14:paraId="518582CB" w14:textId="77777777" w:rsidR="00087678" w:rsidRPr="00087678" w:rsidRDefault="00087678">
      <w:pPr>
        <w:pStyle w:val="a4"/>
        <w:numPr>
          <w:ilvl w:val="0"/>
          <w:numId w:val="45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микросервисами аналитики, </w:t>
      </w:r>
    </w:p>
    <w:p w14:paraId="09F785BC" w14:textId="77777777" w:rsidR="00087678" w:rsidRPr="00087678" w:rsidRDefault="00087678">
      <w:pPr>
        <w:pStyle w:val="a4"/>
        <w:numPr>
          <w:ilvl w:val="0"/>
          <w:numId w:val="45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рекомендательной системой, </w:t>
      </w:r>
    </w:p>
    <w:p w14:paraId="77D2248E" w14:textId="77777777" w:rsidR="00087678" w:rsidRPr="00087678" w:rsidRDefault="00087678">
      <w:pPr>
        <w:pStyle w:val="a4"/>
        <w:numPr>
          <w:ilvl w:val="0"/>
          <w:numId w:val="45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интеграцией с новыми брокерами. </w:t>
      </w:r>
    </w:p>
    <w:p w14:paraId="53D162AE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Распределённая реализация PCMEF позволяет добавлять новые интерфейсы взаимодействия без переработки бизнес-логики.</w:t>
      </w:r>
    </w:p>
    <w:p w14:paraId="22C39A3C" w14:textId="77777777" w:rsidR="00087678" w:rsidRPr="00A3596F" w:rsidRDefault="00087678" w:rsidP="00912CE1">
      <w:pPr>
        <w:pStyle w:val="a4"/>
        <w:rPr>
          <w:bCs w:val="0"/>
          <w:lang w:val="ru" w:eastAsia="ru-RU"/>
        </w:rPr>
      </w:pPr>
      <w:r w:rsidRPr="00A3596F">
        <w:rPr>
          <w:bCs w:val="0"/>
          <w:lang w:val="ru" w:eastAsia="ru-RU"/>
        </w:rPr>
        <w:t>4. Поддержка оффлайн-режима и реактивного UI</w:t>
      </w:r>
    </w:p>
    <w:p w14:paraId="4500AE49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Мобильная траектория требует:</w:t>
      </w:r>
    </w:p>
    <w:p w14:paraId="462B1317" w14:textId="77777777" w:rsidR="00087678" w:rsidRPr="00087678" w:rsidRDefault="00087678">
      <w:pPr>
        <w:pStyle w:val="a4"/>
        <w:numPr>
          <w:ilvl w:val="0"/>
          <w:numId w:val="46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реактивного обновления интерфейса, </w:t>
      </w:r>
    </w:p>
    <w:p w14:paraId="7D883AC2" w14:textId="77777777" w:rsidR="00087678" w:rsidRPr="00087678" w:rsidRDefault="00087678">
      <w:pPr>
        <w:pStyle w:val="a4"/>
        <w:numPr>
          <w:ilvl w:val="0"/>
          <w:numId w:val="46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локального кэширования, </w:t>
      </w:r>
    </w:p>
    <w:p w14:paraId="6E4329C6" w14:textId="77777777" w:rsidR="00087678" w:rsidRPr="00087678" w:rsidRDefault="00087678">
      <w:pPr>
        <w:pStyle w:val="a4"/>
        <w:numPr>
          <w:ilvl w:val="0"/>
          <w:numId w:val="46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временной работы без сети. </w:t>
      </w:r>
    </w:p>
    <w:p w14:paraId="21A6702A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Поэтому клиентская часть дополнена слоями:</w:t>
      </w:r>
    </w:p>
    <w:p w14:paraId="0929D001" w14:textId="77777777" w:rsidR="00087678" w:rsidRPr="00087678" w:rsidRDefault="00087678">
      <w:pPr>
        <w:pStyle w:val="a4"/>
        <w:numPr>
          <w:ilvl w:val="0"/>
          <w:numId w:val="47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>State Management (</w:t>
      </w:r>
      <w:proofErr w:type="spellStart"/>
      <w:r w:rsidRPr="00087678">
        <w:rPr>
          <w:lang w:val="ru" w:eastAsia="ru-RU"/>
        </w:rPr>
        <w:t>MobX</w:t>
      </w:r>
      <w:proofErr w:type="spellEnd"/>
      <w:r w:rsidRPr="00087678">
        <w:rPr>
          <w:lang w:val="ru" w:eastAsia="ru-RU"/>
        </w:rPr>
        <w:t xml:space="preserve">), </w:t>
      </w:r>
    </w:p>
    <w:p w14:paraId="241D7A8D" w14:textId="77777777" w:rsidR="00087678" w:rsidRPr="00087678" w:rsidRDefault="00087678">
      <w:pPr>
        <w:pStyle w:val="a4"/>
        <w:numPr>
          <w:ilvl w:val="0"/>
          <w:numId w:val="47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API Client, </w:t>
      </w:r>
    </w:p>
    <w:p w14:paraId="19F331F1" w14:textId="77777777" w:rsidR="00087678" w:rsidRPr="00087678" w:rsidRDefault="00087678">
      <w:pPr>
        <w:pStyle w:val="a4"/>
        <w:numPr>
          <w:ilvl w:val="0"/>
          <w:numId w:val="47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lastRenderedPageBreak/>
        <w:t xml:space="preserve">Local </w:t>
      </w:r>
      <w:proofErr w:type="spellStart"/>
      <w:r w:rsidRPr="00087678">
        <w:rPr>
          <w:lang w:val="ru" w:eastAsia="ru-RU"/>
        </w:rPr>
        <w:t>Cache</w:t>
      </w:r>
      <w:proofErr w:type="spellEnd"/>
      <w:r w:rsidRPr="00087678">
        <w:rPr>
          <w:lang w:val="ru" w:eastAsia="ru-RU"/>
        </w:rPr>
        <w:t xml:space="preserve">. </w:t>
      </w:r>
    </w:p>
    <w:p w14:paraId="21CF9F4D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Это соответствует рекомендациям методических указаний для мобильной адаптации PCMEF.</w:t>
      </w:r>
    </w:p>
    <w:p w14:paraId="351F2204" w14:textId="77777777" w:rsidR="00087678" w:rsidRPr="00A3596F" w:rsidRDefault="00087678" w:rsidP="00912CE1">
      <w:pPr>
        <w:pStyle w:val="a4"/>
        <w:rPr>
          <w:bCs w:val="0"/>
          <w:lang w:val="ru" w:eastAsia="ru-RU"/>
        </w:rPr>
      </w:pPr>
      <w:r w:rsidRPr="00A3596F">
        <w:rPr>
          <w:bCs w:val="0"/>
          <w:lang w:val="ru" w:eastAsia="ru-RU"/>
        </w:rPr>
        <w:t>5. Тестируемость</w:t>
      </w:r>
    </w:p>
    <w:p w14:paraId="0668D384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Архитектура позволяет тестировать:</w:t>
      </w:r>
    </w:p>
    <w:p w14:paraId="7E871D2E" w14:textId="77777777" w:rsidR="00087678" w:rsidRPr="00087678" w:rsidRDefault="00087678">
      <w:pPr>
        <w:pStyle w:val="a4"/>
        <w:numPr>
          <w:ilvl w:val="0"/>
          <w:numId w:val="48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бизнес-логику отдельно от UI, </w:t>
      </w:r>
    </w:p>
    <w:p w14:paraId="207770B0" w14:textId="77777777" w:rsidR="00087678" w:rsidRPr="00087678" w:rsidRDefault="00087678">
      <w:pPr>
        <w:pStyle w:val="a4"/>
        <w:numPr>
          <w:ilvl w:val="0"/>
          <w:numId w:val="48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интеграции отдельно от доменной модели, </w:t>
      </w:r>
    </w:p>
    <w:p w14:paraId="212AD6E6" w14:textId="77777777" w:rsidR="00087678" w:rsidRPr="00087678" w:rsidRDefault="00087678">
      <w:pPr>
        <w:pStyle w:val="a4"/>
        <w:numPr>
          <w:ilvl w:val="0"/>
          <w:numId w:val="48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REST API независимо от мобильного клиента. </w:t>
      </w:r>
    </w:p>
    <w:p w14:paraId="0382E98F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Особенно важно для финансовой системы, где требуется высокая надежность вычислений и интеграций.</w:t>
      </w:r>
    </w:p>
    <w:p w14:paraId="63047D86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Адаптация PCMEF под мобильную траекторию</w:t>
      </w:r>
    </w:p>
    <w:p w14:paraId="3E505B0A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В соответствии с методическими указаниями архитектурные слои распределены следующим образом:</w:t>
      </w:r>
    </w:p>
    <w:p w14:paraId="2BC174E9" w14:textId="77777777" w:rsidR="00087678" w:rsidRPr="00A3596F" w:rsidRDefault="00087678" w:rsidP="00912CE1">
      <w:pPr>
        <w:pStyle w:val="a4"/>
        <w:rPr>
          <w:b/>
          <w:lang w:val="en-US" w:eastAsia="ru-RU"/>
        </w:rPr>
      </w:pPr>
      <w:r w:rsidRPr="00A3596F">
        <w:rPr>
          <w:b/>
          <w:lang w:val="ru" w:eastAsia="ru-RU"/>
        </w:rPr>
        <w:t>Клиентская</w:t>
      </w:r>
      <w:r w:rsidRPr="00A3596F">
        <w:rPr>
          <w:b/>
          <w:lang w:val="en-US" w:eastAsia="ru-RU"/>
        </w:rPr>
        <w:t xml:space="preserve"> </w:t>
      </w:r>
      <w:r w:rsidRPr="00A3596F">
        <w:rPr>
          <w:b/>
          <w:lang w:val="ru" w:eastAsia="ru-RU"/>
        </w:rPr>
        <w:t>часть</w:t>
      </w:r>
      <w:r w:rsidRPr="00A3596F">
        <w:rPr>
          <w:b/>
          <w:lang w:val="en-US" w:eastAsia="ru-RU"/>
        </w:rPr>
        <w:t xml:space="preserve"> (React Native + TypeScript)</w:t>
      </w:r>
    </w:p>
    <w:p w14:paraId="37AEE629" w14:textId="77777777" w:rsidR="00087678" w:rsidRPr="00087678" w:rsidRDefault="00087678">
      <w:pPr>
        <w:pStyle w:val="a4"/>
        <w:numPr>
          <w:ilvl w:val="0"/>
          <w:numId w:val="49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Presentation</w:t>
      </w:r>
      <w:proofErr w:type="spellEnd"/>
      <w:r w:rsidRPr="00087678">
        <w:rPr>
          <w:lang w:val="ru" w:eastAsia="ru-RU"/>
        </w:rPr>
        <w:t xml:space="preserve"> </w:t>
      </w:r>
    </w:p>
    <w:p w14:paraId="4BC092BA" w14:textId="77777777" w:rsidR="00087678" w:rsidRPr="00087678" w:rsidRDefault="00087678">
      <w:pPr>
        <w:pStyle w:val="a4"/>
        <w:numPr>
          <w:ilvl w:val="0"/>
          <w:numId w:val="49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>State Management (</w:t>
      </w:r>
      <w:proofErr w:type="spellStart"/>
      <w:r w:rsidRPr="00087678">
        <w:rPr>
          <w:lang w:val="ru" w:eastAsia="ru-RU"/>
        </w:rPr>
        <w:t>MobX</w:t>
      </w:r>
      <w:proofErr w:type="spellEnd"/>
      <w:r w:rsidRPr="00087678">
        <w:rPr>
          <w:lang w:val="ru" w:eastAsia="ru-RU"/>
        </w:rPr>
        <w:t xml:space="preserve">) </w:t>
      </w:r>
    </w:p>
    <w:p w14:paraId="35C9CFA0" w14:textId="77777777" w:rsidR="00087678" w:rsidRPr="00087678" w:rsidRDefault="00087678">
      <w:pPr>
        <w:pStyle w:val="a4"/>
        <w:numPr>
          <w:ilvl w:val="0"/>
          <w:numId w:val="49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API Client </w:t>
      </w:r>
    </w:p>
    <w:p w14:paraId="1A2EEFBD" w14:textId="77777777" w:rsidR="00087678" w:rsidRPr="00087678" w:rsidRDefault="00087678">
      <w:pPr>
        <w:pStyle w:val="a4"/>
        <w:numPr>
          <w:ilvl w:val="0"/>
          <w:numId w:val="49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Local </w:t>
      </w:r>
      <w:proofErr w:type="spellStart"/>
      <w:r w:rsidRPr="00087678">
        <w:rPr>
          <w:lang w:val="ru" w:eastAsia="ru-RU"/>
        </w:rPr>
        <w:t>Cache</w:t>
      </w:r>
      <w:proofErr w:type="spellEnd"/>
      <w:r w:rsidRPr="00087678">
        <w:rPr>
          <w:lang w:val="ru" w:eastAsia="ru-RU"/>
        </w:rPr>
        <w:t xml:space="preserve"> </w:t>
      </w:r>
    </w:p>
    <w:p w14:paraId="15AFEB7F" w14:textId="77777777" w:rsidR="00087678" w:rsidRPr="00A3596F" w:rsidRDefault="00087678" w:rsidP="00912CE1">
      <w:pPr>
        <w:pStyle w:val="a4"/>
        <w:rPr>
          <w:b/>
          <w:lang w:val="ru" w:eastAsia="ru-RU"/>
        </w:rPr>
      </w:pPr>
      <w:r w:rsidRPr="00A3596F">
        <w:rPr>
          <w:b/>
          <w:lang w:val="ru" w:eastAsia="ru-RU"/>
        </w:rPr>
        <w:t>Серверная часть (Spring Boot)</w:t>
      </w:r>
    </w:p>
    <w:p w14:paraId="18EA25B4" w14:textId="77777777" w:rsidR="00087678" w:rsidRPr="00087678" w:rsidRDefault="00087678">
      <w:pPr>
        <w:pStyle w:val="a4"/>
        <w:numPr>
          <w:ilvl w:val="0"/>
          <w:numId w:val="50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Control </w:t>
      </w:r>
    </w:p>
    <w:p w14:paraId="69B53791" w14:textId="77777777" w:rsidR="00087678" w:rsidRPr="00087678" w:rsidRDefault="00087678">
      <w:pPr>
        <w:pStyle w:val="a4"/>
        <w:numPr>
          <w:ilvl w:val="0"/>
          <w:numId w:val="50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Mediator</w:t>
      </w:r>
      <w:proofErr w:type="spellEnd"/>
      <w:r w:rsidRPr="00087678">
        <w:rPr>
          <w:lang w:val="ru" w:eastAsia="ru-RU"/>
        </w:rPr>
        <w:t xml:space="preserve"> </w:t>
      </w:r>
    </w:p>
    <w:p w14:paraId="682192F6" w14:textId="77777777" w:rsidR="00087678" w:rsidRPr="00087678" w:rsidRDefault="00087678">
      <w:pPr>
        <w:pStyle w:val="a4"/>
        <w:numPr>
          <w:ilvl w:val="0"/>
          <w:numId w:val="50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Entity</w:t>
      </w:r>
      <w:proofErr w:type="spellEnd"/>
      <w:r w:rsidRPr="00087678">
        <w:rPr>
          <w:lang w:val="ru" w:eastAsia="ru-RU"/>
        </w:rPr>
        <w:t xml:space="preserve"> </w:t>
      </w:r>
    </w:p>
    <w:p w14:paraId="6B0FC6AC" w14:textId="77777777" w:rsidR="00087678" w:rsidRPr="00087678" w:rsidRDefault="00087678">
      <w:pPr>
        <w:pStyle w:val="a4"/>
        <w:numPr>
          <w:ilvl w:val="0"/>
          <w:numId w:val="50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Foundation </w:t>
      </w:r>
    </w:p>
    <w:p w14:paraId="5745B67C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Инфраструктурные технологии</w:t>
      </w:r>
    </w:p>
    <w:p w14:paraId="28769295" w14:textId="77777777" w:rsidR="00087678" w:rsidRPr="00A3596F" w:rsidRDefault="00087678" w:rsidP="00912CE1">
      <w:pPr>
        <w:pStyle w:val="a4"/>
        <w:rPr>
          <w:b/>
          <w:lang w:val="ru" w:eastAsia="ru-RU"/>
        </w:rPr>
      </w:pPr>
      <w:proofErr w:type="spellStart"/>
      <w:r w:rsidRPr="00A3596F">
        <w:rPr>
          <w:b/>
          <w:lang w:val="ru" w:eastAsia="ru-RU"/>
        </w:rPr>
        <w:t>Frontend</w:t>
      </w:r>
      <w:proofErr w:type="spellEnd"/>
    </w:p>
    <w:p w14:paraId="67E2284E" w14:textId="77777777" w:rsidR="00087678" w:rsidRPr="00087678" w:rsidRDefault="00087678">
      <w:pPr>
        <w:pStyle w:val="a4"/>
        <w:numPr>
          <w:ilvl w:val="0"/>
          <w:numId w:val="51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TypeScript</w:t>
      </w:r>
      <w:proofErr w:type="spellEnd"/>
      <w:r w:rsidRPr="00087678">
        <w:rPr>
          <w:lang w:val="ru" w:eastAsia="ru-RU"/>
        </w:rPr>
        <w:t xml:space="preserve"> </w:t>
      </w:r>
    </w:p>
    <w:p w14:paraId="6A3131CB" w14:textId="77777777" w:rsidR="00087678" w:rsidRPr="00087678" w:rsidRDefault="00087678">
      <w:pPr>
        <w:pStyle w:val="a4"/>
        <w:numPr>
          <w:ilvl w:val="0"/>
          <w:numId w:val="51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React</w:t>
      </w:r>
      <w:proofErr w:type="spellEnd"/>
      <w:r w:rsidRPr="00087678">
        <w:rPr>
          <w:lang w:val="ru" w:eastAsia="ru-RU"/>
        </w:rPr>
        <w:t xml:space="preserve"> </w:t>
      </w:r>
      <w:proofErr w:type="spellStart"/>
      <w:r w:rsidRPr="00087678">
        <w:rPr>
          <w:lang w:val="ru" w:eastAsia="ru-RU"/>
        </w:rPr>
        <w:t>Native</w:t>
      </w:r>
      <w:proofErr w:type="spellEnd"/>
      <w:r w:rsidRPr="00087678">
        <w:rPr>
          <w:lang w:val="ru" w:eastAsia="ru-RU"/>
        </w:rPr>
        <w:t xml:space="preserve"> </w:t>
      </w:r>
    </w:p>
    <w:p w14:paraId="7C502371" w14:textId="77777777" w:rsidR="00087678" w:rsidRPr="00087678" w:rsidRDefault="00087678">
      <w:pPr>
        <w:pStyle w:val="a4"/>
        <w:numPr>
          <w:ilvl w:val="0"/>
          <w:numId w:val="51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MobX</w:t>
      </w:r>
      <w:proofErr w:type="spellEnd"/>
      <w:r w:rsidRPr="00087678">
        <w:rPr>
          <w:lang w:val="ru" w:eastAsia="ru-RU"/>
        </w:rPr>
        <w:t xml:space="preserve"> </w:t>
      </w:r>
    </w:p>
    <w:p w14:paraId="296C9911" w14:textId="77777777" w:rsidR="00087678" w:rsidRPr="00087678" w:rsidRDefault="00087678">
      <w:pPr>
        <w:pStyle w:val="a4"/>
        <w:numPr>
          <w:ilvl w:val="0"/>
          <w:numId w:val="51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Axios</w:t>
      </w:r>
      <w:proofErr w:type="spellEnd"/>
      <w:r w:rsidRPr="00087678">
        <w:rPr>
          <w:lang w:val="ru" w:eastAsia="ru-RU"/>
        </w:rPr>
        <w:t xml:space="preserve"> </w:t>
      </w:r>
    </w:p>
    <w:p w14:paraId="4638F41F" w14:textId="77777777" w:rsidR="00087678" w:rsidRPr="00087678" w:rsidRDefault="00087678">
      <w:pPr>
        <w:pStyle w:val="a4"/>
        <w:numPr>
          <w:ilvl w:val="0"/>
          <w:numId w:val="51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AsyncStorage</w:t>
      </w:r>
      <w:proofErr w:type="spellEnd"/>
      <w:r w:rsidRPr="00087678">
        <w:rPr>
          <w:lang w:val="ru" w:eastAsia="ru-RU"/>
        </w:rPr>
        <w:t xml:space="preserve"> / </w:t>
      </w:r>
      <w:proofErr w:type="spellStart"/>
      <w:r w:rsidRPr="00087678">
        <w:rPr>
          <w:lang w:val="ru" w:eastAsia="ru-RU"/>
        </w:rPr>
        <w:t>SQLite</w:t>
      </w:r>
      <w:proofErr w:type="spellEnd"/>
      <w:r w:rsidRPr="00087678">
        <w:rPr>
          <w:lang w:val="ru" w:eastAsia="ru-RU"/>
        </w:rPr>
        <w:t xml:space="preserve"> </w:t>
      </w:r>
    </w:p>
    <w:p w14:paraId="11FA2607" w14:textId="77777777" w:rsidR="00087678" w:rsidRPr="00087678" w:rsidRDefault="00087678" w:rsidP="00912CE1">
      <w:pPr>
        <w:pStyle w:val="a4"/>
        <w:rPr>
          <w:b/>
          <w:lang w:val="ru" w:eastAsia="ru-RU"/>
        </w:rPr>
      </w:pPr>
      <w:proofErr w:type="spellStart"/>
      <w:r w:rsidRPr="00087678">
        <w:rPr>
          <w:b/>
          <w:lang w:val="ru" w:eastAsia="ru-RU"/>
        </w:rPr>
        <w:lastRenderedPageBreak/>
        <w:t>Backend</w:t>
      </w:r>
      <w:proofErr w:type="spellEnd"/>
    </w:p>
    <w:p w14:paraId="44918913" w14:textId="77777777" w:rsidR="00087678" w:rsidRPr="00087678" w:rsidRDefault="00087678">
      <w:pPr>
        <w:pStyle w:val="a4"/>
        <w:numPr>
          <w:ilvl w:val="0"/>
          <w:numId w:val="5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Java 17 </w:t>
      </w:r>
    </w:p>
    <w:p w14:paraId="1E447007" w14:textId="77777777" w:rsidR="00087678" w:rsidRPr="00087678" w:rsidRDefault="00087678">
      <w:pPr>
        <w:pStyle w:val="a4"/>
        <w:numPr>
          <w:ilvl w:val="0"/>
          <w:numId w:val="5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Spring Boot </w:t>
      </w:r>
    </w:p>
    <w:p w14:paraId="428A7304" w14:textId="77777777" w:rsidR="00087678" w:rsidRPr="00087678" w:rsidRDefault="00087678">
      <w:pPr>
        <w:pStyle w:val="a4"/>
        <w:numPr>
          <w:ilvl w:val="0"/>
          <w:numId w:val="5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Spring Security </w:t>
      </w:r>
    </w:p>
    <w:p w14:paraId="546B3C50" w14:textId="77777777" w:rsidR="00087678" w:rsidRPr="00087678" w:rsidRDefault="00087678">
      <w:pPr>
        <w:pStyle w:val="a4"/>
        <w:numPr>
          <w:ilvl w:val="0"/>
          <w:numId w:val="5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JWT </w:t>
      </w:r>
    </w:p>
    <w:p w14:paraId="30F5BD6D" w14:textId="77777777" w:rsidR="00087678" w:rsidRPr="00087678" w:rsidRDefault="00087678">
      <w:pPr>
        <w:pStyle w:val="a4"/>
        <w:numPr>
          <w:ilvl w:val="0"/>
          <w:numId w:val="52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Spring Data JPA </w:t>
      </w:r>
    </w:p>
    <w:p w14:paraId="5E70DBCF" w14:textId="77777777" w:rsidR="00087678" w:rsidRPr="00087678" w:rsidRDefault="00087678">
      <w:pPr>
        <w:pStyle w:val="a4"/>
        <w:numPr>
          <w:ilvl w:val="0"/>
          <w:numId w:val="52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Gradle</w:t>
      </w:r>
      <w:proofErr w:type="spellEnd"/>
      <w:r w:rsidRPr="00087678">
        <w:rPr>
          <w:lang w:val="ru" w:eastAsia="ru-RU"/>
        </w:rPr>
        <w:t xml:space="preserve"> </w:t>
      </w:r>
    </w:p>
    <w:p w14:paraId="2AAD6C8B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Хранение данных</w:t>
      </w:r>
    </w:p>
    <w:p w14:paraId="5A29C9E4" w14:textId="77777777" w:rsidR="00087678" w:rsidRPr="00087678" w:rsidRDefault="00087678">
      <w:pPr>
        <w:pStyle w:val="a4"/>
        <w:numPr>
          <w:ilvl w:val="0"/>
          <w:numId w:val="53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PostgreSQL</w:t>
      </w:r>
      <w:proofErr w:type="spellEnd"/>
      <w:r w:rsidRPr="00087678">
        <w:rPr>
          <w:lang w:val="ru" w:eastAsia="ru-RU"/>
        </w:rPr>
        <w:t xml:space="preserve"> </w:t>
      </w:r>
    </w:p>
    <w:p w14:paraId="10330EEA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Внешние интеграции</w:t>
      </w:r>
    </w:p>
    <w:p w14:paraId="11CFEDBE" w14:textId="77777777" w:rsidR="00087678" w:rsidRPr="00087678" w:rsidRDefault="00087678">
      <w:pPr>
        <w:pStyle w:val="a4"/>
        <w:numPr>
          <w:ilvl w:val="0"/>
          <w:numId w:val="54"/>
        </w:numPr>
        <w:ind w:firstLine="709"/>
        <w:rPr>
          <w:lang w:val="ru" w:eastAsia="ru-RU"/>
        </w:rPr>
      </w:pPr>
      <w:proofErr w:type="spellStart"/>
      <w:r w:rsidRPr="00087678">
        <w:rPr>
          <w:lang w:val="ru" w:eastAsia="ru-RU"/>
        </w:rPr>
        <w:t>Broker</w:t>
      </w:r>
      <w:proofErr w:type="spellEnd"/>
      <w:r w:rsidRPr="00087678">
        <w:rPr>
          <w:lang w:val="ru" w:eastAsia="ru-RU"/>
        </w:rPr>
        <w:t xml:space="preserve"> REST </w:t>
      </w:r>
      <w:proofErr w:type="spellStart"/>
      <w:r w:rsidRPr="00087678">
        <w:rPr>
          <w:lang w:val="ru" w:eastAsia="ru-RU"/>
        </w:rPr>
        <w:t>APIs</w:t>
      </w:r>
      <w:proofErr w:type="spellEnd"/>
      <w:r w:rsidRPr="00087678">
        <w:rPr>
          <w:lang w:val="ru" w:eastAsia="ru-RU"/>
        </w:rPr>
        <w:t xml:space="preserve"> </w:t>
      </w:r>
    </w:p>
    <w:p w14:paraId="70E0577B" w14:textId="77777777" w:rsidR="00087678" w:rsidRPr="00087678" w:rsidRDefault="00087678">
      <w:pPr>
        <w:pStyle w:val="a4"/>
        <w:numPr>
          <w:ilvl w:val="0"/>
          <w:numId w:val="54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Market Data </w:t>
      </w:r>
      <w:proofErr w:type="spellStart"/>
      <w:r w:rsidRPr="00087678">
        <w:rPr>
          <w:lang w:val="ru" w:eastAsia="ru-RU"/>
        </w:rPr>
        <w:t>APIs</w:t>
      </w:r>
      <w:proofErr w:type="spellEnd"/>
      <w:r w:rsidRPr="00087678">
        <w:rPr>
          <w:lang w:val="ru" w:eastAsia="ru-RU"/>
        </w:rPr>
        <w:t xml:space="preserve"> </w:t>
      </w:r>
    </w:p>
    <w:p w14:paraId="6988F222" w14:textId="77777777" w:rsidR="00087678" w:rsidRPr="00087678" w:rsidRDefault="00087678">
      <w:pPr>
        <w:pStyle w:val="a4"/>
        <w:numPr>
          <w:ilvl w:val="0"/>
          <w:numId w:val="54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SMTP / </w:t>
      </w:r>
      <w:proofErr w:type="spellStart"/>
      <w:r w:rsidRPr="00087678">
        <w:rPr>
          <w:lang w:val="ru" w:eastAsia="ru-RU"/>
        </w:rPr>
        <w:t>Push</w:t>
      </w:r>
      <w:proofErr w:type="spellEnd"/>
      <w:r w:rsidRPr="00087678">
        <w:rPr>
          <w:lang w:val="ru" w:eastAsia="ru-RU"/>
        </w:rPr>
        <w:t xml:space="preserve"> </w:t>
      </w:r>
      <w:proofErr w:type="spellStart"/>
      <w:r w:rsidRPr="00087678">
        <w:rPr>
          <w:lang w:val="ru" w:eastAsia="ru-RU"/>
        </w:rPr>
        <w:t>Notification</w:t>
      </w:r>
      <w:proofErr w:type="spellEnd"/>
      <w:r w:rsidRPr="00087678">
        <w:rPr>
          <w:lang w:val="ru" w:eastAsia="ru-RU"/>
        </w:rPr>
        <w:t xml:space="preserve"> </w:t>
      </w:r>
      <w:proofErr w:type="spellStart"/>
      <w:r w:rsidRPr="00087678">
        <w:rPr>
          <w:lang w:val="ru" w:eastAsia="ru-RU"/>
        </w:rPr>
        <w:t>services</w:t>
      </w:r>
      <w:proofErr w:type="spellEnd"/>
      <w:r w:rsidRPr="00087678">
        <w:rPr>
          <w:lang w:val="ru" w:eastAsia="ru-RU"/>
        </w:rPr>
        <w:t xml:space="preserve"> </w:t>
      </w:r>
    </w:p>
    <w:p w14:paraId="45BDE422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Рассмотренные альтернативы</w:t>
      </w:r>
    </w:p>
    <w:p w14:paraId="20E5C7C4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1. MVC (Model-View-</w:t>
      </w:r>
      <w:proofErr w:type="spellStart"/>
      <w:r w:rsidRPr="00087678">
        <w:rPr>
          <w:b/>
          <w:lang w:val="ru" w:eastAsia="ru-RU"/>
        </w:rPr>
        <w:t>Controller</w:t>
      </w:r>
      <w:proofErr w:type="spellEnd"/>
      <w:r w:rsidRPr="00087678">
        <w:rPr>
          <w:b/>
          <w:lang w:val="ru" w:eastAsia="ru-RU"/>
        </w:rPr>
        <w:t>)</w:t>
      </w:r>
    </w:p>
    <w:p w14:paraId="2A2D74C2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Отвергнут, поскольку:</w:t>
      </w:r>
    </w:p>
    <w:p w14:paraId="2CE5060D" w14:textId="77777777" w:rsidR="00087678" w:rsidRPr="00087678" w:rsidRDefault="00087678">
      <w:pPr>
        <w:pStyle w:val="a4"/>
        <w:numPr>
          <w:ilvl w:val="0"/>
          <w:numId w:val="55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плохо подходит для распределённой мобильной архитектуры, </w:t>
      </w:r>
    </w:p>
    <w:p w14:paraId="6925F6D0" w14:textId="77777777" w:rsidR="00087678" w:rsidRPr="00087678" w:rsidRDefault="00087678">
      <w:pPr>
        <w:pStyle w:val="a4"/>
        <w:numPr>
          <w:ilvl w:val="0"/>
          <w:numId w:val="55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приводит к перегруженным контроллерам, </w:t>
      </w:r>
    </w:p>
    <w:p w14:paraId="707A7E73" w14:textId="77777777" w:rsidR="00087678" w:rsidRPr="00087678" w:rsidRDefault="00087678">
      <w:pPr>
        <w:pStyle w:val="a4"/>
        <w:numPr>
          <w:ilvl w:val="0"/>
          <w:numId w:val="55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недостаточно изолирует бизнес-логику, </w:t>
      </w:r>
    </w:p>
    <w:p w14:paraId="2651E968" w14:textId="77777777" w:rsidR="00087678" w:rsidRPr="00087678" w:rsidRDefault="00087678">
      <w:pPr>
        <w:pStyle w:val="a4"/>
        <w:numPr>
          <w:ilvl w:val="0"/>
          <w:numId w:val="55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усложняет масштабирование интеграций. </w:t>
      </w:r>
    </w:p>
    <w:p w14:paraId="2F73F65A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 xml:space="preserve">2. </w:t>
      </w:r>
      <w:proofErr w:type="spellStart"/>
      <w:r w:rsidRPr="00087678">
        <w:rPr>
          <w:b/>
          <w:lang w:val="ru" w:eastAsia="ru-RU"/>
        </w:rPr>
        <w:t>Clean</w:t>
      </w:r>
      <w:proofErr w:type="spellEnd"/>
      <w:r w:rsidRPr="00087678">
        <w:rPr>
          <w:b/>
          <w:lang w:val="ru" w:eastAsia="ru-RU"/>
        </w:rPr>
        <w:t xml:space="preserve"> Architecture</w:t>
      </w:r>
    </w:p>
    <w:p w14:paraId="0EBE9DAF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Рассматривалась как альтернатива, поскольку концептуально близка к PCMEF.</w:t>
      </w:r>
    </w:p>
    <w:p w14:paraId="41B404E3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Причины отказа:</w:t>
      </w:r>
    </w:p>
    <w:p w14:paraId="322C48CA" w14:textId="77777777" w:rsidR="00087678" w:rsidRPr="00087678" w:rsidRDefault="00087678">
      <w:pPr>
        <w:pStyle w:val="a4"/>
        <w:numPr>
          <w:ilvl w:val="0"/>
          <w:numId w:val="56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более высокая сложность реализации, </w:t>
      </w:r>
    </w:p>
    <w:p w14:paraId="67F13C6E" w14:textId="77777777" w:rsidR="00087678" w:rsidRPr="00087678" w:rsidRDefault="00087678">
      <w:pPr>
        <w:pStyle w:val="a4"/>
        <w:numPr>
          <w:ilvl w:val="0"/>
          <w:numId w:val="56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избыточность для учебного проекта, </w:t>
      </w:r>
    </w:p>
    <w:p w14:paraId="4CC5FD5F" w14:textId="7B5A5ABC" w:rsidR="00087678" w:rsidRPr="00087678" w:rsidRDefault="00087678">
      <w:pPr>
        <w:pStyle w:val="a4"/>
        <w:numPr>
          <w:ilvl w:val="0"/>
          <w:numId w:val="56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необходимость большого количества </w:t>
      </w:r>
      <w:proofErr w:type="spellStart"/>
      <w:r w:rsidRPr="00087678">
        <w:rPr>
          <w:lang w:val="ru" w:eastAsia="ru-RU"/>
        </w:rPr>
        <w:t>abstraction</w:t>
      </w:r>
      <w:proofErr w:type="spellEnd"/>
      <w:r w:rsidRPr="00087678">
        <w:rPr>
          <w:lang w:val="ru" w:eastAsia="ru-RU"/>
        </w:rPr>
        <w:t xml:space="preserve"> </w:t>
      </w:r>
      <w:proofErr w:type="spellStart"/>
      <w:r w:rsidRPr="00087678">
        <w:rPr>
          <w:lang w:val="ru" w:eastAsia="ru-RU"/>
        </w:rPr>
        <w:t>layers</w:t>
      </w:r>
      <w:proofErr w:type="spellEnd"/>
      <w:r w:rsidRPr="00087678">
        <w:rPr>
          <w:lang w:val="ru" w:eastAsia="ru-RU"/>
        </w:rPr>
        <w:t xml:space="preserve">. </w:t>
      </w:r>
    </w:p>
    <w:p w14:paraId="62960A83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3. Монолитное мобильное приложение с локальной БД</w:t>
      </w:r>
    </w:p>
    <w:p w14:paraId="311E3E19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Отвергнуто по следующим причинам:</w:t>
      </w:r>
    </w:p>
    <w:p w14:paraId="70411E3E" w14:textId="77777777" w:rsidR="00087678" w:rsidRPr="00087678" w:rsidRDefault="00087678">
      <w:pPr>
        <w:pStyle w:val="a4"/>
        <w:numPr>
          <w:ilvl w:val="0"/>
          <w:numId w:val="57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невозможно обеспечить централизованную синхронизацию, </w:t>
      </w:r>
    </w:p>
    <w:p w14:paraId="0D323693" w14:textId="77777777" w:rsidR="00087678" w:rsidRPr="00087678" w:rsidRDefault="00087678">
      <w:pPr>
        <w:pStyle w:val="a4"/>
        <w:numPr>
          <w:ilvl w:val="0"/>
          <w:numId w:val="57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lastRenderedPageBreak/>
        <w:t xml:space="preserve">отсутствует единая аналитика, </w:t>
      </w:r>
    </w:p>
    <w:p w14:paraId="5A64573A" w14:textId="77777777" w:rsidR="00087678" w:rsidRPr="00087678" w:rsidRDefault="00087678">
      <w:pPr>
        <w:pStyle w:val="a4"/>
        <w:numPr>
          <w:ilvl w:val="0"/>
          <w:numId w:val="57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невозможно интегрироваться с брокерскими API безопасным образом, </w:t>
      </w:r>
    </w:p>
    <w:p w14:paraId="56734441" w14:textId="77777777" w:rsidR="00087678" w:rsidRPr="00087678" w:rsidRDefault="00087678">
      <w:pPr>
        <w:pStyle w:val="a4"/>
        <w:numPr>
          <w:ilvl w:val="0"/>
          <w:numId w:val="57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противоречит требованиям наличия серверной части. </w:t>
      </w:r>
    </w:p>
    <w:p w14:paraId="1F0E58F1" w14:textId="77777777" w:rsidR="00087678" w:rsidRPr="00087678" w:rsidRDefault="00087678" w:rsidP="00912CE1">
      <w:pPr>
        <w:pStyle w:val="a4"/>
        <w:rPr>
          <w:b/>
          <w:lang w:val="ru" w:eastAsia="ru-RU"/>
        </w:rPr>
      </w:pPr>
      <w:r w:rsidRPr="00087678">
        <w:rPr>
          <w:b/>
          <w:lang w:val="ru" w:eastAsia="ru-RU"/>
        </w:rPr>
        <w:t>Итог</w:t>
      </w:r>
    </w:p>
    <w:p w14:paraId="0476DB8A" w14:textId="77777777" w:rsidR="00087678" w:rsidRPr="00087678" w:rsidRDefault="00087678" w:rsidP="00912CE1">
      <w:pPr>
        <w:pStyle w:val="a4"/>
        <w:rPr>
          <w:lang w:eastAsia="ru-RU"/>
        </w:rPr>
      </w:pPr>
      <w:r w:rsidRPr="00087678">
        <w:rPr>
          <w:lang w:eastAsia="ru-RU"/>
        </w:rPr>
        <w:t>Выбранная архитектура PCMEF обеспечивает:</w:t>
      </w:r>
    </w:p>
    <w:p w14:paraId="5ED0E345" w14:textId="77777777" w:rsidR="00087678" w:rsidRPr="00087678" w:rsidRDefault="00087678">
      <w:pPr>
        <w:pStyle w:val="a4"/>
        <w:numPr>
          <w:ilvl w:val="0"/>
          <w:numId w:val="58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хорошее разделение ответственности, </w:t>
      </w:r>
    </w:p>
    <w:p w14:paraId="0EABB95E" w14:textId="77777777" w:rsidR="00087678" w:rsidRPr="00087678" w:rsidRDefault="00087678">
      <w:pPr>
        <w:pStyle w:val="a4"/>
        <w:numPr>
          <w:ilvl w:val="0"/>
          <w:numId w:val="58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масштабируемость, </w:t>
      </w:r>
    </w:p>
    <w:p w14:paraId="6CF302D1" w14:textId="77777777" w:rsidR="00087678" w:rsidRPr="00087678" w:rsidRDefault="00087678">
      <w:pPr>
        <w:pStyle w:val="a4"/>
        <w:numPr>
          <w:ilvl w:val="0"/>
          <w:numId w:val="58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поддержку мобильного клиента, </w:t>
      </w:r>
    </w:p>
    <w:p w14:paraId="41C00A8E" w14:textId="77777777" w:rsidR="00087678" w:rsidRPr="00087678" w:rsidRDefault="00087678">
      <w:pPr>
        <w:pStyle w:val="a4"/>
        <w:numPr>
          <w:ilvl w:val="0"/>
          <w:numId w:val="58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интеграцию с внешними брокерами, </w:t>
      </w:r>
    </w:p>
    <w:p w14:paraId="7F61C25F" w14:textId="77777777" w:rsidR="00087678" w:rsidRPr="00087678" w:rsidRDefault="00087678">
      <w:pPr>
        <w:pStyle w:val="a4"/>
        <w:numPr>
          <w:ilvl w:val="0"/>
          <w:numId w:val="58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 xml:space="preserve">поддержку оффлайн-режима, </w:t>
      </w:r>
    </w:p>
    <w:p w14:paraId="03361948" w14:textId="00331A47" w:rsidR="00A3596F" w:rsidRPr="00A71397" w:rsidRDefault="00087678">
      <w:pPr>
        <w:pStyle w:val="a4"/>
        <w:numPr>
          <w:ilvl w:val="0"/>
          <w:numId w:val="58"/>
        </w:numPr>
        <w:ind w:firstLine="709"/>
        <w:rPr>
          <w:lang w:val="ru" w:eastAsia="ru-RU"/>
        </w:rPr>
      </w:pPr>
      <w:r w:rsidRPr="00087678">
        <w:rPr>
          <w:lang w:val="ru" w:eastAsia="ru-RU"/>
        </w:rPr>
        <w:t>тестируемость</w:t>
      </w:r>
    </w:p>
    <w:p w14:paraId="0EBF44C9" w14:textId="0DB5001B" w:rsidR="00A3596F" w:rsidRPr="00087678" w:rsidRDefault="00A3596F" w:rsidP="00A3596F">
      <w:pPr>
        <w:pStyle w:val="a4"/>
        <w:rPr>
          <w:lang w:val="ru" w:eastAsia="ru-RU"/>
        </w:rPr>
      </w:pPr>
      <w:r>
        <w:t>Для оценки структурной сложности проектируемой системы и выявления потенциальных проблем связности модулей была построена диаграмма зависимостей, отражающая отношения между основными компонентами приложения.</w:t>
      </w:r>
    </w:p>
    <w:p w14:paraId="5E8AB0B6" w14:textId="77777777" w:rsidR="004B78CC" w:rsidRPr="001B0F50" w:rsidRDefault="004B78CC" w:rsidP="00A3596F">
      <w:pPr>
        <w:pStyle w:val="a4"/>
        <w:ind w:left="360" w:firstLine="0"/>
        <w:jc w:val="center"/>
        <w:rPr>
          <w:lang w:eastAsia="ru-RU"/>
        </w:rPr>
      </w:pPr>
      <w:r w:rsidRPr="001B0F50">
        <w:rPr>
          <w:lang w:val="ru" w:eastAsia="ru-RU"/>
        </w:rPr>
        <w:fldChar w:fldCharType="begin"/>
      </w:r>
      <w:r w:rsidRPr="001B0F50">
        <w:rPr>
          <w:lang w:val="ru" w:eastAsia="ru-RU"/>
        </w:rPr>
        <w:instrText xml:space="preserve"> INCLUDEPICTURE "https://uml.planttext.com/plantuml/png/bLVBRjj65DtpAowywQAGlHVG8B8aep8aMHMLfWjlQ6ea4wOuwd3an2WAn7RpA9msRP55L-skQ-TXn75YvnV8N-YNzDmPKg9f9qvjW1xEd7ldt2UlRyVQKtes2Hqd52DDMf8AnjkQXe4IlWvavCGxGJJrb3SXNqwcCXAHTlLUA8W1NZGEHG4ozVmTRopA04S76Xl9y-GqEKvUfG_mV8_VOqhUOFaoEKttSVG-kKZtquFa97bBlNgdkLP9ZjC7wKCSy-PPUf0UulqeKzUATaMi9o14jV5OYR6dfQ9UwEcHL1F7yNn-Nx8mgPR8Yob_SPoCAYrrv5O0RVKmWARDg2yWHrrF1xk2lgJ1tbIulWgcUeb-S1nQU86MUah4M7Zi9sfxUqBbuf0G8eetepijgkS2iM5G52hfSx4hgED5u3KnPC3jEtB1Lq1NpGJ4QZ7GadYjrvfRKRiVo9ZwJNSmtseCDg1xEXNM4q2NvDlIzqAgU_wss8pSRze1oAnGBTwBVAO0KaRG09mV2nvSnK94GmXDLH2DQLNAQxnLbv5MCimTTRkFG6Hx8M-uzxpnM2WcPk-nPoKj7J4CJ9npDQvGku4FngkpE8X475DRZWFVgCZ19HtD20cqbsjOxzN8x0Jiv8QSU4547JaKeNMrHPTKhCbPD2m5VYhZ09SPDStxMgW8xcn5MeoLjuZSGf9zY9MtvSLmOa_66aaClnjOOzLn_53EXd2laZlMBrQ3VJVnon0TJ-q8JGqeMy3iPX7cTWOzolnbimWRyzFUBDwchjJ1AF0BV7dRSRwWhpxsWxDwkzNi3gZHx3MxZMQttcgwdvHmyZAaIkNMfOgWAg5a0ZXDURR_E9UE6M_Bf4eJeRVba92qeQqqiSjLvZWMm50kYQej0oM-d-5E8DVl3j3eaB55fCbgO4DJ14fumvLxAk0Q-npJAswp_ssp_scZcOovAYk4Adqz6FHSGszbtTteRaORKn4np6S8773JxVRQ_-7u_6xcCI-bAiKsAN9VSglOzS8WorDdZcInh7ggDBIb8j5HRBviHbjv3QfPAEAIOA5cgl1mLYvxvFa-H3OZaTTCKAWPnoc8iPR6AgJN6wjrz2OKovNpUNLaWJUUjPw-WfsNI8wzAxPSYMQchq1DxLJjdwcIMlhScaeWKq9vMFE4koc6hUwWsL-hrMyAdIcAaOSeBPc4Dkq-ovDvvgnaNTIKBiFgyqmgoFU4YeDOYyWNfa6PxNdxDcq4NT6M_m9whQgiEHNQtBo1swE551DUNhvrcLQUa5SE5hd3HzVHA3Z_Ov0ofaHfaIlN7DuGjaPjKAErziRT6y8MINGOBQSaH-QRIvJyZJdd8Bb8pYXvZV7dF3bFZzA7LHoPN4NryH9TgZRJssXfMJ_6farZV6k9rLvMFl_OuOP_C2wTOrpYGUjT-XHN7AVFA7c18UiDNaxI_Kho3WnUOUCiEUQhAvIDPYVOFKuVOUXwHXZ77WFDP5_cc7FMQKOo8sks6G7HLunBZv8Jmk8311zOJScfGKc57XjhcoPbAxQardB2XXI-a33bJnZoar6qpmQbX_aSo5x3e8Z9aIrvozXJa0Ebv0EmXuOauy4_C_3tvBbTl3HEU8BdASZQi5JOFoVm3rF7RJWqusZwr1mADBjmPSeLZZCspOojc4PBXjW16dROGObeOpGAqHKheq35cg3y8dcDeHPFfcNOd-LnCYR1mb_I9pWpK_5v-X2NNHYkRnOcuUfd37bik80tBUQ_0gKRUa-djz4VrF3jxjzfDpyZaMsKcFPlLoTpzXZ7_eF9ExY7RMCRJGwScO0mtNsisU_N3l-dTfjrdAG_cpm-MkRf2_yz83Aunw0OpohEComhUiTerintNXeR_dtqHpOsO8L3TXNlvTs7r_D-Oo7sCxTII4Rcy5VomkJYWGdLnqsuC04wDCy3rCHX-cjwi5o8osqiyN_NVm00" \* MERGEFORMATINET </w:instrText>
      </w:r>
      <w:r w:rsidRPr="001B0F50">
        <w:rPr>
          <w:lang w:val="ru" w:eastAsia="ru-RU"/>
        </w:rPr>
        <w:fldChar w:fldCharType="separate"/>
      </w:r>
      <w:r w:rsidRPr="001B0F50">
        <w:rPr>
          <w:noProof/>
          <w:lang w:val="ru" w:eastAsia="ru-RU"/>
        </w:rPr>
        <w:drawing>
          <wp:inline distT="0" distB="0" distL="0" distR="0" wp14:anchorId="45D84647" wp14:editId="150CEABD">
            <wp:extent cx="5413805" cy="1560195"/>
            <wp:effectExtent l="0" t="0" r="0" b="1905"/>
            <wp:docPr id="3457838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933" cy="161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0F50">
        <w:rPr>
          <w:lang w:eastAsia="ru-RU"/>
        </w:rPr>
        <w:fldChar w:fldCharType="end"/>
      </w:r>
    </w:p>
    <w:p w14:paraId="09AA1CD9" w14:textId="77777777" w:rsidR="004B78CC" w:rsidRDefault="004B78CC" w:rsidP="00A3596F">
      <w:pPr>
        <w:pStyle w:val="a4"/>
        <w:ind w:left="360" w:firstLine="0"/>
        <w:jc w:val="center"/>
        <w:rPr>
          <w:lang w:eastAsia="ru-RU"/>
        </w:rPr>
      </w:pPr>
      <w:r w:rsidRPr="001B0F50">
        <w:rPr>
          <w:lang w:eastAsia="ru-RU"/>
        </w:rPr>
        <w:t>Рисунок 4 – Диаграмма зависимостей</w:t>
      </w:r>
    </w:p>
    <w:p w14:paraId="17E97C2C" w14:textId="549309C2" w:rsidR="00A3596F" w:rsidRDefault="00A3596F" w:rsidP="00A3596F">
      <w:pPr>
        <w:pStyle w:val="a4"/>
        <w:rPr>
          <w:lang w:eastAsia="ru-RU"/>
        </w:rPr>
      </w:pPr>
      <w:r>
        <w:t>На основе уточнённых требований и выявленных зависимостей исходная контекстная диаграмма была доработана. Модифицированная версия отражает скорректированный состав внешних сущностей и информационных потоков, взаимодействующих с системой</w:t>
      </w:r>
      <w:r>
        <w:t>.</w:t>
      </w:r>
    </w:p>
    <w:p w14:paraId="5E21656E" w14:textId="77777777" w:rsidR="004B78CC" w:rsidRPr="001B0F50" w:rsidRDefault="004B78CC" w:rsidP="00A3596F">
      <w:pPr>
        <w:pStyle w:val="a4"/>
        <w:ind w:left="360" w:firstLine="0"/>
        <w:jc w:val="center"/>
        <w:rPr>
          <w:lang w:eastAsia="ru-RU"/>
        </w:rPr>
      </w:pPr>
      <w:r w:rsidRPr="001B0F50">
        <w:rPr>
          <w:lang w:val="ru" w:eastAsia="ru-RU"/>
        </w:rPr>
        <w:lastRenderedPageBreak/>
        <w:fldChar w:fldCharType="begin"/>
      </w:r>
      <w:r w:rsidRPr="001B0F50">
        <w:rPr>
          <w:lang w:val="ru" w:eastAsia="ru-RU"/>
        </w:rPr>
        <w:instrText xml:space="preserve"> INCLUDEPICTURE "https://uml.planttext.com/plantuml/png/XLHDRnCn4BtxLuno0g6eznvGaoQ8L6swi85ooCNTTJPMTksLruaK8QIq1xWWqTvwvHy4IjMeqF0NlF-8iVUZIIwSTkrvysRUipq7cQPAJvEOa9YDD6W9YaTZ3I5NBD1S2f9Dk4YfeWcaD9ZGYFbw7ZEmOIgYc1520oqLDCoDUJG_pLr-aL-QTRuOYcSdyfmZjfMcpnj0C-Y96SiGNATScL_cZrbXuigcvGkpB98Tl1KcN11Ibu96GP0meQ4LHOf5rFBuyqopnAKKl_2H48109gaK5jie6pcCEIw7uYt31g1FDPynU063UShyGF4KGuZyu9YAb1sUDbh0H0WjhpSKVgguYA0jfNOPPN0dfJNLO_pX0RLs8cquZTbG79qDi799uRDWghYU5wenOPT3q7YE51bqHSG5At3L9lb4I4WrFQSPMkJ9JACp_fjZBD9f7pfifqr84CjfY1AKd31b5MHeHDSVxBqU33o_KE1Y6AhH9rHDc8OEqeEdv8o7J9LfP-pSbwYu45y0DrEx2UKnIbCp7g1W_sJWEQJRBxThi3VDnj2Nceyge-h4LtWLhRIzbjVF78C5rmJLdO9cysLvQB0FJXDn5yW5geEh8gH4RiUShYF_jBzNeggGXTbpGOmzkFSqvg5hSnlIQLi0chwzNTlwlnArYHMmzdWRjsaXGgsrsu0DXvuaFzsYdLw5rAnyzt9KNNo0hLTY7inlVAXtvZ6_tCTW4zxrtCS-6C0nWXG95JWVxEjqaMCPq1W26eoPMv-EHZ5UNaXao8ZjrDRThLuz8W3p7MV9masK1Gw8PVuDyY_uiNFYQz62zSZUPBSmrzZVFI9n0ZMnsRMvnOq7iooYDxPpxF_M3PdF65f1VW7c1wxN2BDLbdOO5V0hMz9AngGDbcjak4VyNzi8GjP5Enjo3l0N1-e_" \* MERGEFORMATINET </w:instrText>
      </w:r>
      <w:r w:rsidRPr="001B0F50">
        <w:rPr>
          <w:lang w:val="ru" w:eastAsia="ru-RU"/>
        </w:rPr>
        <w:fldChar w:fldCharType="separate"/>
      </w:r>
      <w:r w:rsidRPr="001B0F50">
        <w:rPr>
          <w:noProof/>
          <w:lang w:val="ru" w:eastAsia="ru-RU"/>
        </w:rPr>
        <w:drawing>
          <wp:inline distT="0" distB="0" distL="0" distR="0" wp14:anchorId="2B961014" wp14:editId="36F3AAAE">
            <wp:extent cx="4921230" cy="3373581"/>
            <wp:effectExtent l="0" t="0" r="0" b="5080"/>
            <wp:docPr id="268575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29" cy="3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0F50">
        <w:rPr>
          <w:lang w:eastAsia="ru-RU"/>
        </w:rPr>
        <w:fldChar w:fldCharType="end"/>
      </w:r>
    </w:p>
    <w:p w14:paraId="423D1A6E" w14:textId="77777777" w:rsidR="004B78CC" w:rsidRDefault="004B78CC" w:rsidP="00A3596F">
      <w:pPr>
        <w:pStyle w:val="a4"/>
        <w:ind w:left="360" w:firstLine="0"/>
        <w:jc w:val="center"/>
        <w:rPr>
          <w:lang w:eastAsia="ru-RU"/>
        </w:rPr>
      </w:pPr>
      <w:r w:rsidRPr="001B0F50">
        <w:rPr>
          <w:lang w:eastAsia="ru-RU"/>
        </w:rPr>
        <w:t xml:space="preserve">Рисунок </w:t>
      </w:r>
      <w:r>
        <w:rPr>
          <w:lang w:eastAsia="ru-RU"/>
        </w:rPr>
        <w:t>5</w:t>
      </w:r>
      <w:r w:rsidRPr="001B0F50">
        <w:rPr>
          <w:lang w:eastAsia="ru-RU"/>
        </w:rPr>
        <w:t xml:space="preserve"> – Модифицированная контекстная диаграмма</w:t>
      </w:r>
    </w:p>
    <w:p w14:paraId="6BCAB678" w14:textId="7A65AF47" w:rsidR="009826FA" w:rsidRPr="001B0F50" w:rsidRDefault="009826FA" w:rsidP="009826FA">
      <w:pPr>
        <w:pStyle w:val="a4"/>
        <w:rPr>
          <w:lang w:eastAsia="ru-RU"/>
        </w:rPr>
      </w:pPr>
      <w:r>
        <w:t>Для структурирования кодовой базы приложения была выбрана многоуровневая архитектура PCMEF (</w:t>
      </w:r>
      <w:proofErr w:type="spellStart"/>
      <w:r>
        <w:t>Presentation</w:t>
      </w:r>
      <w:proofErr w:type="spellEnd"/>
      <w:r>
        <w:t xml:space="preserve">, Control, </w:t>
      </w:r>
      <w:proofErr w:type="spellStart"/>
      <w:r>
        <w:t>Mediation</w:t>
      </w:r>
      <w:proofErr w:type="spellEnd"/>
      <w:r>
        <w:t xml:space="preserve">, </w:t>
      </w:r>
      <w:proofErr w:type="spellStart"/>
      <w:r>
        <w:t>Entity</w:t>
      </w:r>
      <w:proofErr w:type="spellEnd"/>
      <w:r>
        <w:t>, Foundation), обеспечивающая чёткое разделение ответственности между слоями. Клиентская часть приложения организована в соответствии с данной архитектурой следующим образом.</w:t>
      </w:r>
    </w:p>
    <w:p w14:paraId="3D2BD643" w14:textId="77777777" w:rsidR="004B78CC" w:rsidRPr="001B0F50" w:rsidRDefault="004B78CC" w:rsidP="00A3596F">
      <w:pPr>
        <w:pStyle w:val="a4"/>
        <w:ind w:left="360" w:firstLine="0"/>
        <w:jc w:val="center"/>
        <w:rPr>
          <w:lang w:eastAsia="ru-RU"/>
        </w:rPr>
      </w:pPr>
      <w:r w:rsidRPr="001B0F50">
        <w:rPr>
          <w:noProof/>
          <w:lang w:eastAsia="ru-RU"/>
        </w:rPr>
        <w:drawing>
          <wp:inline distT="0" distB="0" distL="0" distR="0" wp14:anchorId="3CE79FC4" wp14:editId="17BDBB38">
            <wp:extent cx="3778181" cy="3444183"/>
            <wp:effectExtent l="0" t="0" r="0" b="0"/>
            <wp:docPr id="84930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04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87" cy="348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9C2F" w14:textId="77777777" w:rsidR="004B78CC" w:rsidRDefault="004B78CC" w:rsidP="00A3596F">
      <w:pPr>
        <w:pStyle w:val="a4"/>
        <w:ind w:left="360" w:firstLine="0"/>
        <w:jc w:val="center"/>
        <w:rPr>
          <w:lang w:eastAsia="ru-RU"/>
        </w:rPr>
      </w:pPr>
      <w:r w:rsidRPr="001B0F50">
        <w:rPr>
          <w:lang w:eastAsia="ru-RU"/>
        </w:rPr>
        <w:t xml:space="preserve">Рисунок </w:t>
      </w:r>
      <w:r>
        <w:rPr>
          <w:lang w:eastAsia="ru-RU"/>
        </w:rPr>
        <w:t>6</w:t>
      </w:r>
      <w:r w:rsidRPr="001B0F50">
        <w:rPr>
          <w:lang w:eastAsia="ru-RU"/>
        </w:rPr>
        <w:t xml:space="preserve"> – Диаграмма пакетов </w:t>
      </w:r>
      <w:r w:rsidRPr="001B0F50">
        <w:rPr>
          <w:lang w:val="en-US" w:eastAsia="ru-RU"/>
        </w:rPr>
        <w:t>PCMEF</w:t>
      </w:r>
      <w:r w:rsidRPr="001B0F50">
        <w:rPr>
          <w:lang w:eastAsia="ru-RU"/>
        </w:rPr>
        <w:t>, фронт-часть</w:t>
      </w:r>
    </w:p>
    <w:p w14:paraId="3CBDD56E" w14:textId="70BDA80F" w:rsidR="009826FA" w:rsidRDefault="009826FA">
      <w:pPr>
        <w:spacing w:line="259" w:lineRule="auto"/>
        <w:rPr>
          <w:rFonts w:ascii="Times New Roman" w:hAnsi="Times New Roman" w:cs="Times New Roman"/>
          <w:bCs/>
          <w:sz w:val="28"/>
          <w:szCs w:val="44"/>
        </w:rPr>
      </w:pPr>
    </w:p>
    <w:p w14:paraId="6986F072" w14:textId="0E004E05" w:rsidR="009826FA" w:rsidRPr="001B0F50" w:rsidRDefault="009826FA" w:rsidP="009826FA">
      <w:pPr>
        <w:pStyle w:val="a4"/>
        <w:rPr>
          <w:lang w:eastAsia="ru-RU"/>
        </w:rPr>
      </w:pPr>
      <w:r>
        <w:t xml:space="preserve">Аналогичный подход применён и к серверной части системы. Распределение пакетов по уровням PCMEF на стороне </w:t>
      </w:r>
      <w:proofErr w:type="spellStart"/>
      <w:r>
        <w:t>backend</w:t>
      </w:r>
      <w:proofErr w:type="spellEnd"/>
      <w:r>
        <w:t xml:space="preserve"> представлено ниже.</w:t>
      </w:r>
    </w:p>
    <w:p w14:paraId="65BF9ABA" w14:textId="77777777" w:rsidR="004B78CC" w:rsidRPr="001B0F50" w:rsidRDefault="004B78CC" w:rsidP="00A3596F">
      <w:pPr>
        <w:pStyle w:val="a4"/>
        <w:ind w:left="360" w:firstLine="0"/>
        <w:jc w:val="center"/>
        <w:rPr>
          <w:lang w:eastAsia="ru-RU"/>
        </w:rPr>
      </w:pPr>
      <w:r w:rsidRPr="001B0F50">
        <w:rPr>
          <w:noProof/>
          <w:lang w:eastAsia="ru-RU"/>
        </w:rPr>
        <w:drawing>
          <wp:inline distT="0" distB="0" distL="0" distR="0" wp14:anchorId="2F903563" wp14:editId="331C934F">
            <wp:extent cx="4180114" cy="2871790"/>
            <wp:effectExtent l="0" t="0" r="0" b="0"/>
            <wp:docPr id="95142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2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7513" cy="291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BC27" w14:textId="2BFECE68" w:rsidR="00013076" w:rsidRDefault="004B78CC" w:rsidP="007C08F6">
      <w:pPr>
        <w:pStyle w:val="a4"/>
        <w:ind w:left="360" w:firstLine="0"/>
        <w:jc w:val="center"/>
        <w:rPr>
          <w:lang w:eastAsia="ru-RU"/>
        </w:rPr>
      </w:pPr>
      <w:r w:rsidRPr="001B0F50">
        <w:rPr>
          <w:lang w:eastAsia="ru-RU"/>
        </w:rPr>
        <w:t xml:space="preserve">Рисунок </w:t>
      </w:r>
      <w:r>
        <w:rPr>
          <w:lang w:eastAsia="ru-RU"/>
        </w:rPr>
        <w:t>7</w:t>
      </w:r>
      <w:r w:rsidRPr="001B0F50">
        <w:rPr>
          <w:lang w:eastAsia="ru-RU"/>
        </w:rPr>
        <w:t xml:space="preserve"> – Диаграмма пакетов </w:t>
      </w:r>
      <w:r w:rsidRPr="001B0F50">
        <w:rPr>
          <w:lang w:val="en-US" w:eastAsia="ru-RU"/>
        </w:rPr>
        <w:t>PCMEF</w:t>
      </w:r>
      <w:r w:rsidRPr="001B0F50">
        <w:rPr>
          <w:lang w:eastAsia="ru-RU"/>
        </w:rPr>
        <w:t>, бэк-часть</w:t>
      </w:r>
    </w:p>
    <w:p w14:paraId="526BD73D" w14:textId="25BC36DA" w:rsidR="00013076" w:rsidRDefault="00013076" w:rsidP="00013076">
      <w:pPr>
        <w:pStyle w:val="a6"/>
        <w:rPr>
          <w:lang w:eastAsia="ru-RU"/>
        </w:rPr>
      </w:pPr>
      <w:bookmarkStart w:id="10" w:name="_Toc230653124"/>
      <w:r>
        <w:rPr>
          <w:lang w:eastAsia="ru-RU"/>
        </w:rPr>
        <w:t>2.</w:t>
      </w:r>
      <w:r w:rsidR="00E3106C">
        <w:rPr>
          <w:lang w:eastAsia="ru-RU"/>
        </w:rPr>
        <w:t>4</w:t>
      </w:r>
      <w:r>
        <w:rPr>
          <w:lang w:eastAsia="ru-RU"/>
        </w:rPr>
        <w:t xml:space="preserve">. </w:t>
      </w:r>
      <w:r w:rsidR="00B154C0">
        <w:rPr>
          <w:lang w:eastAsia="ru-RU"/>
        </w:rPr>
        <w:t>Проектирование базы данных</w:t>
      </w:r>
      <w:bookmarkEnd w:id="10"/>
    </w:p>
    <w:p w14:paraId="48BDC77D" w14:textId="00B27B62" w:rsidR="001849A0" w:rsidRDefault="00CF2E40" w:rsidP="001849A0">
      <w:pPr>
        <w:pStyle w:val="a4"/>
        <w:rPr>
          <w:lang w:eastAsia="ru-RU"/>
        </w:rPr>
      </w:pPr>
      <w:r>
        <w:t>На основе построенной ранее модели предметной области была разработана структура базы данных, обеспечивающая хранение всей необходимой информации о пользователях, их инвестиционных счетах, операциях и связанных с ними данных. Для наглядного представления схемы хранения данных, состава таблиц, их атрибутов и связей между ними была построена ER-диаграмма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).</w:t>
      </w:r>
    </w:p>
    <w:p w14:paraId="05984E1C" w14:textId="77777777" w:rsidR="00CF2E40" w:rsidRDefault="00CF2E40" w:rsidP="00CF2E40">
      <w:pPr>
        <w:pStyle w:val="a4"/>
        <w:ind w:left="360" w:firstLine="0"/>
        <w:jc w:val="center"/>
      </w:pPr>
      <w:r>
        <w:lastRenderedPageBreak/>
        <w:fldChar w:fldCharType="begin"/>
      </w:r>
      <w:r>
        <w:instrText xml:space="preserve"> INCLUDEPICTURE "https://uml.planttext.com/plantuml/png/nLTjRzis4FxENy5b7vOQIv2qy30OHL75ebSjVfiYf-s-28n4suJrDefEOJG5zYFs2_TBTgBUA5b9d0HORSCW-HoFTm-FlEFxL58Xjs60hUYMfT9OhJ2niSdfIj0GeH_aceKC9m7b4KetF4eeZEE0Hqpk4ePZ8TUn1eXu6_bUB28cS5yRzmAQflWhmlY2UfkL4Xl6GIpmZoEIVJCa5ZuJnUWRzO5HGuZuIp7OLn_q3Q4rzndskF02bhT31eRuAK8_uN__-Jl_OH9jmxJkVwyVGWmCmORdWTloIbAvpRamXevrdRbka-lP9J6XHMnxPcSUgYcpZ16J2-P97aSvVulFy7z5nkEcbAPsJgQcDVqDMYDhF5PgXyPqI8gsJNudGmUQvNn7q2YbQWadszHCXqdciolBWTP7o_bWsiP7OznS7MIiQyk4jIf5qrZo9VTeGzFCDedjLfRaNTsUgy_JePlx3RRRrf2unfZOJgNMPWd4MQLmJkpHp9va6g3d69yo7OxXa0cPjYUDOX5IcKypHnaHLzUPI3DA99USVRz0oIm64tRuQ9ioaHvXck85j9JPFTphSR_NmmEyM5WcVljsVldk7G0d9mfb8UK1WDU6FVnWsCUl-_rN8BIOMdyiY1BiuGGEtnSuNIqnXNc2KSby5rWQOCUQ4A1oCdV-1D1d0Uk4ljKMtuXumuGo-K8r3p8wed2frCQSdvtjsKmJxjxGL1VhWvZ2UEfcuNgRWHUpsPWOquTzqGpcwfuBeGiwr85KnblLS75C3_8Zso-N-pKykYpCptdfnefrNGZJ6o2ioOC-My9_bBb2FZcDcMb-s0VDEmL4qbtaTM_cYtSwEqxBEE2nucjUzfxFKtl7lQqGBF9s6Y5l7ebHpJm8SPPlfP6r3ZAhSgbxdoJtDetzUQssfnMyrKdwIsQccsHeJOpnyVclF_-IZzFRbPi8xh5Ez7wljud_gDTIK9-vAd4gtvsih_B1GGIKyVGKztlOhnBIe9MX7kJXVWwK_NLGQ_aCuE8iv3Ayymw3ykIUg5_o87X-oCiwCPRiblsNqgkviyTxlOghYgn1EqFdoaDrJJqjfc9FOSzc9AHYmwGBWKaL8nFLDw5x427tXjJJpqSQRuNNJY9gnf99R_s87v5MgIX7zDBbXLU_hhlSm7PbLB0XWuwRv2RsT_gb3zaExZ__6RbEg1f8-PUNGo_qx97xCb-kTBcksdHmcHTaWqPzfWjKjq0pHE0WCpUXSjrL3oHCyDXtbo8EE_9UWSgu0rinUAdSowDU9TeiKBkNhddoFvQA2AbAyExkv2J-sb6b3F3H-M1wL4lTtMcvMQ7dHmqTZKZVcmu2HQYK42hgkaTDGFjGCKVBIgNmGxBL7LjfhZqgfF8SN-9xSDi5pO3kPSvEJtF9zlCHJWDTCNmCZqmVQZ5u-6vI346C0xgBj_BLGP60KFFjTtgwJoDglVL0fhOQwK-y9j9-lELeEOJsdcI0wsD8Urm1bFTGu_5K3wFtBFAtOO3-0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96C8CBE" wp14:editId="5AD870B1">
            <wp:extent cx="5586328" cy="3436537"/>
            <wp:effectExtent l="0" t="0" r="1905" b="5715"/>
            <wp:docPr id="75176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514" cy="346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EF934D4" w14:textId="77777777" w:rsidR="00CF2E40" w:rsidRPr="00CF2E40" w:rsidRDefault="00CF2E40" w:rsidP="00CF2E40">
      <w:pPr>
        <w:pStyle w:val="a4"/>
        <w:ind w:left="360" w:firstLine="0"/>
        <w:jc w:val="center"/>
        <w:rPr>
          <w:lang w:eastAsia="ru-RU"/>
        </w:rPr>
      </w:pPr>
      <w:r>
        <w:t xml:space="preserve">Рисунок 8 – </w:t>
      </w:r>
      <w:r>
        <w:rPr>
          <w:lang w:val="en-US"/>
        </w:rPr>
        <w:t>ER</w:t>
      </w:r>
      <w:r w:rsidRPr="00CF2E40">
        <w:t>-</w:t>
      </w:r>
      <w:r>
        <w:t>диаграмма</w:t>
      </w:r>
    </w:p>
    <w:p w14:paraId="20807DA0" w14:textId="363C15E3" w:rsidR="00CF2E40" w:rsidRPr="001849A0" w:rsidRDefault="00CF2E40" w:rsidP="001849A0">
      <w:pPr>
        <w:pStyle w:val="a4"/>
        <w:rPr>
          <w:lang w:eastAsia="ru-RU"/>
        </w:rPr>
      </w:pPr>
      <w:r>
        <w:t>Для более детального описания структуры базы данных каждая сущность, представленная на ER-диаграмме, рассмотрена отдельно. В таблице 15 приведён полный перечень сущностей с указанием их атрибутов, соответствующих типов данных на уровне предметной области (Java) и уровня хранения (SQL), а также наложенных ограничений целостности.</w:t>
      </w:r>
    </w:p>
    <w:p w14:paraId="38EA26D1" w14:textId="7489C4E8" w:rsidR="001849A0" w:rsidRPr="0002330D" w:rsidRDefault="001849A0" w:rsidP="001849A0">
      <w:pPr>
        <w:pStyle w:val="af7"/>
        <w:spacing w:before="0" w:beforeAutospacing="0" w:after="0" w:afterAutospacing="0" w:line="360" w:lineRule="auto"/>
        <w:jc w:val="right"/>
        <w:rPr>
          <w:i/>
          <w:iCs/>
          <w:sz w:val="28"/>
          <w:szCs w:val="28"/>
        </w:rPr>
      </w:pPr>
      <w:r w:rsidRPr="0002330D">
        <w:rPr>
          <w:i/>
          <w:iCs/>
          <w:sz w:val="28"/>
          <w:szCs w:val="28"/>
        </w:rPr>
        <w:t>Таблица 1</w:t>
      </w:r>
      <w:r w:rsidR="002C1853">
        <w:rPr>
          <w:i/>
          <w:iCs/>
          <w:sz w:val="28"/>
          <w:szCs w:val="28"/>
        </w:rPr>
        <w:t>5</w:t>
      </w:r>
      <w:r w:rsidRPr="0002330D">
        <w:rPr>
          <w:i/>
          <w:iCs/>
          <w:sz w:val="28"/>
          <w:szCs w:val="28"/>
        </w:rPr>
        <w:t xml:space="preserve"> – сущности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0"/>
        <w:gridCol w:w="1621"/>
        <w:gridCol w:w="1927"/>
        <w:gridCol w:w="1872"/>
        <w:gridCol w:w="2158"/>
      </w:tblGrid>
      <w:tr w:rsidR="001849A0" w:rsidRPr="0002330D" w14:paraId="036FEF09" w14:textId="77777777" w:rsidTr="009E58D7">
        <w:tc>
          <w:tcPr>
            <w:tcW w:w="0" w:type="auto"/>
            <w:vAlign w:val="center"/>
            <w:hideMark/>
          </w:tcPr>
          <w:p w14:paraId="09DFF9EB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624F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7083659D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624F">
              <w:rPr>
                <w:rFonts w:ascii="Times New Roman" w:hAnsi="Times New Roman" w:cs="Times New Roman"/>
                <w:b/>
                <w:bCs/>
              </w:rPr>
              <w:t>Атрибуты</w:t>
            </w:r>
          </w:p>
        </w:tc>
        <w:tc>
          <w:tcPr>
            <w:tcW w:w="0" w:type="auto"/>
            <w:vAlign w:val="center"/>
            <w:hideMark/>
          </w:tcPr>
          <w:p w14:paraId="7BDE2F8B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624F">
              <w:rPr>
                <w:rFonts w:ascii="Times New Roman" w:hAnsi="Times New Roman" w:cs="Times New Roman"/>
                <w:b/>
                <w:bCs/>
              </w:rPr>
              <w:t>Тип данных (Java)</w:t>
            </w:r>
          </w:p>
        </w:tc>
        <w:tc>
          <w:tcPr>
            <w:tcW w:w="0" w:type="auto"/>
            <w:vAlign w:val="center"/>
            <w:hideMark/>
          </w:tcPr>
          <w:p w14:paraId="15D2DCE9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624F">
              <w:rPr>
                <w:rFonts w:ascii="Times New Roman" w:hAnsi="Times New Roman" w:cs="Times New Roman"/>
                <w:b/>
                <w:bCs/>
              </w:rPr>
              <w:t>Тип данных (SQL)</w:t>
            </w:r>
          </w:p>
        </w:tc>
        <w:tc>
          <w:tcPr>
            <w:tcW w:w="0" w:type="auto"/>
            <w:vAlign w:val="center"/>
            <w:hideMark/>
          </w:tcPr>
          <w:p w14:paraId="5571A265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624F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</w:tr>
      <w:tr w:rsidR="001849A0" w:rsidRPr="0002330D" w14:paraId="6C36EE08" w14:textId="77777777" w:rsidTr="009E58D7">
        <w:tc>
          <w:tcPr>
            <w:tcW w:w="0" w:type="auto"/>
            <w:vMerge w:val="restart"/>
            <w:vAlign w:val="center"/>
            <w:hideMark/>
          </w:tcPr>
          <w:p w14:paraId="7831E6C9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2D6FA7E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F891E9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A66456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0080E75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02330D" w14:paraId="309C5A1C" w14:textId="77777777" w:rsidTr="009E58D7">
        <w:tc>
          <w:tcPr>
            <w:tcW w:w="0" w:type="auto"/>
            <w:vMerge/>
            <w:vAlign w:val="center"/>
            <w:hideMark/>
          </w:tcPr>
          <w:p w14:paraId="1256A06C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55035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86CD0C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1915AE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4058FAD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1849A0" w:rsidRPr="0002330D" w14:paraId="5438EB6B" w14:textId="77777777" w:rsidTr="009E58D7">
        <w:tc>
          <w:tcPr>
            <w:tcW w:w="0" w:type="auto"/>
            <w:vMerge/>
            <w:vAlign w:val="center"/>
            <w:hideMark/>
          </w:tcPr>
          <w:p w14:paraId="7939AC1A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8C49A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04F3187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CFD491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1BE8FCD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6E393496" w14:textId="77777777" w:rsidTr="009E58D7">
        <w:tc>
          <w:tcPr>
            <w:tcW w:w="0" w:type="auto"/>
            <w:vMerge/>
            <w:vAlign w:val="center"/>
            <w:hideMark/>
          </w:tcPr>
          <w:p w14:paraId="26AC58DD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D9ECD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0F5F52F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6FF82CF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234A234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6721DBB0" w14:textId="77777777" w:rsidTr="009E58D7">
        <w:tc>
          <w:tcPr>
            <w:tcW w:w="0" w:type="auto"/>
            <w:vMerge/>
            <w:vAlign w:val="center"/>
            <w:hideMark/>
          </w:tcPr>
          <w:p w14:paraId="23A342C0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44749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6239076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0DE497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2AB46F6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0522DDBD" w14:textId="77777777" w:rsidTr="009E58D7">
        <w:tc>
          <w:tcPr>
            <w:tcW w:w="0" w:type="auto"/>
            <w:vMerge/>
            <w:vAlign w:val="center"/>
            <w:hideMark/>
          </w:tcPr>
          <w:p w14:paraId="18F5EE05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B8EBB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A36AFC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0F02544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767688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2AE04BCC" w14:textId="77777777" w:rsidTr="009E58D7">
        <w:tc>
          <w:tcPr>
            <w:tcW w:w="0" w:type="auto"/>
            <w:vMerge/>
            <w:vAlign w:val="center"/>
            <w:hideMark/>
          </w:tcPr>
          <w:p w14:paraId="25A16072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FDC58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348F131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UserStatus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FDC7E1F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78DF558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60630F9A" w14:textId="77777777" w:rsidTr="009E58D7">
        <w:tc>
          <w:tcPr>
            <w:tcW w:w="0" w:type="auto"/>
            <w:vMerge w:val="restart"/>
            <w:vAlign w:val="center"/>
            <w:hideMark/>
          </w:tcPr>
          <w:p w14:paraId="79C8966A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  <w:b/>
                <w:bCs/>
              </w:rPr>
              <w:t>Broker</w:t>
            </w:r>
            <w:proofErr w:type="spellEnd"/>
          </w:p>
        </w:tc>
        <w:tc>
          <w:tcPr>
            <w:tcW w:w="0" w:type="auto"/>
            <w:hideMark/>
          </w:tcPr>
          <w:p w14:paraId="1F3F616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D87D6A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F4192C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1A920F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02330D" w14:paraId="3D4CD88A" w14:textId="77777777" w:rsidTr="009E58D7">
        <w:tc>
          <w:tcPr>
            <w:tcW w:w="0" w:type="auto"/>
            <w:vMerge/>
            <w:vAlign w:val="center"/>
            <w:hideMark/>
          </w:tcPr>
          <w:p w14:paraId="535A7FA7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E01B6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1D885AA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30A3B1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hideMark/>
          </w:tcPr>
          <w:p w14:paraId="0A88CDD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1849A0" w:rsidRPr="0002330D" w14:paraId="5F4B7401" w14:textId="77777777" w:rsidTr="009E58D7">
        <w:tc>
          <w:tcPr>
            <w:tcW w:w="0" w:type="auto"/>
            <w:vMerge/>
            <w:vAlign w:val="center"/>
            <w:hideMark/>
          </w:tcPr>
          <w:p w14:paraId="481C0B83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F27136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apiUrl</w:t>
            </w:r>
            <w:proofErr w:type="spellEnd"/>
          </w:p>
        </w:tc>
        <w:tc>
          <w:tcPr>
            <w:tcW w:w="0" w:type="auto"/>
            <w:hideMark/>
          </w:tcPr>
          <w:p w14:paraId="4DEE0F8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0D702C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0" w:type="auto"/>
            <w:hideMark/>
          </w:tcPr>
          <w:p w14:paraId="1391E6AF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57E4A809" w14:textId="77777777" w:rsidTr="009E58D7">
        <w:tc>
          <w:tcPr>
            <w:tcW w:w="0" w:type="auto"/>
            <w:vMerge/>
            <w:vAlign w:val="center"/>
            <w:hideMark/>
          </w:tcPr>
          <w:p w14:paraId="6CAE3F8C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C8E15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C7A57D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BrokerStatus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C89CA9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4D2D24A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10CC4B3A" w14:textId="77777777" w:rsidTr="009E58D7">
        <w:tc>
          <w:tcPr>
            <w:tcW w:w="0" w:type="auto"/>
            <w:vMerge w:val="restart"/>
            <w:vAlign w:val="center"/>
            <w:hideMark/>
          </w:tcPr>
          <w:p w14:paraId="7A0F3B08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  <w:b/>
                <w:bCs/>
              </w:rPr>
              <w:lastRenderedPageBreak/>
              <w:t>InvestmentAccount</w:t>
            </w:r>
            <w:proofErr w:type="spellEnd"/>
          </w:p>
        </w:tc>
        <w:tc>
          <w:tcPr>
            <w:tcW w:w="0" w:type="auto"/>
            <w:hideMark/>
          </w:tcPr>
          <w:p w14:paraId="355892F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20B380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2371D2D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0B1671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02330D" w14:paraId="59D5ED8E" w14:textId="77777777" w:rsidTr="009E58D7">
        <w:tc>
          <w:tcPr>
            <w:tcW w:w="0" w:type="auto"/>
            <w:vMerge/>
            <w:vAlign w:val="center"/>
            <w:hideMark/>
          </w:tcPr>
          <w:p w14:paraId="086EA533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C440B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5EF26B6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150EB1C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FC7AA1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1849A0" w:rsidRPr="0002330D" w14:paraId="7DC597A3" w14:textId="77777777" w:rsidTr="009E58D7">
        <w:tc>
          <w:tcPr>
            <w:tcW w:w="0" w:type="auto"/>
            <w:vMerge/>
            <w:vAlign w:val="center"/>
            <w:hideMark/>
          </w:tcPr>
          <w:p w14:paraId="7F074450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D4A83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brokerId</w:t>
            </w:r>
            <w:proofErr w:type="spellEnd"/>
          </w:p>
        </w:tc>
        <w:tc>
          <w:tcPr>
            <w:tcW w:w="0" w:type="auto"/>
            <w:hideMark/>
          </w:tcPr>
          <w:p w14:paraId="7D457F0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E26E27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4CBE96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1849A0" w:rsidRPr="0002330D" w14:paraId="5C5345A3" w14:textId="77777777" w:rsidTr="009E58D7">
        <w:tc>
          <w:tcPr>
            <w:tcW w:w="0" w:type="auto"/>
            <w:vMerge/>
            <w:vAlign w:val="center"/>
            <w:hideMark/>
          </w:tcPr>
          <w:p w14:paraId="20574127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6B2F16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accountNumber</w:t>
            </w:r>
            <w:proofErr w:type="spellEnd"/>
          </w:p>
        </w:tc>
        <w:tc>
          <w:tcPr>
            <w:tcW w:w="0" w:type="auto"/>
            <w:hideMark/>
          </w:tcPr>
          <w:p w14:paraId="00FA487F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CBBDA06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6DA7E04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1849A0" w:rsidRPr="0002330D" w14:paraId="0F36DB92" w14:textId="77777777" w:rsidTr="009E58D7">
        <w:tc>
          <w:tcPr>
            <w:tcW w:w="0" w:type="auto"/>
            <w:vMerge/>
            <w:vAlign w:val="center"/>
            <w:hideMark/>
          </w:tcPr>
          <w:p w14:paraId="01A377D4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38ABE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balance</w:t>
            </w:r>
            <w:proofErr w:type="spellEnd"/>
          </w:p>
        </w:tc>
        <w:tc>
          <w:tcPr>
            <w:tcW w:w="0" w:type="auto"/>
            <w:hideMark/>
          </w:tcPr>
          <w:p w14:paraId="5428678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BigDecimal</w:t>
            </w:r>
            <w:proofErr w:type="spellEnd"/>
          </w:p>
        </w:tc>
        <w:tc>
          <w:tcPr>
            <w:tcW w:w="0" w:type="auto"/>
            <w:hideMark/>
          </w:tcPr>
          <w:p w14:paraId="2D17C55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DECIMAL(</w:t>
            </w:r>
            <w:proofErr w:type="gramEnd"/>
            <w:r w:rsidRPr="0098624F">
              <w:rPr>
                <w:rFonts w:ascii="Times New Roman" w:hAnsi="Times New Roman" w:cs="Times New Roman"/>
              </w:rPr>
              <w:t>19,2)</w:t>
            </w:r>
          </w:p>
        </w:tc>
        <w:tc>
          <w:tcPr>
            <w:tcW w:w="0" w:type="auto"/>
            <w:hideMark/>
          </w:tcPr>
          <w:p w14:paraId="03F954C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 xml:space="preserve">NOT NULL, </w:t>
            </w:r>
            <w:proofErr w:type="gramStart"/>
            <w:r w:rsidRPr="0098624F">
              <w:rPr>
                <w:rFonts w:ascii="Times New Roman" w:hAnsi="Times New Roman" w:cs="Times New Roman"/>
              </w:rPr>
              <w:t>CHECK(</w:t>
            </w:r>
            <w:proofErr w:type="spellStart"/>
            <w:r w:rsidRPr="0098624F">
              <w:rPr>
                <w:rFonts w:ascii="Times New Roman" w:hAnsi="Times New Roman" w:cs="Times New Roman"/>
              </w:rPr>
              <w:t>balance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 w:rsidRPr="0098624F">
              <w:rPr>
                <w:rFonts w:ascii="Times New Roman" w:hAnsi="Times New Roman" w:cs="Times New Roman"/>
              </w:rPr>
              <w:t>= 0)</w:t>
            </w:r>
          </w:p>
        </w:tc>
      </w:tr>
      <w:tr w:rsidR="001849A0" w:rsidRPr="0002330D" w14:paraId="5258BCF7" w14:textId="77777777" w:rsidTr="009E58D7">
        <w:tc>
          <w:tcPr>
            <w:tcW w:w="0" w:type="auto"/>
            <w:vMerge/>
            <w:vAlign w:val="center"/>
            <w:hideMark/>
          </w:tcPr>
          <w:p w14:paraId="46923220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99D76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currency</w:t>
            </w:r>
            <w:proofErr w:type="spellEnd"/>
          </w:p>
        </w:tc>
        <w:tc>
          <w:tcPr>
            <w:tcW w:w="0" w:type="auto"/>
            <w:hideMark/>
          </w:tcPr>
          <w:p w14:paraId="35E98C3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BB424B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hideMark/>
          </w:tcPr>
          <w:p w14:paraId="28F1766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6F923DC2" w14:textId="77777777" w:rsidTr="009E58D7">
        <w:tc>
          <w:tcPr>
            <w:tcW w:w="0" w:type="auto"/>
            <w:vMerge/>
            <w:vAlign w:val="center"/>
            <w:hideMark/>
          </w:tcPr>
          <w:p w14:paraId="31561E42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D38B3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0191850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AccountStatus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6A8CCD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0" w:type="auto"/>
            <w:hideMark/>
          </w:tcPr>
          <w:p w14:paraId="54C6F42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0646838D" w14:textId="77777777" w:rsidTr="009E58D7">
        <w:tc>
          <w:tcPr>
            <w:tcW w:w="0" w:type="auto"/>
            <w:vMerge/>
            <w:vAlign w:val="center"/>
            <w:hideMark/>
          </w:tcPr>
          <w:p w14:paraId="58582C64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ABEE5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63E35CA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2466D68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1840BAAF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468E09C8" w14:textId="77777777" w:rsidTr="009E58D7">
        <w:tc>
          <w:tcPr>
            <w:tcW w:w="0" w:type="auto"/>
            <w:vMerge w:val="restart"/>
            <w:vAlign w:val="center"/>
            <w:hideMark/>
          </w:tcPr>
          <w:p w14:paraId="5A315FA2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  <w:b/>
                <w:bCs/>
              </w:rPr>
              <w:t>Portfolio</w:t>
            </w:r>
            <w:proofErr w:type="spellEnd"/>
          </w:p>
        </w:tc>
        <w:tc>
          <w:tcPr>
            <w:tcW w:w="0" w:type="auto"/>
            <w:hideMark/>
          </w:tcPr>
          <w:p w14:paraId="332EB886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269AB06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4AD2BD7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11BACE6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7E4633" w14:paraId="6A001924" w14:textId="77777777" w:rsidTr="009E58D7">
        <w:tc>
          <w:tcPr>
            <w:tcW w:w="0" w:type="auto"/>
            <w:vMerge/>
            <w:vAlign w:val="center"/>
            <w:hideMark/>
          </w:tcPr>
          <w:p w14:paraId="521A23DC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DE7F7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25CD028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44E79A8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04206645" w14:textId="77777777" w:rsidR="001849A0" w:rsidRPr="0098624F" w:rsidRDefault="001849A0" w:rsidP="009E58D7">
            <w:pPr>
              <w:rPr>
                <w:rFonts w:ascii="Times New Roman" w:hAnsi="Times New Roman" w:cs="Times New Roman"/>
                <w:lang w:val="en-US"/>
              </w:rPr>
            </w:pPr>
            <w:r w:rsidRPr="0098624F">
              <w:rPr>
                <w:rFonts w:ascii="Times New Roman" w:hAnsi="Times New Roman" w:cs="Times New Roman"/>
                <w:lang w:val="en-US"/>
              </w:rPr>
              <w:t>UNIQUE, FOREIGN KEY, NOT NULL</w:t>
            </w:r>
          </w:p>
        </w:tc>
      </w:tr>
      <w:tr w:rsidR="001849A0" w:rsidRPr="0002330D" w14:paraId="76A35F0D" w14:textId="77777777" w:rsidTr="009E58D7">
        <w:tc>
          <w:tcPr>
            <w:tcW w:w="0" w:type="auto"/>
            <w:vMerge/>
            <w:vAlign w:val="center"/>
            <w:hideMark/>
          </w:tcPr>
          <w:p w14:paraId="20D15D23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hideMark/>
          </w:tcPr>
          <w:p w14:paraId="1AEEC02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totalValue</w:t>
            </w:r>
            <w:proofErr w:type="spellEnd"/>
          </w:p>
        </w:tc>
        <w:tc>
          <w:tcPr>
            <w:tcW w:w="0" w:type="auto"/>
            <w:hideMark/>
          </w:tcPr>
          <w:p w14:paraId="544DCFF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BigDecimal</w:t>
            </w:r>
            <w:proofErr w:type="spellEnd"/>
          </w:p>
        </w:tc>
        <w:tc>
          <w:tcPr>
            <w:tcW w:w="0" w:type="auto"/>
            <w:hideMark/>
          </w:tcPr>
          <w:p w14:paraId="482F002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DECIMAL(</w:t>
            </w:r>
            <w:proofErr w:type="gramEnd"/>
            <w:r w:rsidRPr="0098624F">
              <w:rPr>
                <w:rFonts w:ascii="Times New Roman" w:hAnsi="Times New Roman" w:cs="Times New Roman"/>
              </w:rPr>
              <w:t>19,2)</w:t>
            </w:r>
          </w:p>
        </w:tc>
        <w:tc>
          <w:tcPr>
            <w:tcW w:w="0" w:type="auto"/>
            <w:hideMark/>
          </w:tcPr>
          <w:p w14:paraId="4E24D8F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4EDED78B" w14:textId="77777777" w:rsidTr="009E58D7">
        <w:tc>
          <w:tcPr>
            <w:tcW w:w="0" w:type="auto"/>
            <w:vMerge/>
            <w:vAlign w:val="center"/>
            <w:hideMark/>
          </w:tcPr>
          <w:p w14:paraId="74827D31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09AA3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profitability</w:t>
            </w:r>
            <w:proofErr w:type="spellEnd"/>
          </w:p>
        </w:tc>
        <w:tc>
          <w:tcPr>
            <w:tcW w:w="0" w:type="auto"/>
            <w:hideMark/>
          </w:tcPr>
          <w:p w14:paraId="06D43C6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  <w:hideMark/>
          </w:tcPr>
          <w:p w14:paraId="171EF4C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DOUBLE PRECISION</w:t>
            </w:r>
          </w:p>
        </w:tc>
        <w:tc>
          <w:tcPr>
            <w:tcW w:w="0" w:type="auto"/>
            <w:hideMark/>
          </w:tcPr>
          <w:p w14:paraId="19A0F4DF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DEFAULT 0</w:t>
            </w:r>
          </w:p>
        </w:tc>
      </w:tr>
      <w:tr w:rsidR="001849A0" w:rsidRPr="0002330D" w14:paraId="1E5181DB" w14:textId="77777777" w:rsidTr="009E58D7">
        <w:tc>
          <w:tcPr>
            <w:tcW w:w="0" w:type="auto"/>
            <w:vMerge/>
            <w:vAlign w:val="center"/>
            <w:hideMark/>
          </w:tcPr>
          <w:p w14:paraId="55FFC2BE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DEC54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riskLevel</w:t>
            </w:r>
            <w:proofErr w:type="spellEnd"/>
          </w:p>
        </w:tc>
        <w:tc>
          <w:tcPr>
            <w:tcW w:w="0" w:type="auto"/>
            <w:hideMark/>
          </w:tcPr>
          <w:p w14:paraId="3043B90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RiskLevel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11DC87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5E9F3F7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30B764C1" w14:textId="77777777" w:rsidTr="009E58D7">
        <w:tc>
          <w:tcPr>
            <w:tcW w:w="0" w:type="auto"/>
            <w:vMerge/>
            <w:vAlign w:val="center"/>
            <w:hideMark/>
          </w:tcPr>
          <w:p w14:paraId="37EF840D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A9CA3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5EBFF54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053269E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7A15C87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352EF879" w14:textId="77777777" w:rsidTr="009E58D7">
        <w:tc>
          <w:tcPr>
            <w:tcW w:w="0" w:type="auto"/>
            <w:vMerge w:val="restart"/>
            <w:vAlign w:val="center"/>
            <w:hideMark/>
          </w:tcPr>
          <w:p w14:paraId="06A10188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  <w:b/>
                <w:bCs/>
              </w:rPr>
              <w:t>Asset</w:t>
            </w:r>
          </w:p>
        </w:tc>
        <w:tc>
          <w:tcPr>
            <w:tcW w:w="0" w:type="auto"/>
            <w:hideMark/>
          </w:tcPr>
          <w:p w14:paraId="69C4617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DDC391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4873B4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02F9689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02330D" w14:paraId="4AFBE0EB" w14:textId="77777777" w:rsidTr="009E58D7">
        <w:tc>
          <w:tcPr>
            <w:tcW w:w="0" w:type="auto"/>
            <w:vMerge/>
            <w:vAlign w:val="center"/>
            <w:hideMark/>
          </w:tcPr>
          <w:p w14:paraId="65FEFE97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79E66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portfolioId</w:t>
            </w:r>
            <w:proofErr w:type="spellEnd"/>
          </w:p>
        </w:tc>
        <w:tc>
          <w:tcPr>
            <w:tcW w:w="0" w:type="auto"/>
            <w:hideMark/>
          </w:tcPr>
          <w:p w14:paraId="19881D4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15D851A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26C0BC1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1849A0" w:rsidRPr="0002330D" w14:paraId="23DC8B54" w14:textId="77777777" w:rsidTr="009E58D7">
        <w:tc>
          <w:tcPr>
            <w:tcW w:w="0" w:type="auto"/>
            <w:vMerge/>
            <w:vAlign w:val="center"/>
            <w:hideMark/>
          </w:tcPr>
          <w:p w14:paraId="3BF0842B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0B359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ticker</w:t>
            </w:r>
            <w:proofErr w:type="spellEnd"/>
          </w:p>
        </w:tc>
        <w:tc>
          <w:tcPr>
            <w:tcW w:w="0" w:type="auto"/>
            <w:hideMark/>
          </w:tcPr>
          <w:p w14:paraId="6A12F49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43EE4F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2BE24E2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7D164F5E" w14:textId="77777777" w:rsidTr="009E58D7">
        <w:tc>
          <w:tcPr>
            <w:tcW w:w="0" w:type="auto"/>
            <w:vMerge/>
            <w:vAlign w:val="center"/>
            <w:hideMark/>
          </w:tcPr>
          <w:p w14:paraId="5ED9DD98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17066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95CA23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1C8C05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3D86F29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3F136163" w14:textId="77777777" w:rsidTr="009E58D7">
        <w:tc>
          <w:tcPr>
            <w:tcW w:w="0" w:type="auto"/>
            <w:vMerge/>
            <w:vAlign w:val="center"/>
            <w:hideMark/>
          </w:tcPr>
          <w:p w14:paraId="5BEFBD49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3D883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2E9E7E2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AssetType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15A09B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463374C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0DBA9748" w14:textId="77777777" w:rsidTr="009E58D7">
        <w:tc>
          <w:tcPr>
            <w:tcW w:w="0" w:type="auto"/>
            <w:vMerge/>
            <w:vAlign w:val="center"/>
            <w:hideMark/>
          </w:tcPr>
          <w:p w14:paraId="658BF92A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E2B72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2599D09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BigDecimal</w:t>
            </w:r>
            <w:proofErr w:type="spellEnd"/>
          </w:p>
        </w:tc>
        <w:tc>
          <w:tcPr>
            <w:tcW w:w="0" w:type="auto"/>
            <w:hideMark/>
          </w:tcPr>
          <w:p w14:paraId="18E37D1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DECIMAL(</w:t>
            </w:r>
            <w:proofErr w:type="gramEnd"/>
            <w:r w:rsidRPr="0098624F">
              <w:rPr>
                <w:rFonts w:ascii="Times New Roman" w:hAnsi="Times New Roman" w:cs="Times New Roman"/>
              </w:rPr>
              <w:t>19,4)</w:t>
            </w:r>
          </w:p>
        </w:tc>
        <w:tc>
          <w:tcPr>
            <w:tcW w:w="0" w:type="auto"/>
            <w:hideMark/>
          </w:tcPr>
          <w:p w14:paraId="6A4254C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 xml:space="preserve">NOT NULL, </w:t>
            </w:r>
            <w:proofErr w:type="gramStart"/>
            <w:r w:rsidRPr="0098624F">
              <w:rPr>
                <w:rFonts w:ascii="Times New Roman" w:hAnsi="Times New Roman" w:cs="Times New Roman"/>
              </w:rPr>
              <w:t>CHECK(</w:t>
            </w:r>
            <w:proofErr w:type="spellStart"/>
            <w:r w:rsidRPr="0098624F">
              <w:rPr>
                <w:rFonts w:ascii="Times New Roman" w:hAnsi="Times New Roman" w:cs="Times New Roman"/>
              </w:rPr>
              <w:t>quantity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 w:rsidRPr="0098624F">
              <w:rPr>
                <w:rFonts w:ascii="Times New Roman" w:hAnsi="Times New Roman" w:cs="Times New Roman"/>
              </w:rPr>
              <w:t>= 0)</w:t>
            </w:r>
          </w:p>
        </w:tc>
      </w:tr>
      <w:tr w:rsidR="001849A0" w:rsidRPr="0002330D" w14:paraId="66852079" w14:textId="77777777" w:rsidTr="009E58D7">
        <w:tc>
          <w:tcPr>
            <w:tcW w:w="0" w:type="auto"/>
            <w:vMerge/>
            <w:vAlign w:val="center"/>
            <w:hideMark/>
          </w:tcPr>
          <w:p w14:paraId="4A4A61D9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98A09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averagePrice</w:t>
            </w:r>
            <w:proofErr w:type="spellEnd"/>
          </w:p>
        </w:tc>
        <w:tc>
          <w:tcPr>
            <w:tcW w:w="0" w:type="auto"/>
            <w:hideMark/>
          </w:tcPr>
          <w:p w14:paraId="54569E9F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BigDecimal</w:t>
            </w:r>
            <w:proofErr w:type="spellEnd"/>
          </w:p>
        </w:tc>
        <w:tc>
          <w:tcPr>
            <w:tcW w:w="0" w:type="auto"/>
            <w:hideMark/>
          </w:tcPr>
          <w:p w14:paraId="1A100FB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DECIMAL(</w:t>
            </w:r>
            <w:proofErr w:type="gramEnd"/>
            <w:r w:rsidRPr="0098624F">
              <w:rPr>
                <w:rFonts w:ascii="Times New Roman" w:hAnsi="Times New Roman" w:cs="Times New Roman"/>
              </w:rPr>
              <w:t>19,2)</w:t>
            </w:r>
          </w:p>
        </w:tc>
        <w:tc>
          <w:tcPr>
            <w:tcW w:w="0" w:type="auto"/>
            <w:hideMark/>
          </w:tcPr>
          <w:p w14:paraId="7537535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2EC29DB2" w14:textId="77777777" w:rsidTr="009E58D7">
        <w:tc>
          <w:tcPr>
            <w:tcW w:w="0" w:type="auto"/>
            <w:vMerge w:val="restart"/>
            <w:vAlign w:val="center"/>
            <w:hideMark/>
          </w:tcPr>
          <w:p w14:paraId="1C3BA324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  <w:b/>
                <w:bCs/>
              </w:rPr>
              <w:t>TradeOrder</w:t>
            </w:r>
            <w:proofErr w:type="spellEnd"/>
          </w:p>
        </w:tc>
        <w:tc>
          <w:tcPr>
            <w:tcW w:w="0" w:type="auto"/>
            <w:hideMark/>
          </w:tcPr>
          <w:p w14:paraId="36EE661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2D0055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1695A7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1C0066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02330D" w14:paraId="6F955CED" w14:textId="77777777" w:rsidTr="009E58D7">
        <w:tc>
          <w:tcPr>
            <w:tcW w:w="0" w:type="auto"/>
            <w:vMerge/>
            <w:vAlign w:val="center"/>
            <w:hideMark/>
          </w:tcPr>
          <w:p w14:paraId="7B288E4D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E81B9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accountId</w:t>
            </w:r>
            <w:proofErr w:type="spellEnd"/>
          </w:p>
        </w:tc>
        <w:tc>
          <w:tcPr>
            <w:tcW w:w="0" w:type="auto"/>
            <w:hideMark/>
          </w:tcPr>
          <w:p w14:paraId="2C77D7E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0CA2CDE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CC0E81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1849A0" w:rsidRPr="0002330D" w14:paraId="2C7FD64A" w14:textId="77777777" w:rsidTr="009E58D7">
        <w:tc>
          <w:tcPr>
            <w:tcW w:w="0" w:type="auto"/>
            <w:vMerge/>
            <w:vAlign w:val="center"/>
            <w:hideMark/>
          </w:tcPr>
          <w:p w14:paraId="501AD95F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11F34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assetId</w:t>
            </w:r>
            <w:proofErr w:type="spellEnd"/>
          </w:p>
        </w:tc>
        <w:tc>
          <w:tcPr>
            <w:tcW w:w="0" w:type="auto"/>
            <w:hideMark/>
          </w:tcPr>
          <w:p w14:paraId="18AF5FA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1AF5A0F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C2C59D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1849A0" w:rsidRPr="0002330D" w14:paraId="4E161B67" w14:textId="77777777" w:rsidTr="009E58D7">
        <w:tc>
          <w:tcPr>
            <w:tcW w:w="0" w:type="auto"/>
            <w:vMerge/>
            <w:vAlign w:val="center"/>
            <w:hideMark/>
          </w:tcPr>
          <w:p w14:paraId="3F4CA368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25B46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orderType</w:t>
            </w:r>
            <w:proofErr w:type="spellEnd"/>
          </w:p>
        </w:tc>
        <w:tc>
          <w:tcPr>
            <w:tcW w:w="0" w:type="auto"/>
            <w:hideMark/>
          </w:tcPr>
          <w:p w14:paraId="1386DBA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OrderType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7A4DE9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hideMark/>
          </w:tcPr>
          <w:p w14:paraId="4AFC5A0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778D882E" w14:textId="77777777" w:rsidTr="009E58D7">
        <w:tc>
          <w:tcPr>
            <w:tcW w:w="0" w:type="auto"/>
            <w:vMerge/>
            <w:vAlign w:val="center"/>
            <w:hideMark/>
          </w:tcPr>
          <w:p w14:paraId="412610FD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669A3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3736334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BigDecimal</w:t>
            </w:r>
            <w:proofErr w:type="spellEnd"/>
          </w:p>
        </w:tc>
        <w:tc>
          <w:tcPr>
            <w:tcW w:w="0" w:type="auto"/>
            <w:hideMark/>
          </w:tcPr>
          <w:p w14:paraId="355AE13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DECIMAL(</w:t>
            </w:r>
            <w:proofErr w:type="gramEnd"/>
            <w:r w:rsidRPr="0098624F">
              <w:rPr>
                <w:rFonts w:ascii="Times New Roman" w:hAnsi="Times New Roman" w:cs="Times New Roman"/>
              </w:rPr>
              <w:t>19,4)</w:t>
            </w:r>
          </w:p>
        </w:tc>
        <w:tc>
          <w:tcPr>
            <w:tcW w:w="0" w:type="auto"/>
            <w:hideMark/>
          </w:tcPr>
          <w:p w14:paraId="7A7F0FC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 xml:space="preserve">NOT NULL, </w:t>
            </w:r>
            <w:proofErr w:type="gramStart"/>
            <w:r w:rsidRPr="0098624F">
              <w:rPr>
                <w:rFonts w:ascii="Times New Roman" w:hAnsi="Times New Roman" w:cs="Times New Roman"/>
              </w:rPr>
              <w:t>CHECK(</w:t>
            </w:r>
            <w:proofErr w:type="spellStart"/>
            <w:r w:rsidRPr="0098624F">
              <w:rPr>
                <w:rFonts w:ascii="Times New Roman" w:hAnsi="Times New Roman" w:cs="Times New Roman"/>
              </w:rPr>
              <w:t>quantity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 w:rsidRPr="0098624F">
              <w:rPr>
                <w:rFonts w:ascii="Times New Roman" w:hAnsi="Times New Roman" w:cs="Times New Roman"/>
              </w:rPr>
              <w:t xml:space="preserve"> 0)</w:t>
            </w:r>
          </w:p>
        </w:tc>
      </w:tr>
      <w:tr w:rsidR="001849A0" w:rsidRPr="0002330D" w14:paraId="253C2564" w14:textId="77777777" w:rsidTr="009E58D7">
        <w:tc>
          <w:tcPr>
            <w:tcW w:w="0" w:type="auto"/>
            <w:vMerge/>
            <w:vAlign w:val="center"/>
            <w:hideMark/>
          </w:tcPr>
          <w:p w14:paraId="0BAE37C9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9EE33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2B7FED4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BigDecimal</w:t>
            </w:r>
            <w:proofErr w:type="spellEnd"/>
          </w:p>
        </w:tc>
        <w:tc>
          <w:tcPr>
            <w:tcW w:w="0" w:type="auto"/>
            <w:hideMark/>
          </w:tcPr>
          <w:p w14:paraId="65BF9CE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DECIMAL(</w:t>
            </w:r>
            <w:proofErr w:type="gramEnd"/>
            <w:r w:rsidRPr="0098624F">
              <w:rPr>
                <w:rFonts w:ascii="Times New Roman" w:hAnsi="Times New Roman" w:cs="Times New Roman"/>
              </w:rPr>
              <w:t>19,2)</w:t>
            </w:r>
          </w:p>
        </w:tc>
        <w:tc>
          <w:tcPr>
            <w:tcW w:w="0" w:type="auto"/>
            <w:hideMark/>
          </w:tcPr>
          <w:p w14:paraId="02F251E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 xml:space="preserve">NOT NULL, </w:t>
            </w:r>
            <w:proofErr w:type="gramStart"/>
            <w:r w:rsidRPr="0098624F">
              <w:rPr>
                <w:rFonts w:ascii="Times New Roman" w:hAnsi="Times New Roman" w:cs="Times New Roman"/>
              </w:rPr>
              <w:t>CHECK(</w:t>
            </w:r>
            <w:proofErr w:type="spellStart"/>
            <w:r w:rsidRPr="0098624F">
              <w:rPr>
                <w:rFonts w:ascii="Times New Roman" w:hAnsi="Times New Roman" w:cs="Times New Roman"/>
              </w:rPr>
              <w:t>price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 w:rsidRPr="0098624F">
              <w:rPr>
                <w:rFonts w:ascii="Times New Roman" w:hAnsi="Times New Roman" w:cs="Times New Roman"/>
              </w:rPr>
              <w:t xml:space="preserve"> 0)</w:t>
            </w:r>
          </w:p>
        </w:tc>
      </w:tr>
      <w:tr w:rsidR="001849A0" w:rsidRPr="0002330D" w14:paraId="3F4A3AFD" w14:textId="77777777" w:rsidTr="009E58D7">
        <w:tc>
          <w:tcPr>
            <w:tcW w:w="0" w:type="auto"/>
            <w:vMerge/>
            <w:vAlign w:val="center"/>
            <w:hideMark/>
          </w:tcPr>
          <w:p w14:paraId="0F734274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C90D7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631595D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OrderStatus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E21771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74E2E3C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5AEC9776" w14:textId="77777777" w:rsidTr="009E58D7">
        <w:tc>
          <w:tcPr>
            <w:tcW w:w="0" w:type="auto"/>
            <w:vMerge/>
            <w:vAlign w:val="center"/>
            <w:hideMark/>
          </w:tcPr>
          <w:p w14:paraId="1DC5DDFE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E22A3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6179A09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1212DEA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78F49B0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25486901" w14:textId="77777777" w:rsidTr="009E58D7">
        <w:tc>
          <w:tcPr>
            <w:tcW w:w="0" w:type="auto"/>
            <w:vMerge w:val="restart"/>
            <w:vAlign w:val="center"/>
            <w:hideMark/>
          </w:tcPr>
          <w:p w14:paraId="417B78FC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  <w:b/>
                <w:bCs/>
              </w:rPr>
              <w:t>Transaction</w:t>
            </w:r>
            <w:proofErr w:type="spellEnd"/>
          </w:p>
        </w:tc>
        <w:tc>
          <w:tcPr>
            <w:tcW w:w="0" w:type="auto"/>
            <w:hideMark/>
          </w:tcPr>
          <w:p w14:paraId="38DD43B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B7AEFF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6538FB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EBD754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02330D" w14:paraId="6022919D" w14:textId="77777777" w:rsidTr="009E58D7">
        <w:tc>
          <w:tcPr>
            <w:tcW w:w="0" w:type="auto"/>
            <w:vMerge/>
            <w:vAlign w:val="center"/>
            <w:hideMark/>
          </w:tcPr>
          <w:p w14:paraId="65F100C9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B80C6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accountId</w:t>
            </w:r>
            <w:proofErr w:type="spellEnd"/>
          </w:p>
        </w:tc>
        <w:tc>
          <w:tcPr>
            <w:tcW w:w="0" w:type="auto"/>
            <w:hideMark/>
          </w:tcPr>
          <w:p w14:paraId="54C11FD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0FEF531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B52BCD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1849A0" w:rsidRPr="0002330D" w14:paraId="584AEFAC" w14:textId="77777777" w:rsidTr="009E58D7">
        <w:tc>
          <w:tcPr>
            <w:tcW w:w="0" w:type="auto"/>
            <w:vMerge/>
            <w:vAlign w:val="center"/>
            <w:hideMark/>
          </w:tcPr>
          <w:p w14:paraId="29391F42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70FE0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tradeOrderId</w:t>
            </w:r>
            <w:proofErr w:type="spellEnd"/>
          </w:p>
        </w:tc>
        <w:tc>
          <w:tcPr>
            <w:tcW w:w="0" w:type="auto"/>
            <w:hideMark/>
          </w:tcPr>
          <w:p w14:paraId="7CCEC86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23EA300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A40F02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FOREIGN KEY</w:t>
            </w:r>
          </w:p>
        </w:tc>
      </w:tr>
      <w:tr w:rsidR="001849A0" w:rsidRPr="0002330D" w14:paraId="2E6F2655" w14:textId="77777777" w:rsidTr="009E58D7">
        <w:tc>
          <w:tcPr>
            <w:tcW w:w="0" w:type="auto"/>
            <w:vMerge/>
            <w:vAlign w:val="center"/>
            <w:hideMark/>
          </w:tcPr>
          <w:p w14:paraId="4DD986F4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1B26F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operationType</w:t>
            </w:r>
            <w:proofErr w:type="spellEnd"/>
          </w:p>
        </w:tc>
        <w:tc>
          <w:tcPr>
            <w:tcW w:w="0" w:type="auto"/>
            <w:hideMark/>
          </w:tcPr>
          <w:p w14:paraId="05B1BF66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OperationType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F08695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50BE452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18BB308C" w14:textId="77777777" w:rsidTr="009E58D7">
        <w:tc>
          <w:tcPr>
            <w:tcW w:w="0" w:type="auto"/>
            <w:vMerge/>
            <w:vAlign w:val="center"/>
            <w:hideMark/>
          </w:tcPr>
          <w:p w14:paraId="791E63D1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E83A1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710882A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BigDecimal</w:t>
            </w:r>
            <w:proofErr w:type="spellEnd"/>
          </w:p>
        </w:tc>
        <w:tc>
          <w:tcPr>
            <w:tcW w:w="0" w:type="auto"/>
            <w:hideMark/>
          </w:tcPr>
          <w:p w14:paraId="6E8930C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DECIMAL(</w:t>
            </w:r>
            <w:proofErr w:type="gramEnd"/>
            <w:r w:rsidRPr="0098624F">
              <w:rPr>
                <w:rFonts w:ascii="Times New Roman" w:hAnsi="Times New Roman" w:cs="Times New Roman"/>
              </w:rPr>
              <w:t>19,2)</w:t>
            </w:r>
          </w:p>
        </w:tc>
        <w:tc>
          <w:tcPr>
            <w:tcW w:w="0" w:type="auto"/>
            <w:hideMark/>
          </w:tcPr>
          <w:p w14:paraId="2020787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54AF7A4A" w14:textId="77777777" w:rsidTr="009E58D7">
        <w:tc>
          <w:tcPr>
            <w:tcW w:w="0" w:type="auto"/>
            <w:vMerge/>
            <w:vAlign w:val="center"/>
            <w:hideMark/>
          </w:tcPr>
          <w:p w14:paraId="60423C3B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0D875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executedAt</w:t>
            </w:r>
            <w:proofErr w:type="spellEnd"/>
          </w:p>
        </w:tc>
        <w:tc>
          <w:tcPr>
            <w:tcW w:w="0" w:type="auto"/>
            <w:hideMark/>
          </w:tcPr>
          <w:p w14:paraId="6A0CE6C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0BFE043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AF3592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4BD20593" w14:textId="77777777" w:rsidTr="009E58D7">
        <w:tc>
          <w:tcPr>
            <w:tcW w:w="0" w:type="auto"/>
            <w:vMerge/>
            <w:vAlign w:val="center"/>
            <w:hideMark/>
          </w:tcPr>
          <w:p w14:paraId="6AF35C45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27B8C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2FE891E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TransactionStatus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832C63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1EEB817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2E554A97" w14:textId="77777777" w:rsidTr="009E58D7">
        <w:tc>
          <w:tcPr>
            <w:tcW w:w="0" w:type="auto"/>
            <w:vMerge w:val="restart"/>
            <w:vAlign w:val="center"/>
            <w:hideMark/>
          </w:tcPr>
          <w:p w14:paraId="532CA85A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  <w:b/>
                <w:bCs/>
              </w:rPr>
              <w:t>MarketData</w:t>
            </w:r>
            <w:proofErr w:type="spellEnd"/>
          </w:p>
        </w:tc>
        <w:tc>
          <w:tcPr>
            <w:tcW w:w="0" w:type="auto"/>
            <w:hideMark/>
          </w:tcPr>
          <w:p w14:paraId="7343574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977ABF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F0DCC1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4F5C988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02330D" w14:paraId="2A65B54F" w14:textId="77777777" w:rsidTr="009E58D7">
        <w:tc>
          <w:tcPr>
            <w:tcW w:w="0" w:type="auto"/>
            <w:vMerge/>
            <w:vAlign w:val="center"/>
            <w:hideMark/>
          </w:tcPr>
          <w:p w14:paraId="191B55E1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BA561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ticker</w:t>
            </w:r>
            <w:proofErr w:type="spellEnd"/>
          </w:p>
        </w:tc>
        <w:tc>
          <w:tcPr>
            <w:tcW w:w="0" w:type="auto"/>
            <w:hideMark/>
          </w:tcPr>
          <w:p w14:paraId="2F861A9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6B698A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660A0B7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4F898713" w14:textId="77777777" w:rsidTr="009E58D7">
        <w:tc>
          <w:tcPr>
            <w:tcW w:w="0" w:type="auto"/>
            <w:vMerge/>
            <w:vAlign w:val="center"/>
            <w:hideMark/>
          </w:tcPr>
          <w:p w14:paraId="1AE96793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373E0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currentPrice</w:t>
            </w:r>
            <w:proofErr w:type="spellEnd"/>
          </w:p>
        </w:tc>
        <w:tc>
          <w:tcPr>
            <w:tcW w:w="0" w:type="auto"/>
            <w:hideMark/>
          </w:tcPr>
          <w:p w14:paraId="6D5290C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BigDecimal</w:t>
            </w:r>
            <w:proofErr w:type="spellEnd"/>
          </w:p>
        </w:tc>
        <w:tc>
          <w:tcPr>
            <w:tcW w:w="0" w:type="auto"/>
            <w:hideMark/>
          </w:tcPr>
          <w:p w14:paraId="1388985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DECIMAL(</w:t>
            </w:r>
            <w:proofErr w:type="gramEnd"/>
            <w:r w:rsidRPr="0098624F">
              <w:rPr>
                <w:rFonts w:ascii="Times New Roman" w:hAnsi="Times New Roman" w:cs="Times New Roman"/>
              </w:rPr>
              <w:t>19,2)</w:t>
            </w:r>
          </w:p>
        </w:tc>
        <w:tc>
          <w:tcPr>
            <w:tcW w:w="0" w:type="auto"/>
            <w:hideMark/>
          </w:tcPr>
          <w:p w14:paraId="7A48A25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07BA71EB" w14:textId="77777777" w:rsidTr="009E58D7">
        <w:tc>
          <w:tcPr>
            <w:tcW w:w="0" w:type="auto"/>
            <w:vMerge/>
            <w:vAlign w:val="center"/>
            <w:hideMark/>
          </w:tcPr>
          <w:p w14:paraId="6A0FD411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478D2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5FFF107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5727BCCF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A833CA6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575E8828" w14:textId="77777777" w:rsidTr="009E58D7">
        <w:tc>
          <w:tcPr>
            <w:tcW w:w="0" w:type="auto"/>
            <w:vMerge w:val="restart"/>
            <w:vAlign w:val="center"/>
            <w:hideMark/>
          </w:tcPr>
          <w:p w14:paraId="16B0EE09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  <w:b/>
                <w:bCs/>
              </w:rPr>
              <w:t>Report</w:t>
            </w:r>
          </w:p>
        </w:tc>
        <w:tc>
          <w:tcPr>
            <w:tcW w:w="0" w:type="auto"/>
            <w:hideMark/>
          </w:tcPr>
          <w:p w14:paraId="1CA8827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7A12B9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4D11904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5D8C08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02330D" w14:paraId="1F79B406" w14:textId="77777777" w:rsidTr="009E58D7">
        <w:tc>
          <w:tcPr>
            <w:tcW w:w="0" w:type="auto"/>
            <w:vMerge/>
            <w:vAlign w:val="center"/>
            <w:hideMark/>
          </w:tcPr>
          <w:p w14:paraId="609A3834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6AFC4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portfolioId</w:t>
            </w:r>
            <w:proofErr w:type="spellEnd"/>
          </w:p>
        </w:tc>
        <w:tc>
          <w:tcPr>
            <w:tcW w:w="0" w:type="auto"/>
            <w:hideMark/>
          </w:tcPr>
          <w:p w14:paraId="7E5D246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6498F5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5F0D621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1849A0" w:rsidRPr="0002330D" w14:paraId="214E0B6D" w14:textId="77777777" w:rsidTr="009E58D7">
        <w:tc>
          <w:tcPr>
            <w:tcW w:w="0" w:type="auto"/>
            <w:vMerge/>
            <w:vAlign w:val="center"/>
            <w:hideMark/>
          </w:tcPr>
          <w:p w14:paraId="1AFC1A95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9475C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format</w:t>
            </w:r>
            <w:proofErr w:type="spellEnd"/>
          </w:p>
        </w:tc>
        <w:tc>
          <w:tcPr>
            <w:tcW w:w="0" w:type="auto"/>
            <w:hideMark/>
          </w:tcPr>
          <w:p w14:paraId="5E77679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ReportFormat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5CD5E2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52A1B94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2EC49119" w14:textId="77777777" w:rsidTr="009E58D7">
        <w:tc>
          <w:tcPr>
            <w:tcW w:w="0" w:type="auto"/>
            <w:vMerge/>
            <w:vAlign w:val="center"/>
            <w:hideMark/>
          </w:tcPr>
          <w:p w14:paraId="4A190946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85908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805890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17673F38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EF1011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6B86B610" w14:textId="77777777" w:rsidTr="009E58D7">
        <w:tc>
          <w:tcPr>
            <w:tcW w:w="0" w:type="auto"/>
            <w:vMerge/>
            <w:vAlign w:val="center"/>
            <w:hideMark/>
          </w:tcPr>
          <w:p w14:paraId="45FF4493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F682B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filePath</w:t>
            </w:r>
            <w:proofErr w:type="spellEnd"/>
          </w:p>
        </w:tc>
        <w:tc>
          <w:tcPr>
            <w:tcW w:w="0" w:type="auto"/>
            <w:hideMark/>
          </w:tcPr>
          <w:p w14:paraId="48023D2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8F055A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0" w:type="auto"/>
            <w:hideMark/>
          </w:tcPr>
          <w:p w14:paraId="5712139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5212608C" w14:textId="77777777" w:rsidTr="009E58D7">
        <w:tc>
          <w:tcPr>
            <w:tcW w:w="0" w:type="auto"/>
            <w:vMerge w:val="restart"/>
            <w:vAlign w:val="center"/>
            <w:hideMark/>
          </w:tcPr>
          <w:p w14:paraId="2A0369B7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  <w:b/>
                <w:bCs/>
              </w:rPr>
              <w:t>Notification</w:t>
            </w:r>
            <w:proofErr w:type="spellEnd"/>
          </w:p>
        </w:tc>
        <w:tc>
          <w:tcPr>
            <w:tcW w:w="0" w:type="auto"/>
            <w:hideMark/>
          </w:tcPr>
          <w:p w14:paraId="5FFB6C8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B7EF86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10BF88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2349677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1849A0" w:rsidRPr="0002330D" w14:paraId="2B86B592" w14:textId="77777777" w:rsidTr="009E58D7">
        <w:tc>
          <w:tcPr>
            <w:tcW w:w="0" w:type="auto"/>
            <w:vMerge/>
            <w:hideMark/>
          </w:tcPr>
          <w:p w14:paraId="260EB66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7925B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BA917E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3106CFC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6D5D3352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1849A0" w:rsidRPr="0002330D" w14:paraId="427D5B6D" w14:textId="77777777" w:rsidTr="009E58D7">
        <w:tc>
          <w:tcPr>
            <w:tcW w:w="0" w:type="auto"/>
            <w:vMerge/>
            <w:hideMark/>
          </w:tcPr>
          <w:p w14:paraId="69F0615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D3A63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639B803D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F93873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39B727C4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6D05D572" w14:textId="77777777" w:rsidTr="009E58D7">
        <w:tc>
          <w:tcPr>
            <w:tcW w:w="0" w:type="auto"/>
            <w:vMerge/>
            <w:hideMark/>
          </w:tcPr>
          <w:p w14:paraId="5E293A8A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B7A715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1691C080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NotificationType</w:t>
            </w:r>
            <w:proofErr w:type="spellEnd"/>
            <w:r w:rsidRPr="009862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624F">
              <w:rPr>
                <w:rFonts w:ascii="Times New Roman" w:hAnsi="Times New Roman" w:cs="Times New Roman"/>
              </w:rPr>
              <w:t>enum</w:t>
            </w:r>
            <w:proofErr w:type="spellEnd"/>
            <w:r w:rsidRPr="009862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092A95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gramStart"/>
            <w:r w:rsidRPr="0098624F">
              <w:rPr>
                <w:rFonts w:ascii="Times New Roman" w:hAnsi="Times New Roman" w:cs="Times New Roman"/>
              </w:rPr>
              <w:t>VARCHAR(</w:t>
            </w:r>
            <w:proofErr w:type="gramEnd"/>
            <w:r w:rsidRPr="0098624F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457678D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  <w:tr w:rsidR="001849A0" w:rsidRPr="0002330D" w14:paraId="5C678AD6" w14:textId="77777777" w:rsidTr="009E58D7">
        <w:tc>
          <w:tcPr>
            <w:tcW w:w="0" w:type="auto"/>
            <w:vMerge/>
            <w:hideMark/>
          </w:tcPr>
          <w:p w14:paraId="13DA695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0893F6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isRead</w:t>
            </w:r>
            <w:proofErr w:type="spellEnd"/>
          </w:p>
        </w:tc>
        <w:tc>
          <w:tcPr>
            <w:tcW w:w="0" w:type="auto"/>
            <w:hideMark/>
          </w:tcPr>
          <w:p w14:paraId="0D211E49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4A9388CC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18F3CF61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DEFAULT FALSE</w:t>
            </w:r>
          </w:p>
        </w:tc>
      </w:tr>
      <w:tr w:rsidR="001849A0" w:rsidRPr="0002330D" w14:paraId="261C5908" w14:textId="77777777" w:rsidTr="009E58D7">
        <w:tc>
          <w:tcPr>
            <w:tcW w:w="0" w:type="auto"/>
            <w:vMerge/>
            <w:hideMark/>
          </w:tcPr>
          <w:p w14:paraId="0B462257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A01AFB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537CB93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98624F">
              <w:rPr>
                <w:rFonts w:ascii="Times New Roman" w:hAnsi="Times New Roman" w:cs="Times New Roman"/>
              </w:rPr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0889AFA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525618E" w14:textId="77777777" w:rsidR="001849A0" w:rsidRPr="0098624F" w:rsidRDefault="001849A0" w:rsidP="009E58D7">
            <w:pPr>
              <w:rPr>
                <w:rFonts w:ascii="Times New Roman" w:hAnsi="Times New Roman" w:cs="Times New Roman"/>
              </w:rPr>
            </w:pPr>
            <w:r w:rsidRPr="0098624F"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696B49F1" w14:textId="4B0DF394" w:rsidR="001849A0" w:rsidRDefault="001849A0" w:rsidP="001849A0">
      <w:pPr>
        <w:pStyle w:val="a4"/>
        <w:rPr>
          <w:lang w:eastAsia="ru-RU"/>
        </w:rPr>
      </w:pPr>
    </w:p>
    <w:p w14:paraId="11D9688D" w14:textId="4DB2AE60" w:rsidR="001849A0" w:rsidRPr="001849A0" w:rsidRDefault="00CF2E40" w:rsidP="001849A0">
      <w:pPr>
        <w:pStyle w:val="a4"/>
        <w:rPr>
          <w:lang w:eastAsia="ru-RU"/>
        </w:rPr>
      </w:pPr>
      <w:r>
        <w:t>После определения состава сущностей и их атрибутов необходимо формализовать отношения между таблицами базы данных. В таблице 1</w:t>
      </w:r>
      <w:r w:rsidR="00687207">
        <w:t>6</w:t>
      </w:r>
      <w:r>
        <w:t xml:space="preserve"> представлены связи между сущностями с указанием их типа (один-ко-многим, многие-ко-многим и т. д.), внешних ключей, реализующих эти связи, а также правил поведения при удалении связанных записей, обеспечивающих целостность данных.</w:t>
      </w:r>
    </w:p>
    <w:p w14:paraId="1465341F" w14:textId="1987474F" w:rsidR="001849A0" w:rsidRPr="0002330D" w:rsidRDefault="001849A0" w:rsidP="001849A0">
      <w:pPr>
        <w:pStyle w:val="af7"/>
        <w:spacing w:before="0" w:beforeAutospacing="0" w:after="0" w:afterAutospacing="0" w:line="360" w:lineRule="auto"/>
        <w:jc w:val="right"/>
        <w:rPr>
          <w:i/>
          <w:iCs/>
          <w:sz w:val="28"/>
          <w:szCs w:val="28"/>
        </w:rPr>
      </w:pPr>
      <w:r w:rsidRPr="0002330D">
        <w:rPr>
          <w:i/>
          <w:iCs/>
          <w:sz w:val="28"/>
          <w:szCs w:val="28"/>
        </w:rPr>
        <w:t xml:space="preserve">Таблица </w:t>
      </w:r>
      <w:r w:rsidR="002C1853">
        <w:rPr>
          <w:i/>
          <w:iCs/>
          <w:sz w:val="28"/>
          <w:szCs w:val="28"/>
        </w:rPr>
        <w:t>1</w:t>
      </w:r>
      <w:r w:rsidR="00EF197E">
        <w:rPr>
          <w:i/>
          <w:iCs/>
          <w:sz w:val="28"/>
          <w:szCs w:val="28"/>
        </w:rPr>
        <w:t>6</w:t>
      </w:r>
      <w:r w:rsidRPr="0002330D">
        <w:rPr>
          <w:i/>
          <w:iCs/>
          <w:sz w:val="28"/>
          <w:szCs w:val="28"/>
        </w:rPr>
        <w:t xml:space="preserve"> – связи и внешние ключи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3"/>
        <w:gridCol w:w="796"/>
        <w:gridCol w:w="1924"/>
        <w:gridCol w:w="1473"/>
        <w:gridCol w:w="2231"/>
        <w:gridCol w:w="1225"/>
      </w:tblGrid>
      <w:tr w:rsidR="001849A0" w:rsidRPr="0002330D" w14:paraId="493CDA24" w14:textId="77777777" w:rsidTr="009E58D7">
        <w:tc>
          <w:tcPr>
            <w:tcW w:w="1696" w:type="dxa"/>
            <w:hideMark/>
          </w:tcPr>
          <w:p w14:paraId="098D50E6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Связь</w:t>
            </w:r>
          </w:p>
        </w:tc>
        <w:tc>
          <w:tcPr>
            <w:tcW w:w="796" w:type="dxa"/>
            <w:hideMark/>
          </w:tcPr>
          <w:p w14:paraId="0D652D8C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924" w:type="dxa"/>
            <w:hideMark/>
          </w:tcPr>
          <w:p w14:paraId="7D910ADA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1473" w:type="dxa"/>
            <w:hideMark/>
          </w:tcPr>
          <w:p w14:paraId="405A59D6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231" w:type="dxa"/>
            <w:hideMark/>
          </w:tcPr>
          <w:p w14:paraId="65353E55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Связанная таблица</w:t>
            </w:r>
          </w:p>
        </w:tc>
        <w:tc>
          <w:tcPr>
            <w:tcW w:w="1225" w:type="dxa"/>
            <w:hideMark/>
          </w:tcPr>
          <w:p w14:paraId="46A529AE" w14:textId="77777777" w:rsidR="001849A0" w:rsidRPr="0098624F" w:rsidRDefault="001849A0" w:rsidP="009E58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Действие при удалении</w:t>
            </w:r>
          </w:p>
        </w:tc>
      </w:tr>
      <w:tr w:rsidR="001849A0" w:rsidRPr="0002330D" w14:paraId="66DC5F3E" w14:textId="77777777" w:rsidTr="009E58D7">
        <w:tc>
          <w:tcPr>
            <w:tcW w:w="1696" w:type="dxa"/>
            <w:hideMark/>
          </w:tcPr>
          <w:p w14:paraId="3E89806D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User → 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InvestmentAccount</w:t>
            </w:r>
            <w:proofErr w:type="spellEnd"/>
          </w:p>
        </w:tc>
        <w:tc>
          <w:tcPr>
            <w:tcW w:w="796" w:type="dxa"/>
            <w:hideMark/>
          </w:tcPr>
          <w:p w14:paraId="3C10BE46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1:M</w:t>
            </w:r>
          </w:p>
        </w:tc>
        <w:tc>
          <w:tcPr>
            <w:tcW w:w="1924" w:type="dxa"/>
            <w:hideMark/>
          </w:tcPr>
          <w:p w14:paraId="696053C0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investment_account</w:t>
            </w:r>
            <w:proofErr w:type="spellEnd"/>
          </w:p>
        </w:tc>
        <w:tc>
          <w:tcPr>
            <w:tcW w:w="1473" w:type="dxa"/>
            <w:hideMark/>
          </w:tcPr>
          <w:p w14:paraId="2F79E22A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31" w:type="dxa"/>
            <w:hideMark/>
          </w:tcPr>
          <w:p w14:paraId="71E630EF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26F02C33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ON DELETE CASCADE</w:t>
            </w:r>
          </w:p>
        </w:tc>
      </w:tr>
      <w:tr w:rsidR="001849A0" w:rsidRPr="0002330D" w14:paraId="6C9EB2F3" w14:textId="77777777" w:rsidTr="009E58D7">
        <w:tc>
          <w:tcPr>
            <w:tcW w:w="1696" w:type="dxa"/>
            <w:hideMark/>
          </w:tcPr>
          <w:p w14:paraId="2F3EA8A3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Broker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InvestmentAccount</w:t>
            </w:r>
            <w:proofErr w:type="spellEnd"/>
          </w:p>
        </w:tc>
        <w:tc>
          <w:tcPr>
            <w:tcW w:w="796" w:type="dxa"/>
            <w:hideMark/>
          </w:tcPr>
          <w:p w14:paraId="11D84A43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1:M</w:t>
            </w:r>
          </w:p>
        </w:tc>
        <w:tc>
          <w:tcPr>
            <w:tcW w:w="1924" w:type="dxa"/>
            <w:hideMark/>
          </w:tcPr>
          <w:p w14:paraId="31A5A609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investment_account</w:t>
            </w:r>
            <w:proofErr w:type="spellEnd"/>
          </w:p>
        </w:tc>
        <w:tc>
          <w:tcPr>
            <w:tcW w:w="1473" w:type="dxa"/>
            <w:hideMark/>
          </w:tcPr>
          <w:p w14:paraId="3ADF7BDD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broker_id</w:t>
            </w:r>
            <w:proofErr w:type="spellEnd"/>
          </w:p>
        </w:tc>
        <w:tc>
          <w:tcPr>
            <w:tcW w:w="2231" w:type="dxa"/>
            <w:hideMark/>
          </w:tcPr>
          <w:p w14:paraId="2A9FA9E6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broker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4A45A383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ON DELETE RESTRICT</w:t>
            </w:r>
          </w:p>
        </w:tc>
      </w:tr>
      <w:tr w:rsidR="001849A0" w:rsidRPr="00682FF6" w14:paraId="66D8BFCC" w14:textId="77777777" w:rsidTr="009E58D7">
        <w:tc>
          <w:tcPr>
            <w:tcW w:w="1696" w:type="dxa"/>
            <w:hideMark/>
          </w:tcPr>
          <w:p w14:paraId="1F4416BB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User → 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  <w:proofErr w:type="spellEnd"/>
          </w:p>
        </w:tc>
        <w:tc>
          <w:tcPr>
            <w:tcW w:w="796" w:type="dxa"/>
            <w:hideMark/>
          </w:tcPr>
          <w:p w14:paraId="1228C08E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1:1</w:t>
            </w:r>
          </w:p>
        </w:tc>
        <w:tc>
          <w:tcPr>
            <w:tcW w:w="1924" w:type="dxa"/>
            <w:hideMark/>
          </w:tcPr>
          <w:p w14:paraId="406FB90A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  <w:proofErr w:type="spellEnd"/>
          </w:p>
        </w:tc>
        <w:tc>
          <w:tcPr>
            <w:tcW w:w="1473" w:type="dxa"/>
            <w:hideMark/>
          </w:tcPr>
          <w:p w14:paraId="191A89FB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31" w:type="dxa"/>
            <w:hideMark/>
          </w:tcPr>
          <w:p w14:paraId="2A2C1164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77A3ED6F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UNIQUE, ON DELETE CASCADE</w:t>
            </w:r>
          </w:p>
        </w:tc>
      </w:tr>
      <w:tr w:rsidR="001849A0" w:rsidRPr="00682FF6" w14:paraId="4493B919" w14:textId="77777777" w:rsidTr="009E58D7">
        <w:tc>
          <w:tcPr>
            <w:tcW w:w="1696" w:type="dxa"/>
            <w:hideMark/>
          </w:tcPr>
          <w:p w14:paraId="2442D458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 → Asset</w:t>
            </w:r>
          </w:p>
        </w:tc>
        <w:tc>
          <w:tcPr>
            <w:tcW w:w="796" w:type="dxa"/>
            <w:hideMark/>
          </w:tcPr>
          <w:p w14:paraId="32D908A4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1:M</w:t>
            </w:r>
          </w:p>
        </w:tc>
        <w:tc>
          <w:tcPr>
            <w:tcW w:w="1924" w:type="dxa"/>
            <w:hideMark/>
          </w:tcPr>
          <w:p w14:paraId="4B2D38CB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asset</w:t>
            </w:r>
            <w:proofErr w:type="spellEnd"/>
          </w:p>
        </w:tc>
        <w:tc>
          <w:tcPr>
            <w:tcW w:w="1473" w:type="dxa"/>
            <w:hideMark/>
          </w:tcPr>
          <w:p w14:paraId="20E8ACF3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portfolio_id</w:t>
            </w:r>
            <w:proofErr w:type="spellEnd"/>
          </w:p>
        </w:tc>
        <w:tc>
          <w:tcPr>
            <w:tcW w:w="2231" w:type="dxa"/>
            <w:hideMark/>
          </w:tcPr>
          <w:p w14:paraId="193F9AA8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381CD13C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ON DELETE CASCADE</w:t>
            </w:r>
          </w:p>
        </w:tc>
      </w:tr>
      <w:tr w:rsidR="001849A0" w:rsidRPr="00682FF6" w14:paraId="5F706CFD" w14:textId="77777777" w:rsidTr="009E58D7">
        <w:tc>
          <w:tcPr>
            <w:tcW w:w="1696" w:type="dxa"/>
            <w:hideMark/>
          </w:tcPr>
          <w:p w14:paraId="7230C6CD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InvestmentAccount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TradeOrder</w:t>
            </w:r>
            <w:proofErr w:type="spellEnd"/>
          </w:p>
        </w:tc>
        <w:tc>
          <w:tcPr>
            <w:tcW w:w="796" w:type="dxa"/>
            <w:hideMark/>
          </w:tcPr>
          <w:p w14:paraId="544794B1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1:M</w:t>
            </w:r>
          </w:p>
        </w:tc>
        <w:tc>
          <w:tcPr>
            <w:tcW w:w="1924" w:type="dxa"/>
            <w:hideMark/>
          </w:tcPr>
          <w:p w14:paraId="59202BA2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trade_order</w:t>
            </w:r>
            <w:proofErr w:type="spellEnd"/>
          </w:p>
        </w:tc>
        <w:tc>
          <w:tcPr>
            <w:tcW w:w="1473" w:type="dxa"/>
            <w:hideMark/>
          </w:tcPr>
          <w:p w14:paraId="4236BDD1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account_id</w:t>
            </w:r>
            <w:proofErr w:type="spellEnd"/>
          </w:p>
        </w:tc>
        <w:tc>
          <w:tcPr>
            <w:tcW w:w="2231" w:type="dxa"/>
            <w:hideMark/>
          </w:tcPr>
          <w:p w14:paraId="491CDE35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investment_account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73856494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ON DELETE CASCADE</w:t>
            </w:r>
          </w:p>
        </w:tc>
      </w:tr>
      <w:tr w:rsidR="001849A0" w:rsidRPr="00682FF6" w14:paraId="7C35FC6F" w14:textId="77777777" w:rsidTr="009E58D7">
        <w:tc>
          <w:tcPr>
            <w:tcW w:w="1696" w:type="dxa"/>
            <w:hideMark/>
          </w:tcPr>
          <w:p w14:paraId="7711FD0C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Asset → 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TradeOrder</w:t>
            </w:r>
            <w:proofErr w:type="spellEnd"/>
          </w:p>
        </w:tc>
        <w:tc>
          <w:tcPr>
            <w:tcW w:w="796" w:type="dxa"/>
            <w:hideMark/>
          </w:tcPr>
          <w:p w14:paraId="0825BF15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1:M</w:t>
            </w:r>
          </w:p>
        </w:tc>
        <w:tc>
          <w:tcPr>
            <w:tcW w:w="1924" w:type="dxa"/>
            <w:hideMark/>
          </w:tcPr>
          <w:p w14:paraId="2B203690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trade_order</w:t>
            </w:r>
            <w:proofErr w:type="spellEnd"/>
          </w:p>
        </w:tc>
        <w:tc>
          <w:tcPr>
            <w:tcW w:w="1473" w:type="dxa"/>
            <w:hideMark/>
          </w:tcPr>
          <w:p w14:paraId="0DD9F30E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asset_id</w:t>
            </w:r>
            <w:proofErr w:type="spellEnd"/>
          </w:p>
        </w:tc>
        <w:tc>
          <w:tcPr>
            <w:tcW w:w="2231" w:type="dxa"/>
            <w:hideMark/>
          </w:tcPr>
          <w:p w14:paraId="7D4E1129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asset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36F55120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ON DELETE RESTRICT</w:t>
            </w:r>
          </w:p>
        </w:tc>
      </w:tr>
      <w:tr w:rsidR="001849A0" w:rsidRPr="00682FF6" w14:paraId="5091D2C6" w14:textId="77777777" w:rsidTr="009E58D7">
        <w:tc>
          <w:tcPr>
            <w:tcW w:w="1696" w:type="dxa"/>
            <w:hideMark/>
          </w:tcPr>
          <w:p w14:paraId="3E2216ED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InvestmentAccount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796" w:type="dxa"/>
            <w:hideMark/>
          </w:tcPr>
          <w:p w14:paraId="3CD64B74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1:M</w:t>
            </w:r>
          </w:p>
        </w:tc>
        <w:tc>
          <w:tcPr>
            <w:tcW w:w="1924" w:type="dxa"/>
            <w:hideMark/>
          </w:tcPr>
          <w:p w14:paraId="04197451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1473" w:type="dxa"/>
            <w:hideMark/>
          </w:tcPr>
          <w:p w14:paraId="5F8FEC5D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account_id</w:t>
            </w:r>
            <w:proofErr w:type="spellEnd"/>
          </w:p>
        </w:tc>
        <w:tc>
          <w:tcPr>
            <w:tcW w:w="2231" w:type="dxa"/>
            <w:hideMark/>
          </w:tcPr>
          <w:p w14:paraId="2F6B9AAE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investment_account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4E19D875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ON DELETE CASCADE</w:t>
            </w:r>
          </w:p>
        </w:tc>
      </w:tr>
      <w:tr w:rsidR="001849A0" w:rsidRPr="00682FF6" w14:paraId="1F190565" w14:textId="77777777" w:rsidTr="009E58D7">
        <w:tc>
          <w:tcPr>
            <w:tcW w:w="1696" w:type="dxa"/>
            <w:hideMark/>
          </w:tcPr>
          <w:p w14:paraId="054FE0B5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TradeOrder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796" w:type="dxa"/>
            <w:hideMark/>
          </w:tcPr>
          <w:p w14:paraId="646C2D02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1:1</w:t>
            </w:r>
          </w:p>
        </w:tc>
        <w:tc>
          <w:tcPr>
            <w:tcW w:w="1924" w:type="dxa"/>
            <w:hideMark/>
          </w:tcPr>
          <w:p w14:paraId="25079AD7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1473" w:type="dxa"/>
            <w:hideMark/>
          </w:tcPr>
          <w:p w14:paraId="2FCC0046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trade_order_id</w:t>
            </w:r>
            <w:proofErr w:type="spellEnd"/>
          </w:p>
        </w:tc>
        <w:tc>
          <w:tcPr>
            <w:tcW w:w="2231" w:type="dxa"/>
            <w:hideMark/>
          </w:tcPr>
          <w:p w14:paraId="403352EC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trade_order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0C010B3E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ON DELETE SET NULL</w:t>
            </w:r>
          </w:p>
        </w:tc>
      </w:tr>
      <w:tr w:rsidR="001849A0" w:rsidRPr="00682FF6" w14:paraId="6231FFAF" w14:textId="77777777" w:rsidTr="009E58D7">
        <w:tc>
          <w:tcPr>
            <w:tcW w:w="1696" w:type="dxa"/>
            <w:hideMark/>
          </w:tcPr>
          <w:p w14:paraId="1DF0AC31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 → Report</w:t>
            </w:r>
          </w:p>
        </w:tc>
        <w:tc>
          <w:tcPr>
            <w:tcW w:w="796" w:type="dxa"/>
            <w:hideMark/>
          </w:tcPr>
          <w:p w14:paraId="350A85A1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1:M</w:t>
            </w:r>
          </w:p>
        </w:tc>
        <w:tc>
          <w:tcPr>
            <w:tcW w:w="1924" w:type="dxa"/>
            <w:hideMark/>
          </w:tcPr>
          <w:p w14:paraId="6FB5434F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1473" w:type="dxa"/>
            <w:hideMark/>
          </w:tcPr>
          <w:p w14:paraId="17E41507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portfolio_id</w:t>
            </w:r>
            <w:proofErr w:type="spellEnd"/>
          </w:p>
        </w:tc>
        <w:tc>
          <w:tcPr>
            <w:tcW w:w="2231" w:type="dxa"/>
            <w:hideMark/>
          </w:tcPr>
          <w:p w14:paraId="2407739A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4CEAAE6A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ON DELETE CASCADE</w:t>
            </w:r>
          </w:p>
        </w:tc>
      </w:tr>
      <w:tr w:rsidR="001849A0" w:rsidRPr="00682FF6" w14:paraId="5E7F2BE8" w14:textId="77777777" w:rsidTr="009E58D7">
        <w:tc>
          <w:tcPr>
            <w:tcW w:w="1696" w:type="dxa"/>
            <w:hideMark/>
          </w:tcPr>
          <w:p w14:paraId="332ABAFC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 xml:space="preserve">User → 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Notification</w:t>
            </w:r>
            <w:proofErr w:type="spellEnd"/>
          </w:p>
        </w:tc>
        <w:tc>
          <w:tcPr>
            <w:tcW w:w="796" w:type="dxa"/>
            <w:hideMark/>
          </w:tcPr>
          <w:p w14:paraId="09542A4B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1:M</w:t>
            </w:r>
          </w:p>
        </w:tc>
        <w:tc>
          <w:tcPr>
            <w:tcW w:w="1924" w:type="dxa"/>
            <w:hideMark/>
          </w:tcPr>
          <w:p w14:paraId="7CE7436D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notification</w:t>
            </w:r>
            <w:proofErr w:type="spellEnd"/>
          </w:p>
        </w:tc>
        <w:tc>
          <w:tcPr>
            <w:tcW w:w="1473" w:type="dxa"/>
            <w:hideMark/>
          </w:tcPr>
          <w:p w14:paraId="4F12B80A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31" w:type="dxa"/>
            <w:hideMark/>
          </w:tcPr>
          <w:p w14:paraId="1C2B32D3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25" w:type="dxa"/>
            <w:hideMark/>
          </w:tcPr>
          <w:p w14:paraId="40497E4D" w14:textId="77777777" w:rsidR="001849A0" w:rsidRPr="0098624F" w:rsidRDefault="001849A0" w:rsidP="009E58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624F">
              <w:rPr>
                <w:rFonts w:ascii="Times New Roman" w:hAnsi="Times New Roman" w:cs="Times New Roman"/>
                <w:sz w:val="20"/>
                <w:szCs w:val="20"/>
              </w:rPr>
              <w:t>ON DELETE CASCADE</w:t>
            </w:r>
          </w:p>
        </w:tc>
      </w:tr>
    </w:tbl>
    <w:p w14:paraId="6EA02C89" w14:textId="77777777" w:rsidR="001849A0" w:rsidRDefault="001849A0" w:rsidP="001849A0">
      <w:pPr>
        <w:pStyle w:val="a4"/>
        <w:rPr>
          <w:lang w:eastAsia="ru-RU"/>
        </w:rPr>
      </w:pPr>
    </w:p>
    <w:p w14:paraId="62874777" w14:textId="6DBA3561" w:rsidR="00D34F55" w:rsidRDefault="00CE1CEB" w:rsidP="001849A0">
      <w:pPr>
        <w:pStyle w:val="a4"/>
        <w:rPr>
          <w:lang w:eastAsia="ru-RU"/>
        </w:rPr>
      </w:pPr>
      <w:r>
        <w:t>На основе спроектированной ER-диаграммы и описанных ранее сущностей и связей были подготовлены DDL-скрипты</w:t>
      </w:r>
      <w:r>
        <w:t xml:space="preserve"> и архитектура </w:t>
      </w:r>
      <w:r>
        <w:rPr>
          <w:lang w:val="en-US"/>
        </w:rPr>
        <w:t>ORM</w:t>
      </w:r>
      <w:r w:rsidRPr="00CE1CEB">
        <w:t>-</w:t>
      </w:r>
      <w:r>
        <w:t>сущностей</w:t>
      </w:r>
      <w:r>
        <w:t>, реализующие структуру базы данных на физическом уровне. Помимо создания таблиц и определения внешних ключей, в скрипты включено добавление индексов для ускорения наиболее частых запросов и ограничений целостности, обеспечивающих корректность хранимых данных.</w:t>
      </w:r>
      <w:r w:rsidR="00CD2784">
        <w:t xml:space="preserve"> Листинг реализации представлен в Приложении 1.</w:t>
      </w:r>
    </w:p>
    <w:p w14:paraId="6811DBD6" w14:textId="51071E46" w:rsidR="00B154C0" w:rsidRDefault="00B154C0" w:rsidP="00B154C0">
      <w:pPr>
        <w:pStyle w:val="a6"/>
        <w:rPr>
          <w:lang w:eastAsia="ru-RU"/>
        </w:rPr>
      </w:pPr>
      <w:bookmarkStart w:id="11" w:name="_Toc230653125"/>
      <w:r>
        <w:rPr>
          <w:lang w:eastAsia="ru-RU"/>
        </w:rPr>
        <w:t>2.</w:t>
      </w:r>
      <w:r w:rsidR="001B58DD">
        <w:rPr>
          <w:lang w:eastAsia="ru-RU"/>
        </w:rPr>
        <w:t>4</w:t>
      </w:r>
      <w:r>
        <w:rPr>
          <w:lang w:eastAsia="ru-RU"/>
        </w:rPr>
        <w:t xml:space="preserve">. </w:t>
      </w:r>
      <w:r w:rsidR="001B58DD">
        <w:rPr>
          <w:lang w:eastAsia="ru-RU"/>
        </w:rPr>
        <w:t>Детальное проектирование</w:t>
      </w:r>
      <w:bookmarkEnd w:id="11"/>
    </w:p>
    <w:p w14:paraId="652F6C10" w14:textId="069EDA2D" w:rsidR="002C1853" w:rsidRDefault="00651A4A" w:rsidP="0094191A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651A4A">
        <w:rPr>
          <w:sz w:val="28"/>
          <w:szCs w:val="28"/>
        </w:rPr>
        <w:t>На этапе детального проектирования каждый из выделенных вариантов использования был рассмотрен с точки зрения внутреннего взаимодействия компонентов системы. Для этого построены диаграммы последовательностей (</w:t>
      </w:r>
      <w:proofErr w:type="spellStart"/>
      <w:r w:rsidRPr="00651A4A">
        <w:rPr>
          <w:sz w:val="28"/>
          <w:szCs w:val="28"/>
        </w:rPr>
        <w:t>Sequence</w:t>
      </w:r>
      <w:proofErr w:type="spellEnd"/>
      <w:r w:rsidRPr="00651A4A">
        <w:rPr>
          <w:sz w:val="28"/>
          <w:szCs w:val="28"/>
        </w:rPr>
        <w:t xml:space="preserve"> </w:t>
      </w:r>
      <w:proofErr w:type="spellStart"/>
      <w:r w:rsidRPr="00651A4A">
        <w:rPr>
          <w:sz w:val="28"/>
          <w:szCs w:val="28"/>
        </w:rPr>
        <w:t>diagrams</w:t>
      </w:r>
      <w:proofErr w:type="spellEnd"/>
      <w:r w:rsidRPr="00651A4A">
        <w:rPr>
          <w:sz w:val="28"/>
          <w:szCs w:val="28"/>
        </w:rPr>
        <w:t xml:space="preserve">), отражающие порядок вызовов методов между классами при выполнении сценариев. Для каждой диаграммы дополнительно приведена таблица с описанием участвующих классов, их методов, входных параметров, </w:t>
      </w:r>
      <w:r w:rsidRPr="00651A4A">
        <w:rPr>
          <w:sz w:val="28"/>
          <w:szCs w:val="28"/>
        </w:rPr>
        <w:lastRenderedPageBreak/>
        <w:t>возвращаемых значений и источников вызова. Такое представление позволяет проследить полный путь обработки запроса от пользовательского интерфейса до уровня доступа к данным.</w:t>
      </w:r>
    </w:p>
    <w:p w14:paraId="58BF9C6B" w14:textId="7707347D" w:rsidR="00F026B5" w:rsidRPr="00C72A02" w:rsidRDefault="00F026B5" w:rsidP="0094191A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026B5">
        <w:rPr>
          <w:sz w:val="28"/>
          <w:szCs w:val="28"/>
        </w:rPr>
        <w:t xml:space="preserve">Первый рассматриваемый сценарий — регистрация нового пользователя в системе (UC-001). Последовательность взаимодействия компонентов при выполнении данного сценария представлена на рисунке </w:t>
      </w:r>
      <w:r w:rsidR="00C72A02">
        <w:rPr>
          <w:sz w:val="28"/>
          <w:szCs w:val="28"/>
        </w:rPr>
        <w:t>9</w:t>
      </w:r>
      <w:r w:rsidRPr="00F026B5">
        <w:rPr>
          <w:sz w:val="28"/>
          <w:szCs w:val="28"/>
        </w:rPr>
        <w:t>.</w:t>
      </w:r>
    </w:p>
    <w:p w14:paraId="7FC1325B" w14:textId="77777777" w:rsidR="00F026B5" w:rsidRPr="00C72A02" w:rsidRDefault="00F026B5" w:rsidP="0094191A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7518F35" w14:textId="77777777" w:rsidR="002C1853" w:rsidRPr="00F026B5" w:rsidRDefault="002C1853" w:rsidP="002C1853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026B5">
        <w:rPr>
          <w:sz w:val="28"/>
          <w:szCs w:val="28"/>
        </w:rPr>
        <w:fldChar w:fldCharType="begin"/>
      </w:r>
      <w:r w:rsidRPr="00F026B5">
        <w:rPr>
          <w:sz w:val="28"/>
          <w:szCs w:val="28"/>
        </w:rPr>
        <w:instrText xml:space="preserve"> INCLUDEPICTURE "https://uml.planttext.com/plantuml/png/NP9BJiCm48RtFiMegoA42YopGD27H7cra20sRDnaA9PIEzXEsV8G780BS8KAgAXOm1MS6p5v00sxoSpdF_F_zhQnNDjq4ZCUMgNXrA1c2RL4A18kBJGErKZ423j9SYwR9qWO774hfhZI06wW7DUFx0pxq8a5IbiWzFbldjfBw2XfjOfZrAJh9rh8CRILigLiZjGFvPk1ZtegGYoGgcOHjtp43K9Zg8mTQ_IF3mgWswuhz2PSn3M9eiDO8RssLNa13zoJUt6VxWqm1re9D-PQwOXL0A6vHG-60p-05gTTMnh7mbWABv_aGExHWzqW6FgWyIf5Ow7P3GOhZ1KpOgfL29loM90FX5K8DLAHhzGaz0SXkjici7_azqw2yfgeiLPJIQdRZsg7IiyU69GHX4fU23sXsrEojCRAULrciByayMV5f668nf0PaoXfiBBn6yRU6MLH_mSzBfkQCfBbV3VNDw1J-AHjVq8beBW8Yl-PmlzmC_SEsNrswxxSF7jmCyXktDozkaLsczrHFSiUtS8js3PvenVy3G00" \* MERGEFORMATINET </w:instrText>
      </w:r>
      <w:r w:rsidRPr="00F026B5">
        <w:rPr>
          <w:sz w:val="28"/>
          <w:szCs w:val="28"/>
        </w:rPr>
        <w:fldChar w:fldCharType="separate"/>
      </w:r>
      <w:r w:rsidRPr="00F026B5">
        <w:rPr>
          <w:noProof/>
          <w:sz w:val="28"/>
          <w:szCs w:val="28"/>
        </w:rPr>
        <w:drawing>
          <wp:inline distT="0" distB="0" distL="0" distR="0" wp14:anchorId="23AA2394" wp14:editId="1437222F">
            <wp:extent cx="4201679" cy="2186400"/>
            <wp:effectExtent l="0" t="0" r="2540" b="0"/>
            <wp:docPr id="847693323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697" cy="219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6B5">
        <w:rPr>
          <w:sz w:val="28"/>
          <w:szCs w:val="28"/>
        </w:rPr>
        <w:fldChar w:fldCharType="end"/>
      </w:r>
    </w:p>
    <w:p w14:paraId="3EEFC596" w14:textId="0C88CD0F" w:rsidR="002C1853" w:rsidRDefault="002C1853" w:rsidP="002C1853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026B5">
        <w:rPr>
          <w:sz w:val="28"/>
          <w:szCs w:val="28"/>
        </w:rPr>
        <w:t xml:space="preserve">Рисунок </w:t>
      </w:r>
      <w:r w:rsidR="00BA55BF">
        <w:rPr>
          <w:sz w:val="28"/>
          <w:szCs w:val="28"/>
        </w:rPr>
        <w:t>9</w:t>
      </w:r>
      <w:r w:rsidRPr="00F026B5">
        <w:rPr>
          <w:sz w:val="28"/>
          <w:szCs w:val="28"/>
        </w:rPr>
        <w:t xml:space="preserve"> – диаграмма последовательностей UC-001</w:t>
      </w:r>
    </w:p>
    <w:p w14:paraId="59E53743" w14:textId="4AC47E23" w:rsidR="00F026B5" w:rsidRPr="00F026B5" w:rsidRDefault="00F026B5" w:rsidP="00F026B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026B5">
        <w:rPr>
          <w:sz w:val="28"/>
          <w:szCs w:val="28"/>
        </w:rPr>
        <w:t xml:space="preserve">Следующий сценарий описывает процесс подключения пользователем брокерского счёта (UC-002). Диаграмма последовательностей, отражающая взаимодействие компонентов системы при выполнении операции, представлена на рисунке </w:t>
      </w:r>
      <w:r w:rsidR="00C72A02">
        <w:rPr>
          <w:sz w:val="28"/>
          <w:szCs w:val="28"/>
        </w:rPr>
        <w:t>10</w:t>
      </w:r>
      <w:r w:rsidRPr="00F026B5">
        <w:rPr>
          <w:sz w:val="28"/>
          <w:szCs w:val="28"/>
        </w:rPr>
        <w:t>.</w:t>
      </w:r>
    </w:p>
    <w:p w14:paraId="0F7BE376" w14:textId="77777777" w:rsidR="002C1853" w:rsidRPr="00F026B5" w:rsidRDefault="002C1853" w:rsidP="002C1853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026B5">
        <w:rPr>
          <w:sz w:val="28"/>
          <w:szCs w:val="28"/>
        </w:rPr>
        <w:fldChar w:fldCharType="begin"/>
      </w:r>
      <w:r w:rsidRPr="00F026B5">
        <w:rPr>
          <w:sz w:val="28"/>
          <w:szCs w:val="28"/>
        </w:rPr>
        <w:instrText xml:space="preserve"> INCLUDEPICTURE "https://uml.planttext.com/plantuml/png/RLBDJW8n6BptARvmqXYoTmw6FmyReqi47w2K9cvOMcox9DwKYnVZoGS15KCqu2jqtyYlIrbs3QTjvvjEPphRr8OgaquIGfcH2curLsIAKCpYAHK6hkGmJdW5QlN2ohxMOaockEX8OPHC4gvgG7LfUvpUvseMCvvp_RfAR2ivvihT1vqaviBar1tgJ8oeeKEgENJRX3ZdK3_tXg41zirkxT8kxBjTP_Fi1UmoUqJeswxmko2UY4VS1GteHVq117HdJWTC2i6P8SHDaNH8Wrp5xrEk3NG74IaDaEQ38CSBUBixsPDJGlOC91THa1wrKdCNkFMOFy2C9Z76YwKW1rAzek-TWdk5YcgtZTFmkdznCu1GpD3d1D_EEo0uFQeJZaeY__FwB6W7TCeOrxeIktZ3w1BEIe9xqqKd-BUPL1SQHGV8oVl3rhRPtFNcAh9VTcKtTcrNO7yH_CJkVhBNx3c7DuXys2raJmx0KmlIv6A4__8V" \* MERGEFORMATINET </w:instrText>
      </w:r>
      <w:r w:rsidRPr="00F026B5">
        <w:rPr>
          <w:sz w:val="28"/>
          <w:szCs w:val="28"/>
        </w:rPr>
        <w:fldChar w:fldCharType="separate"/>
      </w:r>
      <w:r w:rsidRPr="00F026B5">
        <w:rPr>
          <w:noProof/>
          <w:sz w:val="28"/>
          <w:szCs w:val="28"/>
        </w:rPr>
        <w:drawing>
          <wp:inline distT="0" distB="0" distL="0" distR="0" wp14:anchorId="5F911D4E" wp14:editId="232D197A">
            <wp:extent cx="4298661" cy="2077878"/>
            <wp:effectExtent l="0" t="0" r="0" b="5080"/>
            <wp:docPr id="1088010913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584" cy="209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6B5">
        <w:rPr>
          <w:sz w:val="28"/>
          <w:szCs w:val="28"/>
        </w:rPr>
        <w:fldChar w:fldCharType="end"/>
      </w:r>
    </w:p>
    <w:p w14:paraId="1ED1E2C9" w14:textId="63FA0FB6" w:rsidR="002C1853" w:rsidRDefault="002C1853" w:rsidP="002C1853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026B5">
        <w:rPr>
          <w:sz w:val="28"/>
          <w:szCs w:val="28"/>
        </w:rPr>
        <w:t xml:space="preserve">Рисунок </w:t>
      </w:r>
      <w:r w:rsidR="00BA55BF">
        <w:rPr>
          <w:sz w:val="28"/>
          <w:szCs w:val="28"/>
        </w:rPr>
        <w:t>10</w:t>
      </w:r>
      <w:r w:rsidRPr="00F026B5">
        <w:rPr>
          <w:sz w:val="28"/>
          <w:szCs w:val="28"/>
        </w:rPr>
        <w:t xml:space="preserve"> – диаграмма последовательностей UC-002</w:t>
      </w:r>
    </w:p>
    <w:p w14:paraId="24DBD7DA" w14:textId="577039F6" w:rsidR="00F026B5" w:rsidRPr="006306BE" w:rsidRDefault="00F026B5" w:rsidP="006306BE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6306BE">
        <w:rPr>
          <w:sz w:val="28"/>
          <w:szCs w:val="28"/>
        </w:rPr>
        <w:lastRenderedPageBreak/>
        <w:t xml:space="preserve">Третий сценарий охватывает получение пользователем аналитики по инвестиционному портфелю (UC-003). Соответствующая диаграмма последовательностей представлена на рисунке </w:t>
      </w:r>
      <w:r w:rsidR="00C72A02">
        <w:rPr>
          <w:sz w:val="28"/>
          <w:szCs w:val="28"/>
        </w:rPr>
        <w:t>11</w:t>
      </w:r>
      <w:r w:rsidRPr="006306BE">
        <w:rPr>
          <w:sz w:val="28"/>
          <w:szCs w:val="28"/>
        </w:rPr>
        <w:t>.</w:t>
      </w:r>
    </w:p>
    <w:p w14:paraId="74F60658" w14:textId="77777777" w:rsidR="002C1853" w:rsidRPr="00F026B5" w:rsidRDefault="002C1853" w:rsidP="002C1853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026B5">
        <w:rPr>
          <w:sz w:val="28"/>
          <w:szCs w:val="28"/>
        </w:rPr>
        <w:fldChar w:fldCharType="begin"/>
      </w:r>
      <w:r w:rsidRPr="00F026B5">
        <w:rPr>
          <w:sz w:val="28"/>
          <w:szCs w:val="28"/>
        </w:rPr>
        <w:instrText xml:space="preserve"> INCLUDEPICTURE "https://uml.planttext.com/plantuml/png/TLBBJi905DtFLzomWYXXxyBmA34Q41Bm0uOocePXfivCDUu8qPLyWz_W2qCmu2zC_yXRIbl6n4tJUy-vj-UUqxesL9beoWdrZLHmfPaY8RO2FmYfCD2Leu0pfzNedpjrgI4eVy1IGqiAeoJdJ9M07fR_3GoOkWjyjcFltycO6ZgYce7NTCUwL4sO0G_nHCHkAEqbaaYY7QgdUybm0lObdjjrF8kVutcy0FjZjrZCuqUxjD_nWko9E8Bpo3zh3w4MIcMk9GzaZMOg2Kbmf1Nt85knsuXfGmwQIDaVWVWe2lWulxHS8IJ3aEOraJ5eTzgj8L3Vbv4m6exm8CsC9eXMdLsAtaCk31A3d6sv2KYzGOT2XO26CdvumfIka8BWxfscZgPyPsN1yIdt8quDWxxe78CAz0IVp4HA74pyTISt3xnXp_4ejrin7Kg1ELyCUfSa4vUdLsn8xytIGiukQSntY_bkxLiyiw_s2qFTs9LTWlr86fZooguHVWUx0lk9b8tTuA_mHEfCZF6N_mK0" \* MERGEFORMATINET </w:instrText>
      </w:r>
      <w:r w:rsidRPr="00F026B5">
        <w:rPr>
          <w:sz w:val="28"/>
          <w:szCs w:val="28"/>
        </w:rPr>
        <w:fldChar w:fldCharType="separate"/>
      </w:r>
      <w:r w:rsidRPr="00F026B5">
        <w:rPr>
          <w:noProof/>
          <w:sz w:val="28"/>
          <w:szCs w:val="28"/>
        </w:rPr>
        <w:drawing>
          <wp:inline distT="0" distB="0" distL="0" distR="0" wp14:anchorId="65AD18B3" wp14:editId="680BAE5D">
            <wp:extent cx="4248624" cy="2244436"/>
            <wp:effectExtent l="0" t="0" r="0" b="3810"/>
            <wp:docPr id="1849790532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18" cy="226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6B5">
        <w:rPr>
          <w:sz w:val="28"/>
          <w:szCs w:val="28"/>
        </w:rPr>
        <w:fldChar w:fldCharType="end"/>
      </w:r>
    </w:p>
    <w:p w14:paraId="1D5E4932" w14:textId="5009E4AF" w:rsidR="002C1853" w:rsidRDefault="002C1853" w:rsidP="002C1853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026B5">
        <w:rPr>
          <w:sz w:val="28"/>
          <w:szCs w:val="28"/>
        </w:rPr>
        <w:t xml:space="preserve">Рисунок </w:t>
      </w:r>
      <w:r w:rsidR="00BA55BF">
        <w:rPr>
          <w:sz w:val="28"/>
          <w:szCs w:val="28"/>
        </w:rPr>
        <w:t xml:space="preserve">11 </w:t>
      </w:r>
      <w:r w:rsidRPr="00F026B5">
        <w:rPr>
          <w:sz w:val="28"/>
          <w:szCs w:val="28"/>
        </w:rPr>
        <w:t>– диаграмма последовательностей UC-003</w:t>
      </w:r>
    </w:p>
    <w:p w14:paraId="496EDD68" w14:textId="18030669" w:rsidR="00F026B5" w:rsidRPr="00F55837" w:rsidRDefault="00F026B5" w:rsidP="00F55837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837">
        <w:rPr>
          <w:sz w:val="28"/>
          <w:szCs w:val="28"/>
        </w:rPr>
        <w:t xml:space="preserve">Заключительный из рассматриваемых сценариев — создание и отправка торговой заявки (UC-004). Последовательность вызовов между компонентами системы при выполнении данной операции представлена на рисунке </w:t>
      </w:r>
      <w:r w:rsidR="00C72A02">
        <w:rPr>
          <w:sz w:val="28"/>
          <w:szCs w:val="28"/>
        </w:rPr>
        <w:t>12</w:t>
      </w:r>
      <w:r w:rsidRPr="00F55837">
        <w:rPr>
          <w:sz w:val="28"/>
          <w:szCs w:val="28"/>
        </w:rPr>
        <w:t>.</w:t>
      </w:r>
    </w:p>
    <w:p w14:paraId="452AB3F1" w14:textId="77777777" w:rsidR="002C1853" w:rsidRPr="00F026B5" w:rsidRDefault="002C1853" w:rsidP="002C1853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026B5">
        <w:rPr>
          <w:sz w:val="28"/>
          <w:szCs w:val="28"/>
        </w:rPr>
        <w:fldChar w:fldCharType="begin"/>
      </w:r>
      <w:r w:rsidRPr="00F026B5">
        <w:rPr>
          <w:sz w:val="28"/>
          <w:szCs w:val="28"/>
        </w:rPr>
        <w:instrText xml:space="preserve"> INCLUDEPICTURE "https://uml.planttext.com/plantuml/png/TPAnJiCm48PtFyM9gHqgzWweBSbG2MZLf0EZwnWf8eqhsq6CqAv8F0DlK105189dEByHbzI5H9GXak_kytz_xjmpbcjRp3F6XLKQfaPgjg1KAj85posSgbcQoKQgFnusueEHJgI6OvLRhR9CwWFWfXRkWoEfhr8XAzAVczX0gqlYg5V5R4EMSCjdt4W81eoLNg5pv2r25_01l_0Ldt7jbkuEwBXsz_Y4xsu5W-dvOHIUd31FqptIfalZKHJ3eIfT6SRA79L-pHDHrI28HwoM9iZx9a9eoQsi_gpLPcnN82OOK7bu5eMJ66BDaoq4hUD9s8_3eCq8w3Iqgcx3fA7YXz458_F4-sbDmYXkCrzgQiXhAGgRgXnelROmVorDnm7rhrlovF_USqDFX3HhOlidfQKfCjiOri-qJI64DAPa5YetSZlm-XA5oYzIFUVRLhjj4L6jcvRyvPQqvaTtWsjymGr-uXjkWC8DlheLVhWx0jRb1-wM7iC6F_0TtrYFPaSF_Hi0" \* MERGEFORMATINET </w:instrText>
      </w:r>
      <w:r w:rsidRPr="00F026B5">
        <w:rPr>
          <w:sz w:val="28"/>
          <w:szCs w:val="28"/>
        </w:rPr>
        <w:fldChar w:fldCharType="separate"/>
      </w:r>
      <w:r w:rsidRPr="00F026B5">
        <w:rPr>
          <w:noProof/>
          <w:sz w:val="28"/>
          <w:szCs w:val="28"/>
        </w:rPr>
        <w:drawing>
          <wp:inline distT="0" distB="0" distL="0" distR="0" wp14:anchorId="65F5B0D7" wp14:editId="1D8E21A4">
            <wp:extent cx="4244564" cy="2743200"/>
            <wp:effectExtent l="0" t="0" r="0" b="0"/>
            <wp:docPr id="839155048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549" cy="275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6B5">
        <w:rPr>
          <w:sz w:val="28"/>
          <w:szCs w:val="28"/>
        </w:rPr>
        <w:fldChar w:fldCharType="end"/>
      </w:r>
    </w:p>
    <w:p w14:paraId="124607E9" w14:textId="009D640D" w:rsidR="002C1853" w:rsidRPr="00F026B5" w:rsidRDefault="002C1853" w:rsidP="002C1853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026B5">
        <w:rPr>
          <w:sz w:val="28"/>
          <w:szCs w:val="28"/>
        </w:rPr>
        <w:t xml:space="preserve">Рисунок </w:t>
      </w:r>
      <w:r w:rsidR="00BA55BF">
        <w:rPr>
          <w:sz w:val="28"/>
          <w:szCs w:val="28"/>
        </w:rPr>
        <w:t>12</w:t>
      </w:r>
      <w:r w:rsidRPr="00F026B5">
        <w:rPr>
          <w:sz w:val="28"/>
          <w:szCs w:val="28"/>
        </w:rPr>
        <w:t xml:space="preserve"> – диаграмма последовательностей UC-004</w:t>
      </w:r>
    </w:p>
    <w:p w14:paraId="1D085EF4" w14:textId="4BB4DCF7" w:rsidR="002C1853" w:rsidRPr="00BA55BF" w:rsidRDefault="00F026B5" w:rsidP="00B154C0">
      <w:pPr>
        <w:pStyle w:val="a4"/>
        <w:rPr>
          <w:lang w:eastAsia="ru-RU"/>
        </w:rPr>
      </w:pPr>
      <w:r>
        <w:t>Детальное описание классов, методов и потока вызовов, изображённых на диаграмме, приведено в таблице 1</w:t>
      </w:r>
      <w:r w:rsidR="00BA55BF">
        <w:t>7</w:t>
      </w:r>
      <w:r>
        <w:t>.</w:t>
      </w:r>
    </w:p>
    <w:p w14:paraId="3E3C1D5D" w14:textId="77777777" w:rsidR="00C72A02" w:rsidRDefault="00C72A02">
      <w:pPr>
        <w:spacing w:line="259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</w:rPr>
        <w:br w:type="page"/>
      </w:r>
    </w:p>
    <w:p w14:paraId="53A819BB" w14:textId="4719A783" w:rsidR="002C1853" w:rsidRPr="00A86A34" w:rsidRDefault="002C1853" w:rsidP="002C1853">
      <w:pPr>
        <w:pStyle w:val="af7"/>
        <w:spacing w:before="0" w:beforeAutospacing="0" w:after="0" w:afterAutospacing="0" w:line="360" w:lineRule="auto"/>
        <w:jc w:val="right"/>
        <w:rPr>
          <w:i/>
          <w:iCs/>
          <w:sz w:val="28"/>
          <w:szCs w:val="28"/>
        </w:rPr>
      </w:pPr>
      <w:r w:rsidRPr="0002330D">
        <w:rPr>
          <w:i/>
          <w:iCs/>
          <w:sz w:val="28"/>
          <w:szCs w:val="28"/>
        </w:rPr>
        <w:lastRenderedPageBreak/>
        <w:t xml:space="preserve">Таблица </w:t>
      </w:r>
      <w:r w:rsidR="00E54536">
        <w:rPr>
          <w:i/>
          <w:iCs/>
          <w:sz w:val="28"/>
          <w:szCs w:val="28"/>
        </w:rPr>
        <w:t>1</w:t>
      </w:r>
      <w:r w:rsidR="00BA55BF">
        <w:rPr>
          <w:i/>
          <w:iCs/>
          <w:sz w:val="28"/>
          <w:szCs w:val="28"/>
        </w:rPr>
        <w:t>7</w:t>
      </w:r>
      <w:r w:rsidRPr="0002330D">
        <w:rPr>
          <w:i/>
          <w:iCs/>
          <w:sz w:val="28"/>
          <w:szCs w:val="28"/>
        </w:rPr>
        <w:t xml:space="preserve"> – </w:t>
      </w:r>
      <w:r>
        <w:rPr>
          <w:i/>
          <w:iCs/>
          <w:sz w:val="28"/>
          <w:szCs w:val="28"/>
        </w:rPr>
        <w:t xml:space="preserve">анализ </w:t>
      </w:r>
      <w:r w:rsidRPr="00A86A34">
        <w:rPr>
          <w:i/>
          <w:iCs/>
          <w:sz w:val="28"/>
          <w:szCs w:val="28"/>
        </w:rPr>
        <w:t>UC-001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97"/>
        <w:gridCol w:w="1952"/>
        <w:gridCol w:w="1792"/>
        <w:gridCol w:w="2278"/>
        <w:gridCol w:w="2009"/>
      </w:tblGrid>
      <w:tr w:rsidR="002C1853" w:rsidRPr="00736491" w14:paraId="1959C0A5" w14:textId="77777777" w:rsidTr="009E58D7">
        <w:tc>
          <w:tcPr>
            <w:tcW w:w="0" w:type="auto"/>
            <w:hideMark/>
          </w:tcPr>
          <w:p w14:paraId="72EFFD63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0" w:type="auto"/>
            <w:hideMark/>
          </w:tcPr>
          <w:p w14:paraId="7BD8B2BA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434D7BD6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Параметры</w:t>
            </w:r>
          </w:p>
        </w:tc>
        <w:tc>
          <w:tcPr>
            <w:tcW w:w="0" w:type="auto"/>
            <w:hideMark/>
          </w:tcPr>
          <w:p w14:paraId="0E949ABC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Возвращаемое значение</w:t>
            </w:r>
          </w:p>
        </w:tc>
        <w:tc>
          <w:tcPr>
            <w:tcW w:w="0" w:type="auto"/>
            <w:hideMark/>
          </w:tcPr>
          <w:p w14:paraId="7600D78A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Откуда вызван</w:t>
            </w:r>
          </w:p>
        </w:tc>
      </w:tr>
      <w:tr w:rsidR="002C1853" w:rsidRPr="00736491" w14:paraId="2C212C87" w14:textId="77777777" w:rsidTr="009E58D7">
        <w:tc>
          <w:tcPr>
            <w:tcW w:w="0" w:type="auto"/>
            <w:hideMark/>
          </w:tcPr>
          <w:p w14:paraId="234048FE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 xml:space="preserve">Mobile </w:t>
            </w:r>
            <w:proofErr w:type="spellStart"/>
            <w:r w:rsidRPr="00736491">
              <w:rPr>
                <w:rFonts w:ascii="Times New Roman" w:hAnsi="Times New Roman" w:cs="Times New Roman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743D03F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submitRegister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3CD6CA6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email</w:t>
            </w:r>
            <w:proofErr w:type="spellEnd"/>
            <w:r w:rsidRPr="007364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36491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5ACE0162" w14:textId="4F64207A" w:rsidR="002C1853" w:rsidRPr="00736491" w:rsidRDefault="00E54536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V</w:t>
            </w:r>
            <w:r w:rsidR="002C1853" w:rsidRPr="00736491">
              <w:rPr>
                <w:rFonts w:ascii="Times New Roman" w:hAnsi="Times New Roman" w:cs="Times New Roman"/>
              </w:rPr>
              <w:t>oid</w:t>
            </w:r>
            <w:proofErr w:type="spellEnd"/>
          </w:p>
        </w:tc>
        <w:tc>
          <w:tcPr>
            <w:tcW w:w="0" w:type="auto"/>
            <w:hideMark/>
          </w:tcPr>
          <w:p w14:paraId="2C17E7B7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UI (форма регистрации)</w:t>
            </w:r>
          </w:p>
        </w:tc>
      </w:tr>
      <w:tr w:rsidR="002C1853" w:rsidRPr="00736491" w14:paraId="258D6F5F" w14:textId="77777777" w:rsidTr="009E58D7">
        <w:tc>
          <w:tcPr>
            <w:tcW w:w="0" w:type="auto"/>
            <w:hideMark/>
          </w:tcPr>
          <w:p w14:paraId="0FB5F0BE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API Client</w:t>
            </w:r>
          </w:p>
        </w:tc>
        <w:tc>
          <w:tcPr>
            <w:tcW w:w="0" w:type="auto"/>
            <w:hideMark/>
          </w:tcPr>
          <w:p w14:paraId="51E1574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postRegister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CDD353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RegisterDTO</w:t>
            </w:r>
            <w:proofErr w:type="spellEnd"/>
          </w:p>
        </w:tc>
        <w:tc>
          <w:tcPr>
            <w:tcW w:w="0" w:type="auto"/>
            <w:hideMark/>
          </w:tcPr>
          <w:p w14:paraId="5D4FB907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AuthResponseDTO</w:t>
            </w:r>
            <w:proofErr w:type="spellEnd"/>
          </w:p>
        </w:tc>
        <w:tc>
          <w:tcPr>
            <w:tcW w:w="0" w:type="auto"/>
            <w:hideMark/>
          </w:tcPr>
          <w:p w14:paraId="567A1BE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 xml:space="preserve">Mobile </w:t>
            </w:r>
            <w:proofErr w:type="spellStart"/>
            <w:r w:rsidRPr="00736491">
              <w:rPr>
                <w:rFonts w:ascii="Times New Roman" w:hAnsi="Times New Roman" w:cs="Times New Roman"/>
              </w:rPr>
              <w:t>App</w:t>
            </w:r>
            <w:proofErr w:type="spellEnd"/>
          </w:p>
        </w:tc>
      </w:tr>
      <w:tr w:rsidR="002C1853" w:rsidRPr="00736491" w14:paraId="10D564E9" w14:textId="77777777" w:rsidTr="009E58D7">
        <w:tc>
          <w:tcPr>
            <w:tcW w:w="0" w:type="auto"/>
            <w:hideMark/>
          </w:tcPr>
          <w:p w14:paraId="3DF64C0E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AuthController</w:t>
            </w:r>
            <w:proofErr w:type="spellEnd"/>
          </w:p>
        </w:tc>
        <w:tc>
          <w:tcPr>
            <w:tcW w:w="0" w:type="auto"/>
            <w:hideMark/>
          </w:tcPr>
          <w:p w14:paraId="2CD085EF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register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6AEFB4A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RegisterDTO</w:t>
            </w:r>
            <w:proofErr w:type="spellEnd"/>
          </w:p>
        </w:tc>
        <w:tc>
          <w:tcPr>
            <w:tcW w:w="0" w:type="auto"/>
            <w:hideMark/>
          </w:tcPr>
          <w:p w14:paraId="11EB1B1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ResponseEntity</w:t>
            </w:r>
            <w:proofErr w:type="spellEnd"/>
          </w:p>
        </w:tc>
        <w:tc>
          <w:tcPr>
            <w:tcW w:w="0" w:type="auto"/>
            <w:hideMark/>
          </w:tcPr>
          <w:p w14:paraId="037A95E7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API Client</w:t>
            </w:r>
          </w:p>
        </w:tc>
      </w:tr>
      <w:tr w:rsidR="002C1853" w:rsidRPr="00736491" w14:paraId="1D7F284F" w14:textId="77777777" w:rsidTr="009E58D7">
        <w:tc>
          <w:tcPr>
            <w:tcW w:w="0" w:type="auto"/>
            <w:hideMark/>
          </w:tcPr>
          <w:p w14:paraId="658CF5A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UserService</w:t>
            </w:r>
            <w:proofErr w:type="spellEnd"/>
          </w:p>
        </w:tc>
        <w:tc>
          <w:tcPr>
            <w:tcW w:w="0" w:type="auto"/>
            <w:hideMark/>
          </w:tcPr>
          <w:p w14:paraId="6BB87ADA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createUser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F4DFB1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email</w:t>
            </w:r>
            <w:proofErr w:type="spellEnd"/>
            <w:r w:rsidRPr="007364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36491">
              <w:rPr>
                <w:rFonts w:ascii="Times New Roman" w:hAnsi="Times New Roman" w:cs="Times New Roman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0DA5E7BD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30B7FD5A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AuthController</w:t>
            </w:r>
            <w:proofErr w:type="spellEnd"/>
          </w:p>
        </w:tc>
      </w:tr>
      <w:tr w:rsidR="002C1853" w:rsidRPr="00736491" w14:paraId="13EBDCBF" w14:textId="77777777" w:rsidTr="009E58D7">
        <w:tc>
          <w:tcPr>
            <w:tcW w:w="0" w:type="auto"/>
            <w:hideMark/>
          </w:tcPr>
          <w:p w14:paraId="323A248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UserRepository</w:t>
            </w:r>
            <w:proofErr w:type="spellEnd"/>
          </w:p>
        </w:tc>
        <w:tc>
          <w:tcPr>
            <w:tcW w:w="0" w:type="auto"/>
            <w:hideMark/>
          </w:tcPr>
          <w:p w14:paraId="7B985A55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save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ECE626C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6EA28027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6B1B5DD6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UserService</w:t>
            </w:r>
            <w:proofErr w:type="spellEnd"/>
          </w:p>
        </w:tc>
      </w:tr>
      <w:tr w:rsidR="002C1853" w:rsidRPr="00736491" w14:paraId="29D25092" w14:textId="77777777" w:rsidTr="009E58D7">
        <w:tc>
          <w:tcPr>
            <w:tcW w:w="0" w:type="auto"/>
            <w:hideMark/>
          </w:tcPr>
          <w:p w14:paraId="5A80448E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EmailService</w:t>
            </w:r>
            <w:proofErr w:type="spellEnd"/>
          </w:p>
        </w:tc>
        <w:tc>
          <w:tcPr>
            <w:tcW w:w="0" w:type="auto"/>
            <w:hideMark/>
          </w:tcPr>
          <w:p w14:paraId="05D2EC22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sendConfirmation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7B98116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299ED53" w14:textId="345DFF92" w:rsidR="002C1853" w:rsidRPr="00736491" w:rsidRDefault="00E54536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V</w:t>
            </w:r>
            <w:r w:rsidR="002C1853" w:rsidRPr="00736491">
              <w:rPr>
                <w:rFonts w:ascii="Times New Roman" w:hAnsi="Times New Roman" w:cs="Times New Roman"/>
              </w:rPr>
              <w:t>oid</w:t>
            </w:r>
            <w:proofErr w:type="spellEnd"/>
          </w:p>
        </w:tc>
        <w:tc>
          <w:tcPr>
            <w:tcW w:w="0" w:type="auto"/>
            <w:hideMark/>
          </w:tcPr>
          <w:p w14:paraId="16327C2C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UserService</w:t>
            </w:r>
            <w:proofErr w:type="spellEnd"/>
          </w:p>
        </w:tc>
      </w:tr>
    </w:tbl>
    <w:p w14:paraId="0469A771" w14:textId="77777777" w:rsidR="002C1853" w:rsidRDefault="002C1853" w:rsidP="002C1853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14:paraId="7BC3FCD4" w14:textId="7E63B8BE" w:rsidR="00F026B5" w:rsidRPr="00C33A06" w:rsidRDefault="00F026B5" w:rsidP="00C33A06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33A06">
        <w:rPr>
          <w:sz w:val="28"/>
          <w:szCs w:val="28"/>
        </w:rPr>
        <w:t>Состав классов и методов, задействованных в данном сценарии, а также порядок их вызова приведены в таблице 1</w:t>
      </w:r>
      <w:r w:rsidR="00BA55BF">
        <w:rPr>
          <w:sz w:val="28"/>
          <w:szCs w:val="28"/>
        </w:rPr>
        <w:t>8</w:t>
      </w:r>
      <w:r w:rsidRPr="00C33A06">
        <w:rPr>
          <w:sz w:val="28"/>
          <w:szCs w:val="28"/>
        </w:rPr>
        <w:t>.</w:t>
      </w:r>
    </w:p>
    <w:p w14:paraId="64494894" w14:textId="1ADD5092" w:rsidR="002C1853" w:rsidRPr="00736491" w:rsidRDefault="002C1853" w:rsidP="002C1853">
      <w:pPr>
        <w:pStyle w:val="af7"/>
        <w:spacing w:before="0" w:beforeAutospacing="0" w:after="0" w:afterAutospacing="0" w:line="360" w:lineRule="auto"/>
        <w:jc w:val="right"/>
        <w:rPr>
          <w:i/>
          <w:iCs/>
          <w:sz w:val="28"/>
          <w:szCs w:val="28"/>
        </w:rPr>
      </w:pPr>
      <w:r w:rsidRPr="00736491">
        <w:rPr>
          <w:i/>
          <w:iCs/>
          <w:sz w:val="28"/>
          <w:szCs w:val="28"/>
        </w:rPr>
        <w:t xml:space="preserve">Таблица </w:t>
      </w:r>
      <w:r w:rsidR="00E54536">
        <w:rPr>
          <w:i/>
          <w:iCs/>
          <w:sz w:val="28"/>
          <w:szCs w:val="28"/>
        </w:rPr>
        <w:t>1</w:t>
      </w:r>
      <w:r w:rsidR="00BA55BF">
        <w:rPr>
          <w:i/>
          <w:iCs/>
          <w:sz w:val="28"/>
          <w:szCs w:val="28"/>
        </w:rPr>
        <w:t>8</w:t>
      </w:r>
      <w:r w:rsidR="00E54536">
        <w:rPr>
          <w:i/>
          <w:iCs/>
          <w:sz w:val="28"/>
          <w:szCs w:val="28"/>
        </w:rPr>
        <w:t xml:space="preserve"> </w:t>
      </w:r>
      <w:r w:rsidRPr="00736491">
        <w:rPr>
          <w:i/>
          <w:iCs/>
          <w:sz w:val="28"/>
          <w:szCs w:val="28"/>
        </w:rPr>
        <w:t>– анализ UC-002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8"/>
        <w:gridCol w:w="2444"/>
        <w:gridCol w:w="1846"/>
        <w:gridCol w:w="1857"/>
        <w:gridCol w:w="1713"/>
      </w:tblGrid>
      <w:tr w:rsidR="002C1853" w:rsidRPr="00736491" w14:paraId="25C5A01C" w14:textId="77777777" w:rsidTr="009E58D7">
        <w:tc>
          <w:tcPr>
            <w:tcW w:w="0" w:type="auto"/>
            <w:hideMark/>
          </w:tcPr>
          <w:p w14:paraId="6A724E40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0" w:type="auto"/>
            <w:hideMark/>
          </w:tcPr>
          <w:p w14:paraId="3E30CA16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70C589DA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Параметры</w:t>
            </w:r>
          </w:p>
        </w:tc>
        <w:tc>
          <w:tcPr>
            <w:tcW w:w="0" w:type="auto"/>
            <w:hideMark/>
          </w:tcPr>
          <w:p w14:paraId="6546648F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Возвращаемое значение</w:t>
            </w:r>
          </w:p>
        </w:tc>
        <w:tc>
          <w:tcPr>
            <w:tcW w:w="0" w:type="auto"/>
            <w:hideMark/>
          </w:tcPr>
          <w:p w14:paraId="588C9F3C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Откуда вызван</w:t>
            </w:r>
          </w:p>
        </w:tc>
      </w:tr>
      <w:tr w:rsidR="002C1853" w:rsidRPr="00736491" w14:paraId="3D5D5D70" w14:textId="77777777" w:rsidTr="009E58D7">
        <w:tc>
          <w:tcPr>
            <w:tcW w:w="0" w:type="auto"/>
            <w:hideMark/>
          </w:tcPr>
          <w:p w14:paraId="299C077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 xml:space="preserve">Mobile </w:t>
            </w:r>
            <w:proofErr w:type="spellStart"/>
            <w:r w:rsidRPr="00736491">
              <w:rPr>
                <w:rFonts w:ascii="Times New Roman" w:hAnsi="Times New Roman" w:cs="Times New Roman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61D67FDF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connectBroker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CF47795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brokerAuthData</w:t>
            </w:r>
            <w:proofErr w:type="spellEnd"/>
          </w:p>
        </w:tc>
        <w:tc>
          <w:tcPr>
            <w:tcW w:w="0" w:type="auto"/>
            <w:hideMark/>
          </w:tcPr>
          <w:p w14:paraId="499C8CB5" w14:textId="47F185CB" w:rsidR="002C1853" w:rsidRPr="00736491" w:rsidRDefault="00BA55BF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V</w:t>
            </w:r>
            <w:r w:rsidR="002C1853" w:rsidRPr="00736491">
              <w:rPr>
                <w:rFonts w:ascii="Times New Roman" w:hAnsi="Times New Roman" w:cs="Times New Roman"/>
              </w:rPr>
              <w:t>oid</w:t>
            </w:r>
            <w:proofErr w:type="spellEnd"/>
          </w:p>
        </w:tc>
        <w:tc>
          <w:tcPr>
            <w:tcW w:w="0" w:type="auto"/>
            <w:hideMark/>
          </w:tcPr>
          <w:p w14:paraId="15CEE61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UI</w:t>
            </w:r>
          </w:p>
        </w:tc>
      </w:tr>
      <w:tr w:rsidR="002C1853" w:rsidRPr="00736491" w14:paraId="1D4A3609" w14:textId="77777777" w:rsidTr="009E58D7">
        <w:tc>
          <w:tcPr>
            <w:tcW w:w="0" w:type="auto"/>
            <w:hideMark/>
          </w:tcPr>
          <w:p w14:paraId="41D6792A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API Client</w:t>
            </w:r>
          </w:p>
        </w:tc>
        <w:tc>
          <w:tcPr>
            <w:tcW w:w="0" w:type="auto"/>
            <w:hideMark/>
          </w:tcPr>
          <w:p w14:paraId="5BF3142D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postConnectAccount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759ECF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BrokerConnectDTO</w:t>
            </w:r>
            <w:proofErr w:type="spellEnd"/>
          </w:p>
        </w:tc>
        <w:tc>
          <w:tcPr>
            <w:tcW w:w="0" w:type="auto"/>
            <w:hideMark/>
          </w:tcPr>
          <w:p w14:paraId="6FE4D22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AccountDTO</w:t>
            </w:r>
            <w:proofErr w:type="spellEnd"/>
          </w:p>
        </w:tc>
        <w:tc>
          <w:tcPr>
            <w:tcW w:w="0" w:type="auto"/>
            <w:hideMark/>
          </w:tcPr>
          <w:p w14:paraId="385E8612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 xml:space="preserve">Mobile </w:t>
            </w:r>
            <w:proofErr w:type="spellStart"/>
            <w:r w:rsidRPr="00736491">
              <w:rPr>
                <w:rFonts w:ascii="Times New Roman" w:hAnsi="Times New Roman" w:cs="Times New Roman"/>
              </w:rPr>
              <w:t>App</w:t>
            </w:r>
            <w:proofErr w:type="spellEnd"/>
          </w:p>
        </w:tc>
      </w:tr>
      <w:tr w:rsidR="002C1853" w:rsidRPr="00736491" w14:paraId="153302C3" w14:textId="77777777" w:rsidTr="009E58D7">
        <w:tc>
          <w:tcPr>
            <w:tcW w:w="0" w:type="auto"/>
            <w:hideMark/>
          </w:tcPr>
          <w:p w14:paraId="4307B46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AccountController</w:t>
            </w:r>
            <w:proofErr w:type="spellEnd"/>
          </w:p>
        </w:tc>
        <w:tc>
          <w:tcPr>
            <w:tcW w:w="0" w:type="auto"/>
            <w:hideMark/>
          </w:tcPr>
          <w:p w14:paraId="19A1026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connectAccount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0E4FBBC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BrokerConnectDTO</w:t>
            </w:r>
            <w:proofErr w:type="spellEnd"/>
          </w:p>
        </w:tc>
        <w:tc>
          <w:tcPr>
            <w:tcW w:w="0" w:type="auto"/>
            <w:hideMark/>
          </w:tcPr>
          <w:p w14:paraId="7B9A337C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ResponseEntity</w:t>
            </w:r>
            <w:proofErr w:type="spellEnd"/>
          </w:p>
        </w:tc>
        <w:tc>
          <w:tcPr>
            <w:tcW w:w="0" w:type="auto"/>
            <w:hideMark/>
          </w:tcPr>
          <w:p w14:paraId="65B6143B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API Client</w:t>
            </w:r>
          </w:p>
        </w:tc>
      </w:tr>
      <w:tr w:rsidR="002C1853" w:rsidRPr="00736491" w14:paraId="66C2C42B" w14:textId="77777777" w:rsidTr="009E58D7">
        <w:tc>
          <w:tcPr>
            <w:tcW w:w="0" w:type="auto"/>
            <w:hideMark/>
          </w:tcPr>
          <w:p w14:paraId="60FDB8D2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AccountService</w:t>
            </w:r>
            <w:proofErr w:type="spellEnd"/>
          </w:p>
        </w:tc>
        <w:tc>
          <w:tcPr>
            <w:tcW w:w="0" w:type="auto"/>
            <w:hideMark/>
          </w:tcPr>
          <w:p w14:paraId="00A8432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connectBrokerAccount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2251A77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userId</w:t>
            </w:r>
            <w:proofErr w:type="spellEnd"/>
            <w:r w:rsidRPr="007364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36491">
              <w:rPr>
                <w:rFonts w:ascii="Times New Roman" w:hAnsi="Times New Roman" w:cs="Times New Roman"/>
              </w:rPr>
              <w:t>brokerToken</w:t>
            </w:r>
            <w:proofErr w:type="spellEnd"/>
          </w:p>
        </w:tc>
        <w:tc>
          <w:tcPr>
            <w:tcW w:w="0" w:type="auto"/>
            <w:hideMark/>
          </w:tcPr>
          <w:p w14:paraId="7475254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InvestmentAccount</w:t>
            </w:r>
            <w:proofErr w:type="spellEnd"/>
          </w:p>
        </w:tc>
        <w:tc>
          <w:tcPr>
            <w:tcW w:w="0" w:type="auto"/>
            <w:hideMark/>
          </w:tcPr>
          <w:p w14:paraId="4D23856F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AccountController</w:t>
            </w:r>
            <w:proofErr w:type="spellEnd"/>
          </w:p>
        </w:tc>
      </w:tr>
      <w:tr w:rsidR="002C1853" w:rsidRPr="00736491" w14:paraId="58A31ED0" w14:textId="77777777" w:rsidTr="009E58D7">
        <w:tc>
          <w:tcPr>
            <w:tcW w:w="0" w:type="auto"/>
            <w:hideMark/>
          </w:tcPr>
          <w:p w14:paraId="58ECA57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BrokerApiClient</w:t>
            </w:r>
            <w:proofErr w:type="spellEnd"/>
          </w:p>
        </w:tc>
        <w:tc>
          <w:tcPr>
            <w:tcW w:w="0" w:type="auto"/>
            <w:hideMark/>
          </w:tcPr>
          <w:p w14:paraId="099401F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validateAndFetchAccount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E1C751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token</w:t>
            </w:r>
            <w:proofErr w:type="spellEnd"/>
          </w:p>
        </w:tc>
        <w:tc>
          <w:tcPr>
            <w:tcW w:w="0" w:type="auto"/>
            <w:hideMark/>
          </w:tcPr>
          <w:p w14:paraId="74C4BFB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BrokerAccountDTO</w:t>
            </w:r>
            <w:proofErr w:type="spellEnd"/>
          </w:p>
        </w:tc>
        <w:tc>
          <w:tcPr>
            <w:tcW w:w="0" w:type="auto"/>
            <w:hideMark/>
          </w:tcPr>
          <w:p w14:paraId="3AFB601D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AccountService</w:t>
            </w:r>
            <w:proofErr w:type="spellEnd"/>
          </w:p>
        </w:tc>
      </w:tr>
      <w:tr w:rsidR="002C1853" w:rsidRPr="00736491" w14:paraId="2E026D43" w14:textId="77777777" w:rsidTr="009E58D7">
        <w:tc>
          <w:tcPr>
            <w:tcW w:w="0" w:type="auto"/>
            <w:hideMark/>
          </w:tcPr>
          <w:p w14:paraId="04E1E915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AccountRepository</w:t>
            </w:r>
            <w:proofErr w:type="spellEnd"/>
          </w:p>
        </w:tc>
        <w:tc>
          <w:tcPr>
            <w:tcW w:w="0" w:type="auto"/>
            <w:hideMark/>
          </w:tcPr>
          <w:p w14:paraId="69B7841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save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0539922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InvestmentAccount</w:t>
            </w:r>
            <w:proofErr w:type="spellEnd"/>
          </w:p>
        </w:tc>
        <w:tc>
          <w:tcPr>
            <w:tcW w:w="0" w:type="auto"/>
            <w:hideMark/>
          </w:tcPr>
          <w:p w14:paraId="6226965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InvestmentAccount</w:t>
            </w:r>
            <w:proofErr w:type="spellEnd"/>
          </w:p>
        </w:tc>
        <w:tc>
          <w:tcPr>
            <w:tcW w:w="0" w:type="auto"/>
            <w:hideMark/>
          </w:tcPr>
          <w:p w14:paraId="7D61DA5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AccountService</w:t>
            </w:r>
            <w:proofErr w:type="spellEnd"/>
          </w:p>
        </w:tc>
      </w:tr>
    </w:tbl>
    <w:p w14:paraId="2D610B6E" w14:textId="77777777" w:rsidR="00F026B5" w:rsidRDefault="00F026B5" w:rsidP="002C1853">
      <w:pPr>
        <w:pStyle w:val="af7"/>
        <w:spacing w:before="0" w:beforeAutospacing="0" w:after="0" w:afterAutospacing="0" w:line="360" w:lineRule="auto"/>
        <w:ind w:firstLine="709"/>
        <w:rPr>
          <w:lang w:val="en-US"/>
        </w:rPr>
      </w:pPr>
    </w:p>
    <w:p w14:paraId="2E267098" w14:textId="22F71BCF" w:rsidR="002C1853" w:rsidRPr="00C33A06" w:rsidRDefault="00F026B5" w:rsidP="00C33A06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33A06">
        <w:rPr>
          <w:sz w:val="28"/>
          <w:szCs w:val="28"/>
        </w:rPr>
        <w:t xml:space="preserve">Подробное описание участвующих в сценарии компонентов и логики их взаимодействия приведено в таблице </w:t>
      </w:r>
      <w:r w:rsidR="00BA55BF">
        <w:rPr>
          <w:sz w:val="28"/>
          <w:szCs w:val="28"/>
        </w:rPr>
        <w:t>19</w:t>
      </w:r>
      <w:r w:rsidRPr="00C33A06">
        <w:rPr>
          <w:sz w:val="28"/>
          <w:szCs w:val="28"/>
        </w:rPr>
        <w:t>.</w:t>
      </w:r>
    </w:p>
    <w:p w14:paraId="13BA351D" w14:textId="536CDE71" w:rsidR="002C1853" w:rsidRPr="00736491" w:rsidRDefault="002C1853" w:rsidP="002C1853">
      <w:pPr>
        <w:pStyle w:val="af7"/>
        <w:spacing w:before="0" w:beforeAutospacing="0" w:after="0" w:afterAutospacing="0" w:line="360" w:lineRule="auto"/>
        <w:jc w:val="right"/>
        <w:rPr>
          <w:i/>
          <w:iCs/>
          <w:sz w:val="28"/>
          <w:szCs w:val="28"/>
        </w:rPr>
      </w:pPr>
      <w:r w:rsidRPr="00736491">
        <w:rPr>
          <w:i/>
          <w:iCs/>
          <w:sz w:val="28"/>
          <w:szCs w:val="28"/>
        </w:rPr>
        <w:t xml:space="preserve">Таблица </w:t>
      </w:r>
      <w:r w:rsidR="00BA55BF">
        <w:rPr>
          <w:i/>
          <w:iCs/>
          <w:sz w:val="28"/>
          <w:szCs w:val="28"/>
        </w:rPr>
        <w:t>19</w:t>
      </w:r>
      <w:r w:rsidRPr="00736491">
        <w:rPr>
          <w:i/>
          <w:iCs/>
          <w:sz w:val="28"/>
          <w:szCs w:val="28"/>
        </w:rPr>
        <w:t xml:space="preserve"> – анализ UC-003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4"/>
        <w:gridCol w:w="2257"/>
        <w:gridCol w:w="1380"/>
        <w:gridCol w:w="2307"/>
        <w:gridCol w:w="1720"/>
      </w:tblGrid>
      <w:tr w:rsidR="002C1853" w:rsidRPr="00736491" w14:paraId="24B972DC" w14:textId="77777777" w:rsidTr="009E58D7">
        <w:tc>
          <w:tcPr>
            <w:tcW w:w="0" w:type="auto"/>
            <w:hideMark/>
          </w:tcPr>
          <w:p w14:paraId="69944E5B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0" w:type="auto"/>
            <w:hideMark/>
          </w:tcPr>
          <w:p w14:paraId="798EFB6E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7D50AD42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Параметры</w:t>
            </w:r>
          </w:p>
        </w:tc>
        <w:tc>
          <w:tcPr>
            <w:tcW w:w="0" w:type="auto"/>
            <w:hideMark/>
          </w:tcPr>
          <w:p w14:paraId="1B13B863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Возвращаемое значение</w:t>
            </w:r>
          </w:p>
        </w:tc>
        <w:tc>
          <w:tcPr>
            <w:tcW w:w="0" w:type="auto"/>
            <w:hideMark/>
          </w:tcPr>
          <w:p w14:paraId="5E9567BC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Откуда вызван</w:t>
            </w:r>
          </w:p>
        </w:tc>
      </w:tr>
      <w:tr w:rsidR="002C1853" w:rsidRPr="00736491" w14:paraId="27E7C838" w14:textId="77777777" w:rsidTr="009E58D7">
        <w:tc>
          <w:tcPr>
            <w:tcW w:w="0" w:type="auto"/>
            <w:hideMark/>
          </w:tcPr>
          <w:p w14:paraId="79783A6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 xml:space="preserve">Mobile </w:t>
            </w:r>
            <w:proofErr w:type="spellStart"/>
            <w:r w:rsidRPr="00736491">
              <w:rPr>
                <w:rFonts w:ascii="Times New Roman" w:hAnsi="Times New Roman" w:cs="Times New Roman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1465BBD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loadPortfolio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DE3FDF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E921AC2" w14:textId="61A3E2EC" w:rsidR="002C1853" w:rsidRPr="00736491" w:rsidRDefault="00BA55BF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V</w:t>
            </w:r>
            <w:r w:rsidR="002C1853" w:rsidRPr="00736491">
              <w:rPr>
                <w:rFonts w:ascii="Times New Roman" w:hAnsi="Times New Roman" w:cs="Times New Roman"/>
              </w:rPr>
              <w:t>oid</w:t>
            </w:r>
            <w:proofErr w:type="spellEnd"/>
          </w:p>
        </w:tc>
        <w:tc>
          <w:tcPr>
            <w:tcW w:w="0" w:type="auto"/>
            <w:hideMark/>
          </w:tcPr>
          <w:p w14:paraId="5619694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UI</w:t>
            </w:r>
          </w:p>
        </w:tc>
      </w:tr>
      <w:tr w:rsidR="002C1853" w:rsidRPr="00736491" w14:paraId="6D046420" w14:textId="77777777" w:rsidTr="009E58D7">
        <w:tc>
          <w:tcPr>
            <w:tcW w:w="0" w:type="auto"/>
            <w:hideMark/>
          </w:tcPr>
          <w:p w14:paraId="01F8CB8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API Client</w:t>
            </w:r>
          </w:p>
        </w:tc>
        <w:tc>
          <w:tcPr>
            <w:tcW w:w="0" w:type="auto"/>
            <w:hideMark/>
          </w:tcPr>
          <w:p w14:paraId="40A418C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getAnalytics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257B9B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2A7C0157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PortfolioAnalyticsDTO</w:t>
            </w:r>
            <w:proofErr w:type="spellEnd"/>
          </w:p>
        </w:tc>
        <w:tc>
          <w:tcPr>
            <w:tcW w:w="0" w:type="auto"/>
            <w:hideMark/>
          </w:tcPr>
          <w:p w14:paraId="724C1D1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 xml:space="preserve">Mobile </w:t>
            </w:r>
            <w:proofErr w:type="spellStart"/>
            <w:r w:rsidRPr="00736491">
              <w:rPr>
                <w:rFonts w:ascii="Times New Roman" w:hAnsi="Times New Roman" w:cs="Times New Roman"/>
              </w:rPr>
              <w:t>App</w:t>
            </w:r>
            <w:proofErr w:type="spellEnd"/>
          </w:p>
        </w:tc>
      </w:tr>
      <w:tr w:rsidR="002C1853" w:rsidRPr="00736491" w14:paraId="5ECEA86C" w14:textId="77777777" w:rsidTr="009E58D7">
        <w:tc>
          <w:tcPr>
            <w:tcW w:w="0" w:type="auto"/>
            <w:hideMark/>
          </w:tcPr>
          <w:p w14:paraId="5C8213FD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AnalyticsController</w:t>
            </w:r>
            <w:proofErr w:type="spellEnd"/>
          </w:p>
        </w:tc>
        <w:tc>
          <w:tcPr>
            <w:tcW w:w="0" w:type="auto"/>
            <w:hideMark/>
          </w:tcPr>
          <w:p w14:paraId="0545AE3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getPortfolioAnalytics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D38937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5E7E649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ResponseEntity</w:t>
            </w:r>
            <w:proofErr w:type="spellEnd"/>
          </w:p>
        </w:tc>
        <w:tc>
          <w:tcPr>
            <w:tcW w:w="0" w:type="auto"/>
            <w:hideMark/>
          </w:tcPr>
          <w:p w14:paraId="31E5FAAE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API Client</w:t>
            </w:r>
          </w:p>
        </w:tc>
      </w:tr>
      <w:tr w:rsidR="002C1853" w:rsidRPr="00736491" w14:paraId="548491DE" w14:textId="77777777" w:rsidTr="009E58D7">
        <w:tc>
          <w:tcPr>
            <w:tcW w:w="0" w:type="auto"/>
            <w:hideMark/>
          </w:tcPr>
          <w:p w14:paraId="39200E7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AnalyticsService</w:t>
            </w:r>
            <w:proofErr w:type="spellEnd"/>
          </w:p>
        </w:tc>
        <w:tc>
          <w:tcPr>
            <w:tcW w:w="0" w:type="auto"/>
            <w:hideMark/>
          </w:tcPr>
          <w:p w14:paraId="1DD73C1A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buildAnalytics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529819E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045E71E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PortfolioAnalyticsDTO</w:t>
            </w:r>
            <w:proofErr w:type="spellEnd"/>
          </w:p>
        </w:tc>
        <w:tc>
          <w:tcPr>
            <w:tcW w:w="0" w:type="auto"/>
            <w:hideMark/>
          </w:tcPr>
          <w:p w14:paraId="3643724C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Controller</w:t>
            </w:r>
            <w:proofErr w:type="spellEnd"/>
          </w:p>
        </w:tc>
      </w:tr>
      <w:tr w:rsidR="002C1853" w:rsidRPr="00736491" w14:paraId="6387F645" w14:textId="77777777" w:rsidTr="009E58D7">
        <w:tc>
          <w:tcPr>
            <w:tcW w:w="0" w:type="auto"/>
            <w:hideMark/>
          </w:tcPr>
          <w:p w14:paraId="7CDCDDB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PortfolioRepository</w:t>
            </w:r>
            <w:proofErr w:type="spellEnd"/>
          </w:p>
        </w:tc>
        <w:tc>
          <w:tcPr>
            <w:tcW w:w="0" w:type="auto"/>
            <w:hideMark/>
          </w:tcPr>
          <w:p w14:paraId="4031CCA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findByUserId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1851E86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7AF0DE2E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Portfolio</w:t>
            </w:r>
            <w:proofErr w:type="spellEnd"/>
          </w:p>
        </w:tc>
        <w:tc>
          <w:tcPr>
            <w:tcW w:w="0" w:type="auto"/>
            <w:hideMark/>
          </w:tcPr>
          <w:p w14:paraId="0588934F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AnalyticsService</w:t>
            </w:r>
            <w:proofErr w:type="spellEnd"/>
          </w:p>
        </w:tc>
      </w:tr>
      <w:tr w:rsidR="002C1853" w:rsidRPr="00736491" w14:paraId="2384EA3D" w14:textId="77777777" w:rsidTr="009E58D7">
        <w:tc>
          <w:tcPr>
            <w:tcW w:w="0" w:type="auto"/>
            <w:hideMark/>
          </w:tcPr>
          <w:p w14:paraId="71FF943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AssetRepository</w:t>
            </w:r>
            <w:proofErr w:type="spellEnd"/>
          </w:p>
        </w:tc>
        <w:tc>
          <w:tcPr>
            <w:tcW w:w="0" w:type="auto"/>
            <w:hideMark/>
          </w:tcPr>
          <w:p w14:paraId="74E642C5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findByPortfolioId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09C675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portfolioId</w:t>
            </w:r>
            <w:proofErr w:type="spellEnd"/>
          </w:p>
        </w:tc>
        <w:tc>
          <w:tcPr>
            <w:tcW w:w="0" w:type="auto"/>
            <w:hideMark/>
          </w:tcPr>
          <w:p w14:paraId="4B35647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  <w:hideMark/>
          </w:tcPr>
          <w:p w14:paraId="5A5C5710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AnalyticsService</w:t>
            </w:r>
            <w:proofErr w:type="spellEnd"/>
          </w:p>
        </w:tc>
      </w:tr>
      <w:tr w:rsidR="002C1853" w:rsidRPr="00736491" w14:paraId="431332AE" w14:textId="77777777" w:rsidTr="009E58D7">
        <w:tc>
          <w:tcPr>
            <w:tcW w:w="0" w:type="auto"/>
            <w:hideMark/>
          </w:tcPr>
          <w:p w14:paraId="3D1AEF7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MarketDataClient</w:t>
            </w:r>
            <w:proofErr w:type="spellEnd"/>
          </w:p>
        </w:tc>
        <w:tc>
          <w:tcPr>
            <w:tcW w:w="0" w:type="auto"/>
            <w:hideMark/>
          </w:tcPr>
          <w:p w14:paraId="4D608E4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getPrices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C3E230A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tickers</w:t>
            </w:r>
            <w:proofErr w:type="spellEnd"/>
          </w:p>
        </w:tc>
        <w:tc>
          <w:tcPr>
            <w:tcW w:w="0" w:type="auto"/>
            <w:hideMark/>
          </w:tcPr>
          <w:p w14:paraId="46D2FECA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Map</w:t>
            </w:r>
            <w:proofErr w:type="spellEnd"/>
            <w:r w:rsidRPr="00736491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End"/>
            <w:r w:rsidRPr="00736491">
              <w:rPr>
                <w:rFonts w:ascii="Times New Roman" w:hAnsi="Times New Roman" w:cs="Times New Roman"/>
              </w:rPr>
              <w:t>String</w:t>
            </w:r>
            <w:proofErr w:type="spellEnd"/>
            <w:r w:rsidRPr="00736491">
              <w:rPr>
                <w:rFonts w:ascii="Times New Roman" w:hAnsi="Times New Roman" w:cs="Times New Roman"/>
              </w:rPr>
              <w:t>, Price&gt;</w:t>
            </w:r>
          </w:p>
        </w:tc>
        <w:tc>
          <w:tcPr>
            <w:tcW w:w="0" w:type="auto"/>
            <w:hideMark/>
          </w:tcPr>
          <w:p w14:paraId="27856227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AnalyticsService</w:t>
            </w:r>
            <w:proofErr w:type="spellEnd"/>
          </w:p>
        </w:tc>
      </w:tr>
    </w:tbl>
    <w:p w14:paraId="5FA3171F" w14:textId="77777777" w:rsidR="00F026B5" w:rsidRPr="00C33A06" w:rsidRDefault="00F026B5" w:rsidP="00C33A06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9EE566" w14:textId="03E9345F" w:rsidR="002C1853" w:rsidRPr="00C33A06" w:rsidRDefault="00F026B5" w:rsidP="00C33A06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33A06">
        <w:rPr>
          <w:rFonts w:ascii="Times New Roman" w:hAnsi="Times New Roman" w:cs="Times New Roman"/>
          <w:sz w:val="28"/>
          <w:szCs w:val="28"/>
        </w:rPr>
        <w:t xml:space="preserve">Детализация классов, методов и параметров, участвующих в реализации </w:t>
      </w:r>
      <w:r w:rsidRPr="00C33A06">
        <w:rPr>
          <w:rFonts w:ascii="Times New Roman" w:hAnsi="Times New Roman" w:cs="Times New Roman"/>
          <w:sz w:val="28"/>
          <w:szCs w:val="28"/>
        </w:rPr>
        <w:lastRenderedPageBreak/>
        <w:t>сценария, приведена в таблице 2</w:t>
      </w:r>
      <w:r w:rsidR="00BA55BF">
        <w:rPr>
          <w:rFonts w:ascii="Times New Roman" w:hAnsi="Times New Roman" w:cs="Times New Roman"/>
          <w:sz w:val="28"/>
          <w:szCs w:val="28"/>
        </w:rPr>
        <w:t>0</w:t>
      </w:r>
      <w:r w:rsidRPr="00C33A06">
        <w:rPr>
          <w:rFonts w:ascii="Times New Roman" w:hAnsi="Times New Roman" w:cs="Times New Roman"/>
          <w:sz w:val="28"/>
          <w:szCs w:val="28"/>
        </w:rPr>
        <w:t>.</w:t>
      </w:r>
    </w:p>
    <w:p w14:paraId="1BD3631B" w14:textId="6CF7BC4D" w:rsidR="002C1853" w:rsidRPr="00736491" w:rsidRDefault="002C1853" w:rsidP="002C1853">
      <w:pPr>
        <w:pStyle w:val="af7"/>
        <w:spacing w:before="0" w:beforeAutospacing="0" w:after="0" w:afterAutospacing="0" w:line="360" w:lineRule="auto"/>
        <w:jc w:val="right"/>
        <w:rPr>
          <w:i/>
          <w:iCs/>
          <w:sz w:val="28"/>
          <w:szCs w:val="28"/>
        </w:rPr>
      </w:pPr>
      <w:r w:rsidRPr="00736491">
        <w:rPr>
          <w:i/>
          <w:iCs/>
          <w:sz w:val="28"/>
          <w:szCs w:val="28"/>
        </w:rPr>
        <w:t xml:space="preserve">Таблица </w:t>
      </w:r>
      <w:r w:rsidR="007A1AB1">
        <w:rPr>
          <w:i/>
          <w:iCs/>
          <w:sz w:val="28"/>
          <w:szCs w:val="28"/>
          <w:lang w:val="en-US"/>
        </w:rPr>
        <w:t>2</w:t>
      </w:r>
      <w:r w:rsidR="00BA55BF">
        <w:rPr>
          <w:i/>
          <w:iCs/>
          <w:sz w:val="28"/>
          <w:szCs w:val="28"/>
        </w:rPr>
        <w:t>0</w:t>
      </w:r>
      <w:r w:rsidRPr="00736491">
        <w:rPr>
          <w:i/>
          <w:iCs/>
          <w:sz w:val="28"/>
          <w:szCs w:val="28"/>
        </w:rPr>
        <w:t xml:space="preserve"> – анализ UC-004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0"/>
        <w:gridCol w:w="1401"/>
        <w:gridCol w:w="2047"/>
        <w:gridCol w:w="2289"/>
        <w:gridCol w:w="1671"/>
      </w:tblGrid>
      <w:tr w:rsidR="002C1853" w:rsidRPr="00736491" w14:paraId="430DA8F7" w14:textId="77777777" w:rsidTr="009E58D7">
        <w:tc>
          <w:tcPr>
            <w:tcW w:w="0" w:type="auto"/>
            <w:hideMark/>
          </w:tcPr>
          <w:p w14:paraId="178DCF9D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0" w:type="auto"/>
            <w:hideMark/>
          </w:tcPr>
          <w:p w14:paraId="3662747B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7A1B603B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Параметры</w:t>
            </w:r>
          </w:p>
        </w:tc>
        <w:tc>
          <w:tcPr>
            <w:tcW w:w="0" w:type="auto"/>
            <w:hideMark/>
          </w:tcPr>
          <w:p w14:paraId="0747B791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Возвращаемое значение</w:t>
            </w:r>
          </w:p>
        </w:tc>
        <w:tc>
          <w:tcPr>
            <w:tcW w:w="0" w:type="auto"/>
            <w:hideMark/>
          </w:tcPr>
          <w:p w14:paraId="6559DA04" w14:textId="77777777" w:rsidR="002C1853" w:rsidRPr="00736491" w:rsidRDefault="002C1853" w:rsidP="009E58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491">
              <w:rPr>
                <w:rFonts w:ascii="Times New Roman" w:hAnsi="Times New Roman" w:cs="Times New Roman"/>
                <w:b/>
                <w:bCs/>
              </w:rPr>
              <w:t>Откуда вызван</w:t>
            </w:r>
          </w:p>
        </w:tc>
      </w:tr>
      <w:tr w:rsidR="002C1853" w:rsidRPr="00736491" w14:paraId="6FAB4E07" w14:textId="77777777" w:rsidTr="009E58D7">
        <w:tc>
          <w:tcPr>
            <w:tcW w:w="0" w:type="auto"/>
            <w:hideMark/>
          </w:tcPr>
          <w:p w14:paraId="7E17D99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 xml:space="preserve">Mobile </w:t>
            </w:r>
            <w:proofErr w:type="spellStart"/>
            <w:r w:rsidRPr="00736491">
              <w:rPr>
                <w:rFonts w:ascii="Times New Roman" w:hAnsi="Times New Roman" w:cs="Times New Roman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7402F866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createOrder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1006800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OrderFormDTO</w:t>
            </w:r>
            <w:proofErr w:type="spellEnd"/>
          </w:p>
        </w:tc>
        <w:tc>
          <w:tcPr>
            <w:tcW w:w="0" w:type="auto"/>
            <w:hideMark/>
          </w:tcPr>
          <w:p w14:paraId="77A2A715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35F0BDBA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UI</w:t>
            </w:r>
          </w:p>
        </w:tc>
      </w:tr>
      <w:tr w:rsidR="002C1853" w:rsidRPr="00736491" w14:paraId="5A08AA5B" w14:textId="77777777" w:rsidTr="009E58D7">
        <w:tc>
          <w:tcPr>
            <w:tcW w:w="0" w:type="auto"/>
            <w:hideMark/>
          </w:tcPr>
          <w:p w14:paraId="19DD4AFF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API Client</w:t>
            </w:r>
          </w:p>
        </w:tc>
        <w:tc>
          <w:tcPr>
            <w:tcW w:w="0" w:type="auto"/>
            <w:hideMark/>
          </w:tcPr>
          <w:p w14:paraId="5992D40E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postOrder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0DDF87F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TradeOrderDTO</w:t>
            </w:r>
            <w:proofErr w:type="spellEnd"/>
          </w:p>
        </w:tc>
        <w:tc>
          <w:tcPr>
            <w:tcW w:w="0" w:type="auto"/>
            <w:hideMark/>
          </w:tcPr>
          <w:p w14:paraId="0E93110F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OrderResponseDTO</w:t>
            </w:r>
            <w:proofErr w:type="spellEnd"/>
          </w:p>
        </w:tc>
        <w:tc>
          <w:tcPr>
            <w:tcW w:w="0" w:type="auto"/>
            <w:hideMark/>
          </w:tcPr>
          <w:p w14:paraId="3B0215BC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 xml:space="preserve">Mobile </w:t>
            </w:r>
            <w:proofErr w:type="spellStart"/>
            <w:r w:rsidRPr="00736491">
              <w:rPr>
                <w:rFonts w:ascii="Times New Roman" w:hAnsi="Times New Roman" w:cs="Times New Roman"/>
              </w:rPr>
              <w:t>App</w:t>
            </w:r>
            <w:proofErr w:type="spellEnd"/>
          </w:p>
        </w:tc>
      </w:tr>
      <w:tr w:rsidR="002C1853" w:rsidRPr="00736491" w14:paraId="64231161" w14:textId="77777777" w:rsidTr="009E58D7">
        <w:tc>
          <w:tcPr>
            <w:tcW w:w="0" w:type="auto"/>
            <w:hideMark/>
          </w:tcPr>
          <w:p w14:paraId="197C55D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OrderController</w:t>
            </w:r>
            <w:proofErr w:type="spellEnd"/>
          </w:p>
        </w:tc>
        <w:tc>
          <w:tcPr>
            <w:tcW w:w="0" w:type="auto"/>
            <w:hideMark/>
          </w:tcPr>
          <w:p w14:paraId="51F567A7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createOrder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E96500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TradeOrderDTO</w:t>
            </w:r>
            <w:proofErr w:type="spellEnd"/>
          </w:p>
        </w:tc>
        <w:tc>
          <w:tcPr>
            <w:tcW w:w="0" w:type="auto"/>
            <w:hideMark/>
          </w:tcPr>
          <w:p w14:paraId="7788042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ResponseEntity</w:t>
            </w:r>
            <w:proofErr w:type="spellEnd"/>
          </w:p>
        </w:tc>
        <w:tc>
          <w:tcPr>
            <w:tcW w:w="0" w:type="auto"/>
            <w:hideMark/>
          </w:tcPr>
          <w:p w14:paraId="3813A162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r w:rsidRPr="00736491">
              <w:rPr>
                <w:rFonts w:ascii="Times New Roman" w:hAnsi="Times New Roman" w:cs="Times New Roman"/>
              </w:rPr>
              <w:t>API Client</w:t>
            </w:r>
          </w:p>
        </w:tc>
      </w:tr>
      <w:tr w:rsidR="002C1853" w:rsidRPr="00736491" w14:paraId="7F050FD4" w14:textId="77777777" w:rsidTr="009E58D7">
        <w:tc>
          <w:tcPr>
            <w:tcW w:w="0" w:type="auto"/>
            <w:hideMark/>
          </w:tcPr>
          <w:p w14:paraId="305E9BD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OrderService</w:t>
            </w:r>
            <w:proofErr w:type="spellEnd"/>
          </w:p>
        </w:tc>
        <w:tc>
          <w:tcPr>
            <w:tcW w:w="0" w:type="auto"/>
            <w:hideMark/>
          </w:tcPr>
          <w:p w14:paraId="388D6CA2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createOrder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48D616A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accountId</w:t>
            </w:r>
            <w:proofErr w:type="spellEnd"/>
            <w:r w:rsidRPr="007364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36491">
              <w:rPr>
                <w:rFonts w:ascii="Times New Roman" w:hAnsi="Times New Roman" w:cs="Times New Roman"/>
              </w:rPr>
              <w:t>assetId</w:t>
            </w:r>
            <w:proofErr w:type="spellEnd"/>
            <w:r w:rsidRPr="007364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36491">
              <w:rPr>
                <w:rFonts w:ascii="Times New Roman" w:hAnsi="Times New Roman" w:cs="Times New Roman"/>
              </w:rPr>
              <w:t>qty</w:t>
            </w:r>
            <w:proofErr w:type="spellEnd"/>
            <w:r w:rsidRPr="007364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36491">
              <w:rPr>
                <w:rFonts w:ascii="Times New Roman" w:hAnsi="Times New Roman" w:cs="Times New Roman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5EDEDBD3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TradeOrder</w:t>
            </w:r>
            <w:proofErr w:type="spellEnd"/>
          </w:p>
        </w:tc>
        <w:tc>
          <w:tcPr>
            <w:tcW w:w="0" w:type="auto"/>
            <w:hideMark/>
          </w:tcPr>
          <w:p w14:paraId="26A40FF6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OrderController</w:t>
            </w:r>
            <w:proofErr w:type="spellEnd"/>
          </w:p>
        </w:tc>
      </w:tr>
      <w:tr w:rsidR="002C1853" w:rsidRPr="00736491" w14:paraId="676F6C0F" w14:textId="77777777" w:rsidTr="009E58D7">
        <w:tc>
          <w:tcPr>
            <w:tcW w:w="0" w:type="auto"/>
            <w:hideMark/>
          </w:tcPr>
          <w:p w14:paraId="003D327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TradeOrderRepository</w:t>
            </w:r>
            <w:proofErr w:type="spellEnd"/>
          </w:p>
        </w:tc>
        <w:tc>
          <w:tcPr>
            <w:tcW w:w="0" w:type="auto"/>
            <w:hideMark/>
          </w:tcPr>
          <w:p w14:paraId="46C537F9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save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7012F4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TradeOrder</w:t>
            </w:r>
            <w:proofErr w:type="spellEnd"/>
          </w:p>
        </w:tc>
        <w:tc>
          <w:tcPr>
            <w:tcW w:w="0" w:type="auto"/>
            <w:hideMark/>
          </w:tcPr>
          <w:p w14:paraId="237F037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TradeOrder</w:t>
            </w:r>
            <w:proofErr w:type="spellEnd"/>
          </w:p>
        </w:tc>
        <w:tc>
          <w:tcPr>
            <w:tcW w:w="0" w:type="auto"/>
            <w:hideMark/>
          </w:tcPr>
          <w:p w14:paraId="5AB4DC2C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OrderService</w:t>
            </w:r>
            <w:proofErr w:type="spellEnd"/>
          </w:p>
        </w:tc>
      </w:tr>
      <w:tr w:rsidR="002C1853" w:rsidRPr="00736491" w14:paraId="7DF43F32" w14:textId="77777777" w:rsidTr="009E58D7">
        <w:tc>
          <w:tcPr>
            <w:tcW w:w="0" w:type="auto"/>
            <w:hideMark/>
          </w:tcPr>
          <w:p w14:paraId="389160C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BrokerApiClient</w:t>
            </w:r>
            <w:proofErr w:type="spellEnd"/>
          </w:p>
        </w:tc>
        <w:tc>
          <w:tcPr>
            <w:tcW w:w="0" w:type="auto"/>
            <w:hideMark/>
          </w:tcPr>
          <w:p w14:paraId="3C3995C5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sendOrder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8336F40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orderPayload</w:t>
            </w:r>
            <w:proofErr w:type="spellEnd"/>
          </w:p>
        </w:tc>
        <w:tc>
          <w:tcPr>
            <w:tcW w:w="0" w:type="auto"/>
            <w:hideMark/>
          </w:tcPr>
          <w:p w14:paraId="383FA512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BrokerResponseDTO</w:t>
            </w:r>
            <w:proofErr w:type="spellEnd"/>
          </w:p>
        </w:tc>
        <w:tc>
          <w:tcPr>
            <w:tcW w:w="0" w:type="auto"/>
            <w:hideMark/>
          </w:tcPr>
          <w:p w14:paraId="7CAC6D91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OrderService</w:t>
            </w:r>
            <w:proofErr w:type="spellEnd"/>
          </w:p>
        </w:tc>
      </w:tr>
      <w:tr w:rsidR="002C1853" w:rsidRPr="00736491" w14:paraId="7962F8DC" w14:textId="77777777" w:rsidTr="009E58D7">
        <w:tc>
          <w:tcPr>
            <w:tcW w:w="0" w:type="auto"/>
            <w:hideMark/>
          </w:tcPr>
          <w:p w14:paraId="1E29542E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TransactionRepository</w:t>
            </w:r>
            <w:proofErr w:type="spellEnd"/>
          </w:p>
        </w:tc>
        <w:tc>
          <w:tcPr>
            <w:tcW w:w="0" w:type="auto"/>
            <w:hideMark/>
          </w:tcPr>
          <w:p w14:paraId="328F3BA8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36491">
              <w:rPr>
                <w:rFonts w:ascii="Times New Roman" w:hAnsi="Times New Roman" w:cs="Times New Roman"/>
              </w:rPr>
              <w:t>save</w:t>
            </w:r>
            <w:proofErr w:type="spellEnd"/>
            <w:r w:rsidRPr="00736491">
              <w:rPr>
                <w:rFonts w:ascii="Times New Roman" w:hAnsi="Times New Roman" w:cs="Times New Roman"/>
              </w:rPr>
              <w:t>(</w:t>
            </w:r>
            <w:proofErr w:type="gramEnd"/>
            <w:r w:rsidRPr="0073649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BF078CB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Transaction</w:t>
            </w:r>
            <w:proofErr w:type="spellEnd"/>
          </w:p>
        </w:tc>
        <w:tc>
          <w:tcPr>
            <w:tcW w:w="0" w:type="auto"/>
            <w:hideMark/>
          </w:tcPr>
          <w:p w14:paraId="1356D8A5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Transaction</w:t>
            </w:r>
            <w:proofErr w:type="spellEnd"/>
          </w:p>
        </w:tc>
        <w:tc>
          <w:tcPr>
            <w:tcW w:w="0" w:type="auto"/>
            <w:hideMark/>
          </w:tcPr>
          <w:p w14:paraId="05C1DDB4" w14:textId="77777777" w:rsidR="002C1853" w:rsidRPr="00736491" w:rsidRDefault="002C1853" w:rsidP="009E58D7">
            <w:pPr>
              <w:rPr>
                <w:rFonts w:ascii="Times New Roman" w:hAnsi="Times New Roman" w:cs="Times New Roman"/>
              </w:rPr>
            </w:pPr>
            <w:proofErr w:type="spellStart"/>
            <w:r w:rsidRPr="00736491">
              <w:rPr>
                <w:rFonts w:ascii="Times New Roman" w:hAnsi="Times New Roman" w:cs="Times New Roman"/>
              </w:rPr>
              <w:t>OrderService</w:t>
            </w:r>
            <w:proofErr w:type="spellEnd"/>
          </w:p>
        </w:tc>
      </w:tr>
    </w:tbl>
    <w:p w14:paraId="313A1B12" w14:textId="77777777" w:rsidR="00013076" w:rsidRDefault="00013076" w:rsidP="002F4215">
      <w:pPr>
        <w:pStyle w:val="a4"/>
        <w:rPr>
          <w:lang w:eastAsia="ru-RU"/>
        </w:rPr>
      </w:pPr>
    </w:p>
    <w:p w14:paraId="1A102E34" w14:textId="77777777" w:rsidR="00073B5B" w:rsidRPr="00073B5B" w:rsidRDefault="00073B5B" w:rsidP="00073B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B5B">
        <w:rPr>
          <w:rFonts w:ascii="Times New Roman" w:hAnsi="Times New Roman" w:cs="Times New Roman"/>
          <w:b/>
          <w:bCs/>
          <w:sz w:val="28"/>
          <w:szCs w:val="28"/>
        </w:rPr>
        <w:t>Применение паттернов</w:t>
      </w:r>
    </w:p>
    <w:p w14:paraId="79C93842" w14:textId="77777777" w:rsidR="00073B5B" w:rsidRPr="00073B5B" w:rsidRDefault="00073B5B">
      <w:pPr>
        <w:pStyle w:val="af"/>
        <w:widowControl w:val="0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3B5B">
        <w:rPr>
          <w:rFonts w:ascii="Times New Roman" w:hAnsi="Times New Roman" w:cs="Times New Roman"/>
          <w:sz w:val="28"/>
          <w:szCs w:val="28"/>
          <w:lang w:val="en-US"/>
        </w:rPr>
        <w:t>MVC / PCMEF Control Layer (Front Controller)</w:t>
      </w:r>
    </w:p>
    <w:p w14:paraId="37804519" w14:textId="77777777" w:rsidR="00073B5B" w:rsidRPr="00073B5B" w:rsidRDefault="00073B5B" w:rsidP="00073B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B5B">
        <w:rPr>
          <w:rFonts w:ascii="Times New Roman" w:hAnsi="Times New Roman" w:cs="Times New Roman"/>
          <w:sz w:val="28"/>
          <w:szCs w:val="28"/>
        </w:rPr>
        <w:t xml:space="preserve">Использование: Контроллеры в слое 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073B5B">
        <w:rPr>
          <w:rFonts w:ascii="Times New Roman" w:hAnsi="Times New Roman" w:cs="Times New Roman"/>
          <w:sz w:val="28"/>
          <w:szCs w:val="28"/>
        </w:rPr>
        <w:t xml:space="preserve"> (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073B5B">
        <w:rPr>
          <w:rFonts w:ascii="Times New Roman" w:hAnsi="Times New Roman" w:cs="Times New Roman"/>
          <w:sz w:val="28"/>
          <w:szCs w:val="28"/>
        </w:rPr>
        <w:t xml:space="preserve"> 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073B5B">
        <w:rPr>
          <w:rFonts w:ascii="Times New Roman" w:hAnsi="Times New Roman" w:cs="Times New Roman"/>
          <w:sz w:val="28"/>
          <w:szCs w:val="28"/>
        </w:rPr>
        <w:t xml:space="preserve"> 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073B5B">
        <w:rPr>
          <w:rFonts w:ascii="Times New Roman" w:hAnsi="Times New Roman" w:cs="Times New Roman"/>
          <w:sz w:val="28"/>
          <w:szCs w:val="28"/>
        </w:rPr>
        <w:t xml:space="preserve"> 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73B5B">
        <w:rPr>
          <w:rFonts w:ascii="Times New Roman" w:hAnsi="Times New Roman" w:cs="Times New Roman"/>
          <w:sz w:val="28"/>
          <w:szCs w:val="28"/>
        </w:rPr>
        <w:t>).</w:t>
      </w:r>
    </w:p>
    <w:p w14:paraId="4EE792FE" w14:textId="77777777" w:rsidR="00073B5B" w:rsidRPr="00073B5B" w:rsidRDefault="00073B5B" w:rsidP="00073B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B5B">
        <w:rPr>
          <w:rFonts w:ascii="Times New Roman" w:hAnsi="Times New Roman" w:cs="Times New Roman"/>
          <w:sz w:val="28"/>
          <w:szCs w:val="28"/>
        </w:rPr>
        <w:t xml:space="preserve">Описание и назначение: </w:t>
      </w:r>
    </w:p>
    <w:p w14:paraId="24FEFBFB" w14:textId="77777777" w:rsidR="00073B5B" w:rsidRPr="00073B5B" w:rsidRDefault="00073B5B" w:rsidP="00073B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B5B">
        <w:rPr>
          <w:rFonts w:ascii="Times New Roman" w:hAnsi="Times New Roman" w:cs="Times New Roman"/>
          <w:sz w:val="28"/>
          <w:szCs w:val="28"/>
        </w:rPr>
        <w:t xml:space="preserve">В данном проекте контроллеры выступают как единая точка входа для всех внешних 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73B5B">
        <w:rPr>
          <w:rFonts w:ascii="Times New Roman" w:hAnsi="Times New Roman" w:cs="Times New Roman"/>
          <w:sz w:val="28"/>
          <w:szCs w:val="28"/>
        </w:rPr>
        <w:t xml:space="preserve">-запросов. Они реализуют концепцию 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073B5B">
        <w:rPr>
          <w:rFonts w:ascii="Times New Roman" w:hAnsi="Times New Roman" w:cs="Times New Roman"/>
          <w:sz w:val="28"/>
          <w:szCs w:val="28"/>
        </w:rPr>
        <w:t xml:space="preserve"> 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073B5B">
        <w:rPr>
          <w:rFonts w:ascii="Times New Roman" w:hAnsi="Times New Roman" w:cs="Times New Roman"/>
          <w:sz w:val="28"/>
          <w:szCs w:val="28"/>
        </w:rPr>
        <w:t xml:space="preserve">, которая является частью 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073B5B">
        <w:rPr>
          <w:rFonts w:ascii="Times New Roman" w:hAnsi="Times New Roman" w:cs="Times New Roman"/>
          <w:sz w:val="28"/>
          <w:szCs w:val="28"/>
        </w:rPr>
        <w:t xml:space="preserve">-подхода и органично ложится на </w:t>
      </w:r>
      <w:r w:rsidRPr="00073B5B">
        <w:rPr>
          <w:rFonts w:ascii="Times New Roman" w:hAnsi="Times New Roman" w:cs="Times New Roman"/>
          <w:sz w:val="28"/>
          <w:szCs w:val="28"/>
          <w:lang w:val="en-US"/>
        </w:rPr>
        <w:t>PCMEF</w:t>
      </w:r>
      <w:r w:rsidRPr="00073B5B">
        <w:rPr>
          <w:rFonts w:ascii="Times New Roman" w:hAnsi="Times New Roman" w:cs="Times New Roman"/>
          <w:sz w:val="28"/>
          <w:szCs w:val="28"/>
        </w:rPr>
        <w:t>-архитектуру. Контроллеры не содержат бизнес-логики и не принимают решений на уровне домена. Их задача ограничивается приёмом запроса, первичной валидацией и передачей управления в сервисный слой. Это позволяет строго отделить транспортный уровень от бизнес-логики, снижая связанность компонентов и повышая тестируемость системы.</w:t>
      </w:r>
    </w:p>
    <w:p w14:paraId="6515A0A0" w14:textId="77777777" w:rsidR="00073B5B" w:rsidRDefault="00073B5B" w:rsidP="0011306C">
      <w:pPr>
        <w:shd w:val="clear" w:color="auto" w:fill="D9D9D9" w:themeFill="background1" w:themeFillShade="D9"/>
        <w:spacing w:line="240" w:lineRule="auto"/>
        <w:ind w:firstLine="709"/>
        <w:rPr>
          <w:rFonts w:ascii="JetBrains Mono" w:hAnsi="JetBrains Mono" w:cs="JetBrains Mono"/>
          <w:sz w:val="20"/>
          <w:szCs w:val="20"/>
        </w:rPr>
      </w:pPr>
    </w:p>
    <w:p w14:paraId="09C00F2B" w14:textId="77777777" w:rsidR="00073B5B" w:rsidRPr="00073B5B" w:rsidRDefault="00073B5B" w:rsidP="0011306C">
      <w:pPr>
        <w:shd w:val="clear" w:color="auto" w:fill="D9D9D9" w:themeFill="background1" w:themeFillShade="D9"/>
        <w:spacing w:line="240" w:lineRule="auto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073B5B">
        <w:rPr>
          <w:rFonts w:ascii="JetBrains Mono" w:hAnsi="JetBrains Mono" w:cs="JetBrains Mono"/>
          <w:sz w:val="20"/>
          <w:szCs w:val="20"/>
          <w:lang w:val="en-US"/>
        </w:rPr>
        <w:t>@</w:t>
      </w:r>
      <w:r w:rsidRPr="00F8582C">
        <w:rPr>
          <w:rFonts w:ascii="JetBrains Mono" w:hAnsi="JetBrains Mono" w:cs="JetBrains Mono"/>
          <w:sz w:val="20"/>
          <w:szCs w:val="20"/>
          <w:lang w:val="en-US"/>
        </w:rPr>
        <w:t>RestController</w:t>
      </w:r>
    </w:p>
    <w:p w14:paraId="28128D75" w14:textId="77777777" w:rsidR="00073B5B" w:rsidRPr="00073B5B" w:rsidRDefault="00073B5B" w:rsidP="0011306C">
      <w:pPr>
        <w:shd w:val="clear" w:color="auto" w:fill="D9D9D9" w:themeFill="background1" w:themeFillShade="D9"/>
        <w:spacing w:line="240" w:lineRule="auto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073B5B">
        <w:rPr>
          <w:rFonts w:ascii="JetBrains Mono" w:hAnsi="JetBrains Mono" w:cs="JetBrains Mono"/>
          <w:sz w:val="20"/>
          <w:szCs w:val="20"/>
          <w:lang w:val="en-US"/>
        </w:rPr>
        <w:t>@</w:t>
      </w:r>
      <w:r w:rsidRPr="00F8582C">
        <w:rPr>
          <w:rFonts w:ascii="JetBrains Mono" w:hAnsi="JetBrains Mono" w:cs="JetBrains Mono"/>
          <w:sz w:val="20"/>
          <w:szCs w:val="20"/>
          <w:lang w:val="en-US"/>
        </w:rPr>
        <w:t>RequestMapping</w:t>
      </w:r>
      <w:r w:rsidRPr="00073B5B">
        <w:rPr>
          <w:rFonts w:ascii="JetBrains Mono" w:hAnsi="JetBrains Mono" w:cs="JetBrains Mono"/>
          <w:sz w:val="20"/>
          <w:szCs w:val="20"/>
          <w:lang w:val="en-US"/>
        </w:rPr>
        <w:t>("/</w:t>
      </w:r>
      <w:r w:rsidRPr="00F8582C">
        <w:rPr>
          <w:rFonts w:ascii="JetBrains Mono" w:hAnsi="JetBrains Mono" w:cs="JetBrains Mono"/>
          <w:sz w:val="20"/>
          <w:szCs w:val="20"/>
          <w:lang w:val="en-US"/>
        </w:rPr>
        <w:t>api</w:t>
      </w:r>
      <w:r w:rsidRPr="00073B5B">
        <w:rPr>
          <w:rFonts w:ascii="JetBrains Mono" w:hAnsi="JetBrains Mono" w:cs="JetBrains Mono"/>
          <w:sz w:val="20"/>
          <w:szCs w:val="20"/>
          <w:lang w:val="en-US"/>
        </w:rPr>
        <w:t>/</w:t>
      </w:r>
      <w:r w:rsidRPr="00F8582C">
        <w:rPr>
          <w:rFonts w:ascii="JetBrains Mono" w:hAnsi="JetBrains Mono" w:cs="JetBrains Mono"/>
          <w:sz w:val="20"/>
          <w:szCs w:val="20"/>
          <w:lang w:val="en-US"/>
        </w:rPr>
        <w:t>accounts</w:t>
      </w:r>
      <w:r w:rsidRPr="00073B5B">
        <w:rPr>
          <w:rFonts w:ascii="JetBrains Mono" w:hAnsi="JetBrains Mono" w:cs="JetBrains Mono"/>
          <w:sz w:val="20"/>
          <w:szCs w:val="20"/>
          <w:lang w:val="en-US"/>
        </w:rPr>
        <w:t>")</w:t>
      </w:r>
    </w:p>
    <w:p w14:paraId="6AC99B1E" w14:textId="77777777" w:rsidR="00073B5B" w:rsidRPr="00073B5B" w:rsidRDefault="00073B5B" w:rsidP="0011306C">
      <w:pPr>
        <w:shd w:val="clear" w:color="auto" w:fill="D9D9D9" w:themeFill="background1" w:themeFillShade="D9"/>
        <w:spacing w:line="240" w:lineRule="auto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public class 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AccountController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 {</w:t>
      </w:r>
    </w:p>
    <w:p w14:paraId="5350B107" w14:textId="77777777" w:rsidR="00073B5B" w:rsidRPr="00073B5B" w:rsidRDefault="00073B5B" w:rsidP="0011306C">
      <w:pPr>
        <w:shd w:val="clear" w:color="auto" w:fill="D9D9D9" w:themeFill="background1" w:themeFillShade="D9"/>
        <w:spacing w:line="240" w:lineRule="auto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    private final 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AccountService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accountService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>;</w:t>
      </w:r>
    </w:p>
    <w:p w14:paraId="59A43F5F" w14:textId="77777777" w:rsidR="00073B5B" w:rsidRPr="00F8582C" w:rsidRDefault="00073B5B" w:rsidP="0011306C">
      <w:pPr>
        <w:shd w:val="clear" w:color="auto" w:fill="D9D9D9" w:themeFill="background1" w:themeFillShade="D9"/>
        <w:spacing w:line="240" w:lineRule="auto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    @PostMapping("/connect")</w:t>
      </w:r>
    </w:p>
    <w:p w14:paraId="0D1FF396" w14:textId="77777777" w:rsidR="00073B5B" w:rsidRPr="00F8582C" w:rsidRDefault="00073B5B" w:rsidP="0011306C">
      <w:pPr>
        <w:shd w:val="clear" w:color="auto" w:fill="D9D9D9" w:themeFill="background1" w:themeFillShade="D9"/>
        <w:spacing w:line="240" w:lineRule="auto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    public 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ResponseEntity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>&lt;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AccountDTO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&gt; </w:t>
      </w:r>
      <w:proofErr w:type="gramStart"/>
      <w:r w:rsidRPr="00F8582C">
        <w:rPr>
          <w:rFonts w:ascii="JetBrains Mono" w:hAnsi="JetBrains Mono" w:cs="JetBrains Mono"/>
          <w:sz w:val="20"/>
          <w:szCs w:val="20"/>
          <w:lang w:val="en-US"/>
        </w:rPr>
        <w:t>connect(</w:t>
      </w:r>
      <w:proofErr w:type="gramEnd"/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@RequestBody 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BrokerConnectDTO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dto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>) {</w:t>
      </w:r>
    </w:p>
    <w:p w14:paraId="1DD06D54" w14:textId="77777777" w:rsidR="00073B5B" w:rsidRPr="00F8582C" w:rsidRDefault="00073B5B" w:rsidP="0011306C">
      <w:pPr>
        <w:shd w:val="clear" w:color="auto" w:fill="D9D9D9" w:themeFill="background1" w:themeFillShade="D9"/>
        <w:spacing w:line="240" w:lineRule="auto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F8582C">
        <w:rPr>
          <w:rFonts w:ascii="JetBrains Mono" w:hAnsi="JetBrains Mono" w:cs="JetBrains Mono"/>
          <w:sz w:val="20"/>
          <w:szCs w:val="20"/>
          <w:lang w:val="en-US"/>
        </w:rPr>
        <w:t xml:space="preserve">        return 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ResponseEntity.ok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>(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accountService.connectBrokerAccount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>(</w:t>
      </w:r>
      <w:proofErr w:type="spellStart"/>
      <w:r w:rsidRPr="00F8582C">
        <w:rPr>
          <w:rFonts w:ascii="JetBrains Mono" w:hAnsi="JetBrains Mono" w:cs="JetBrains Mono"/>
          <w:sz w:val="20"/>
          <w:szCs w:val="20"/>
          <w:lang w:val="en-US"/>
        </w:rPr>
        <w:t>dto</w:t>
      </w:r>
      <w:proofErr w:type="spellEnd"/>
      <w:r w:rsidRPr="00F8582C">
        <w:rPr>
          <w:rFonts w:ascii="JetBrains Mono" w:hAnsi="JetBrains Mono" w:cs="JetBrains Mono"/>
          <w:sz w:val="20"/>
          <w:szCs w:val="20"/>
          <w:lang w:val="en-US"/>
        </w:rPr>
        <w:t>));</w:t>
      </w:r>
    </w:p>
    <w:p w14:paraId="5FFEECF5" w14:textId="77777777" w:rsidR="00073B5B" w:rsidRPr="00F8582C" w:rsidRDefault="00073B5B" w:rsidP="0011306C">
      <w:pPr>
        <w:shd w:val="clear" w:color="auto" w:fill="D9D9D9" w:themeFill="background1" w:themeFillShade="D9"/>
        <w:spacing w:line="240" w:lineRule="auto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F8582C">
        <w:rPr>
          <w:rFonts w:ascii="JetBrains Mono" w:hAnsi="JetBrains Mono" w:cs="JetBrains Mono"/>
          <w:sz w:val="20"/>
          <w:szCs w:val="20"/>
          <w:lang w:val="en-US"/>
        </w:rPr>
        <w:lastRenderedPageBreak/>
        <w:t xml:space="preserve">    }</w:t>
      </w:r>
    </w:p>
    <w:p w14:paraId="7EA14FC2" w14:textId="6937EDC1" w:rsidR="00073B5B" w:rsidRPr="007E4633" w:rsidRDefault="00073B5B" w:rsidP="0011306C">
      <w:pPr>
        <w:shd w:val="clear" w:color="auto" w:fill="D9D9D9" w:themeFill="background1" w:themeFillShade="D9"/>
        <w:spacing w:line="240" w:lineRule="auto"/>
        <w:ind w:firstLine="709"/>
        <w:jc w:val="both"/>
        <w:rPr>
          <w:rFonts w:ascii="JetBrains Mono" w:hAnsi="JetBrains Mono" w:cs="JetBrains Mono"/>
          <w:sz w:val="20"/>
          <w:szCs w:val="20"/>
          <w:lang w:val="en-US"/>
        </w:rPr>
      </w:pPr>
      <w:r w:rsidRPr="00F8582C">
        <w:rPr>
          <w:rFonts w:ascii="JetBrains Mono" w:hAnsi="JetBrains Mono" w:cs="JetBrains Mono"/>
          <w:sz w:val="20"/>
          <w:szCs w:val="20"/>
          <w:lang w:val="en-US"/>
        </w:rPr>
        <w:t>}</w:t>
      </w:r>
    </w:p>
    <w:p w14:paraId="3A06381D" w14:textId="77777777" w:rsidR="0011306C" w:rsidRPr="007E4633" w:rsidRDefault="0011306C" w:rsidP="0011306C">
      <w:pPr>
        <w:shd w:val="clear" w:color="auto" w:fill="D9D9D9" w:themeFill="background1" w:themeFillShade="D9"/>
        <w:ind w:firstLine="709"/>
        <w:jc w:val="both"/>
        <w:rPr>
          <w:rFonts w:ascii="JetBrains Mono" w:hAnsi="JetBrains Mono" w:cs="JetBrains Mono"/>
          <w:sz w:val="20"/>
          <w:szCs w:val="20"/>
          <w:lang w:val="en-US"/>
        </w:rPr>
      </w:pPr>
    </w:p>
    <w:p w14:paraId="0D7DC588" w14:textId="77777777" w:rsidR="00073B5B" w:rsidRPr="00D0156E" w:rsidRDefault="00073B5B" w:rsidP="00073B5B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2D0FB638" w14:textId="77777777" w:rsidR="00073B5B" w:rsidRPr="00D0156E" w:rsidRDefault="00073B5B" w:rsidP="00073B5B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0156E">
        <w:rPr>
          <w:sz w:val="28"/>
          <w:szCs w:val="28"/>
          <w:lang w:val="en-US"/>
        </w:rPr>
        <w:t>2. Service Layer (Mediator Pattern)</w:t>
      </w:r>
    </w:p>
    <w:p w14:paraId="4ECE4494" w14:textId="77777777" w:rsidR="00073B5B" w:rsidRPr="00073B5B" w:rsidRDefault="00073B5B" w:rsidP="00073B5B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0156E">
        <w:rPr>
          <w:sz w:val="28"/>
          <w:szCs w:val="28"/>
        </w:rPr>
        <w:t>Использование</w:t>
      </w:r>
      <w:r w:rsidRPr="00073B5B">
        <w:rPr>
          <w:sz w:val="28"/>
          <w:szCs w:val="28"/>
          <w:lang w:val="en-US"/>
        </w:rPr>
        <w:t xml:space="preserve">: </w:t>
      </w:r>
      <w:r w:rsidRPr="00D0156E">
        <w:rPr>
          <w:sz w:val="28"/>
          <w:szCs w:val="28"/>
        </w:rPr>
        <w:t>Слой</w:t>
      </w:r>
      <w:r w:rsidRPr="00073B5B">
        <w:rPr>
          <w:sz w:val="28"/>
          <w:szCs w:val="28"/>
          <w:lang w:val="en-US"/>
        </w:rPr>
        <w:t xml:space="preserve"> </w:t>
      </w:r>
      <w:r w:rsidRPr="00D0156E">
        <w:rPr>
          <w:sz w:val="28"/>
          <w:szCs w:val="28"/>
          <w:lang w:val="en-US"/>
        </w:rPr>
        <w:t>Mediator</w:t>
      </w:r>
      <w:r w:rsidRPr="00073B5B">
        <w:rPr>
          <w:sz w:val="28"/>
          <w:szCs w:val="28"/>
          <w:lang w:val="en-US"/>
        </w:rPr>
        <w:t xml:space="preserve"> </w:t>
      </w:r>
      <w:r w:rsidRPr="00D0156E">
        <w:rPr>
          <w:sz w:val="28"/>
          <w:szCs w:val="28"/>
        </w:rPr>
        <w:t>в</w:t>
      </w:r>
      <w:r w:rsidRPr="00073B5B">
        <w:rPr>
          <w:sz w:val="28"/>
          <w:szCs w:val="28"/>
          <w:lang w:val="en-US"/>
        </w:rPr>
        <w:t xml:space="preserve"> </w:t>
      </w:r>
      <w:r w:rsidRPr="00D0156E">
        <w:rPr>
          <w:sz w:val="28"/>
          <w:szCs w:val="28"/>
          <w:lang w:val="en-US"/>
        </w:rPr>
        <w:t>PCMEF</w:t>
      </w:r>
      <w:r w:rsidRPr="00073B5B">
        <w:rPr>
          <w:sz w:val="28"/>
          <w:szCs w:val="28"/>
          <w:lang w:val="en-US"/>
        </w:rPr>
        <w:t xml:space="preserve"> (</w:t>
      </w:r>
      <w:r w:rsidRPr="00D0156E">
        <w:rPr>
          <w:sz w:val="28"/>
          <w:szCs w:val="28"/>
        </w:rPr>
        <w:t>бизнес</w:t>
      </w:r>
      <w:r w:rsidRPr="00073B5B">
        <w:rPr>
          <w:sz w:val="28"/>
          <w:szCs w:val="28"/>
          <w:lang w:val="en-US"/>
        </w:rPr>
        <w:t>-</w:t>
      </w:r>
      <w:r w:rsidRPr="00D0156E">
        <w:rPr>
          <w:sz w:val="28"/>
          <w:szCs w:val="28"/>
        </w:rPr>
        <w:t>сервисы</w:t>
      </w:r>
      <w:r w:rsidRPr="00073B5B">
        <w:rPr>
          <w:sz w:val="28"/>
          <w:szCs w:val="28"/>
          <w:lang w:val="en-US"/>
        </w:rPr>
        <w:t>).</w:t>
      </w:r>
    </w:p>
    <w:p w14:paraId="5A29D17C" w14:textId="77777777" w:rsidR="00073B5B" w:rsidRPr="00D0156E" w:rsidRDefault="00073B5B" w:rsidP="00073B5B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3B5B">
        <w:rPr>
          <w:sz w:val="28"/>
          <w:szCs w:val="28"/>
        </w:rPr>
        <w:t>Описание и назначение</w:t>
      </w:r>
      <w:r w:rsidRPr="00D0156E">
        <w:rPr>
          <w:sz w:val="28"/>
          <w:szCs w:val="28"/>
        </w:rPr>
        <w:t>:</w:t>
      </w:r>
    </w:p>
    <w:p w14:paraId="11565538" w14:textId="77777777" w:rsidR="00073B5B" w:rsidRPr="00D0156E" w:rsidRDefault="00073B5B" w:rsidP="0011306C">
      <w:pPr>
        <w:pStyle w:val="af7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D0156E">
        <w:rPr>
          <w:sz w:val="28"/>
          <w:szCs w:val="28"/>
        </w:rPr>
        <w:t xml:space="preserve">Сервисный слой в проекте выполняет роль посредника между контроллерами, репозиториями и внешними </w:t>
      </w:r>
      <w:r w:rsidRPr="00D0156E">
        <w:rPr>
          <w:sz w:val="28"/>
          <w:szCs w:val="28"/>
          <w:lang w:val="en-US"/>
        </w:rPr>
        <w:t>API</w:t>
      </w:r>
      <w:r w:rsidRPr="00D0156E">
        <w:rPr>
          <w:sz w:val="28"/>
          <w:szCs w:val="28"/>
        </w:rPr>
        <w:t xml:space="preserve">. Он реализует паттерн </w:t>
      </w:r>
      <w:r w:rsidRPr="00D0156E">
        <w:rPr>
          <w:sz w:val="28"/>
          <w:szCs w:val="28"/>
          <w:lang w:val="en-US"/>
        </w:rPr>
        <w:t>Mediator</w:t>
      </w:r>
      <w:r w:rsidRPr="00D0156E">
        <w:rPr>
          <w:sz w:val="28"/>
          <w:szCs w:val="28"/>
        </w:rPr>
        <w:t xml:space="preserve">, так как именно здесь происходит координация всех бизнес-действий. В отличие от контроллера, сервис уже содержит полноценную бизнес-логику: агрегацию данных, выполнение расчётов, вызов внешних брокерских </w:t>
      </w:r>
      <w:r w:rsidRPr="00D0156E">
        <w:rPr>
          <w:sz w:val="28"/>
          <w:szCs w:val="28"/>
          <w:lang w:val="en-US"/>
        </w:rPr>
        <w:t>API</w:t>
      </w:r>
      <w:r w:rsidRPr="00D0156E">
        <w:rPr>
          <w:sz w:val="28"/>
          <w:szCs w:val="28"/>
        </w:rPr>
        <w:t xml:space="preserve"> и обработку результатов. Такой подход позволяет избежать «раздувания» контроллеров и концентрирует бизнес-правила в одном слое. Кроме того, сервисный слой делает архитектуру более гибкой, поскольку бизнес-логику можно изменять независимо от </w:t>
      </w:r>
      <w:r w:rsidRPr="00D0156E">
        <w:rPr>
          <w:sz w:val="28"/>
          <w:szCs w:val="28"/>
          <w:lang w:val="en-US"/>
        </w:rPr>
        <w:t>UI</w:t>
      </w:r>
      <w:r w:rsidRPr="00D0156E">
        <w:rPr>
          <w:sz w:val="28"/>
          <w:szCs w:val="28"/>
        </w:rPr>
        <w:t xml:space="preserve"> и слоя хранения данных.</w:t>
      </w:r>
    </w:p>
    <w:p w14:paraId="381010A6" w14:textId="77777777" w:rsidR="00073B5B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jc w:val="both"/>
        <w:rPr>
          <w:rFonts w:ascii="JetBrains Mono" w:hAnsi="JetBrains Mono" w:cs="JetBrains Mono"/>
          <w:sz w:val="20"/>
          <w:szCs w:val="20"/>
        </w:rPr>
      </w:pPr>
    </w:p>
    <w:p w14:paraId="5B5B78D5" w14:textId="77777777" w:rsidR="00073B5B" w:rsidRPr="00D0156E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>@Service</w:t>
      </w:r>
    </w:p>
    <w:p w14:paraId="5F377CFC" w14:textId="77777777" w:rsidR="00073B5B" w:rsidRPr="00073B5B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public class 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AnalyticsService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{</w:t>
      </w:r>
    </w:p>
    <w:p w14:paraId="6EC2C82E" w14:textId="77777777" w:rsidR="00073B5B" w:rsidRPr="00C42ACC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   public 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PortfolioAnalyticsDTO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</w:t>
      </w:r>
      <w:proofErr w:type="spellStart"/>
      <w:proofErr w:type="gramStart"/>
      <w:r w:rsidRPr="00D0156E">
        <w:rPr>
          <w:rFonts w:ascii="JetBrains Mono" w:hAnsi="JetBrains Mono" w:cs="JetBrains Mono"/>
          <w:sz w:val="20"/>
          <w:szCs w:val="20"/>
          <w:lang w:val="en-US"/>
        </w:rPr>
        <w:t>buildAnalytics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>(</w:t>
      </w:r>
      <w:proofErr w:type="gramEnd"/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UUID 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userId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>) {</w:t>
      </w:r>
    </w:p>
    <w:p w14:paraId="4186777C" w14:textId="77777777" w:rsidR="00073B5B" w:rsidRPr="00073B5B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       Portfolio 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portfolio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= 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portfolioRepository.findByUserId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>(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userId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>);</w:t>
      </w:r>
    </w:p>
    <w:p w14:paraId="5EA2A3BD" w14:textId="77777777" w:rsidR="00073B5B" w:rsidRPr="00C42ACC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       List&lt;Asset&gt; assets = 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assetRepository.findByPortfolioId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>(</w:t>
      </w:r>
      <w:proofErr w:type="spellStart"/>
      <w:proofErr w:type="gramStart"/>
      <w:r w:rsidRPr="00D0156E">
        <w:rPr>
          <w:rFonts w:ascii="JetBrains Mono" w:hAnsi="JetBrains Mono" w:cs="JetBrains Mono"/>
          <w:sz w:val="20"/>
          <w:szCs w:val="20"/>
          <w:lang w:val="en-US"/>
        </w:rPr>
        <w:t>portfolio.getId</w:t>
      </w:r>
      <w:proofErr w:type="spellEnd"/>
      <w:proofErr w:type="gramEnd"/>
      <w:r w:rsidRPr="00D0156E">
        <w:rPr>
          <w:rFonts w:ascii="JetBrains Mono" w:hAnsi="JetBrains Mono" w:cs="JetBrains Mono"/>
          <w:sz w:val="20"/>
          <w:szCs w:val="20"/>
          <w:lang w:val="en-US"/>
        </w:rPr>
        <w:t>());</w:t>
      </w:r>
    </w:p>
    <w:p w14:paraId="207085BE" w14:textId="77777777" w:rsidR="00073B5B" w:rsidRPr="00D0156E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       Map&lt;String, Price&gt; prices = 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marketClient.getPrices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>(</w:t>
      </w:r>
    </w:p>
    <w:p w14:paraId="17C79C13" w14:textId="77777777" w:rsidR="00073B5B" w:rsidRPr="00D0156E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0156E">
        <w:rPr>
          <w:rFonts w:ascii="JetBrains Mono" w:hAnsi="JetBrains Mono" w:cs="JetBrains Mono"/>
          <w:sz w:val="20"/>
          <w:szCs w:val="20"/>
          <w:lang w:val="en-US"/>
        </w:rPr>
        <w:t>assets.stream</w:t>
      </w:r>
      <w:proofErr w:type="spellEnd"/>
      <w:proofErr w:type="gramEnd"/>
      <w:r w:rsidRPr="00D0156E">
        <w:rPr>
          <w:rFonts w:ascii="JetBrains Mono" w:hAnsi="JetBrains Mono" w:cs="JetBrains Mono"/>
          <w:sz w:val="20"/>
          <w:szCs w:val="20"/>
          <w:lang w:val="en-US"/>
        </w:rPr>
        <w:t>(</w:t>
      </w:r>
      <w:proofErr w:type="gramStart"/>
      <w:r w:rsidRPr="00D0156E">
        <w:rPr>
          <w:rFonts w:ascii="JetBrains Mono" w:hAnsi="JetBrains Mono" w:cs="JetBrains Mono"/>
          <w:sz w:val="20"/>
          <w:szCs w:val="20"/>
          <w:lang w:val="en-US"/>
        </w:rPr>
        <w:t>).map</w:t>
      </w:r>
      <w:proofErr w:type="gramEnd"/>
      <w:r w:rsidRPr="00D0156E">
        <w:rPr>
          <w:rFonts w:ascii="JetBrains Mono" w:hAnsi="JetBrains Mono" w:cs="JetBrains Mono"/>
          <w:sz w:val="20"/>
          <w:szCs w:val="20"/>
          <w:lang w:val="en-US"/>
        </w:rPr>
        <w:t>(</w:t>
      </w:r>
      <w:proofErr w:type="gramStart"/>
      <w:r w:rsidRPr="00D0156E">
        <w:rPr>
          <w:rFonts w:ascii="JetBrains Mono" w:hAnsi="JetBrains Mono" w:cs="JetBrains Mono"/>
          <w:sz w:val="20"/>
          <w:szCs w:val="20"/>
          <w:lang w:val="en-US"/>
        </w:rPr>
        <w:t>Asset::</w:t>
      </w:r>
      <w:proofErr w:type="spellStart"/>
      <w:proofErr w:type="gramEnd"/>
      <w:r w:rsidRPr="00D0156E">
        <w:rPr>
          <w:rFonts w:ascii="JetBrains Mono" w:hAnsi="JetBrains Mono" w:cs="JetBrains Mono"/>
          <w:sz w:val="20"/>
          <w:szCs w:val="20"/>
          <w:lang w:val="en-US"/>
        </w:rPr>
        <w:t>getTicker</w:t>
      </w:r>
      <w:proofErr w:type="spellEnd"/>
      <w:proofErr w:type="gramStart"/>
      <w:r w:rsidRPr="00D0156E">
        <w:rPr>
          <w:rFonts w:ascii="JetBrains Mono" w:hAnsi="JetBrains Mono" w:cs="JetBrains Mono"/>
          <w:sz w:val="20"/>
          <w:szCs w:val="20"/>
          <w:lang w:val="en-US"/>
        </w:rPr>
        <w:t>).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toList</w:t>
      </w:r>
      <w:proofErr w:type="spellEnd"/>
      <w:proofErr w:type="gramEnd"/>
      <w:r w:rsidRPr="00D0156E">
        <w:rPr>
          <w:rFonts w:ascii="JetBrains Mono" w:hAnsi="JetBrains Mono" w:cs="JetBrains Mono"/>
          <w:sz w:val="20"/>
          <w:szCs w:val="20"/>
          <w:lang w:val="en-US"/>
        </w:rPr>
        <w:t>()</w:t>
      </w:r>
    </w:p>
    <w:p w14:paraId="5FBB3468" w14:textId="77777777" w:rsidR="00073B5B" w:rsidRPr="00073B5B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       );</w:t>
      </w:r>
    </w:p>
    <w:p w14:paraId="2BD659C4" w14:textId="77777777" w:rsidR="00073B5B" w:rsidRPr="00D0156E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  <w:lang w:val="en-US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       return </w:t>
      </w:r>
      <w:proofErr w:type="spellStart"/>
      <w:r w:rsidRPr="00D0156E">
        <w:rPr>
          <w:rFonts w:ascii="JetBrains Mono" w:hAnsi="JetBrains Mono" w:cs="JetBrains Mono"/>
          <w:sz w:val="20"/>
          <w:szCs w:val="20"/>
          <w:lang w:val="en-US"/>
        </w:rPr>
        <w:t>analyticsMapper.toDTO</w:t>
      </w:r>
      <w:proofErr w:type="spellEnd"/>
      <w:r w:rsidRPr="00D0156E">
        <w:rPr>
          <w:rFonts w:ascii="JetBrains Mono" w:hAnsi="JetBrains Mono" w:cs="JetBrains Mono"/>
          <w:sz w:val="20"/>
          <w:szCs w:val="20"/>
          <w:lang w:val="en-US"/>
        </w:rPr>
        <w:t>(portfolio, assets, prices);</w:t>
      </w:r>
    </w:p>
    <w:p w14:paraId="593E81D4" w14:textId="77777777" w:rsidR="00073B5B" w:rsidRPr="007E4633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</w:rPr>
      </w:pPr>
      <w:r w:rsidRPr="00D0156E">
        <w:rPr>
          <w:rFonts w:ascii="JetBrains Mono" w:hAnsi="JetBrains Mono" w:cs="JetBrains Mono"/>
          <w:sz w:val="20"/>
          <w:szCs w:val="20"/>
          <w:lang w:val="en-US"/>
        </w:rPr>
        <w:t xml:space="preserve">    </w:t>
      </w:r>
      <w:r w:rsidRPr="007E4633">
        <w:rPr>
          <w:rFonts w:ascii="JetBrains Mono" w:hAnsi="JetBrains Mono" w:cs="JetBrains Mono"/>
          <w:sz w:val="20"/>
          <w:szCs w:val="20"/>
        </w:rPr>
        <w:t>}</w:t>
      </w:r>
    </w:p>
    <w:p w14:paraId="4E0782BF" w14:textId="77777777" w:rsidR="00073B5B" w:rsidRDefault="00073B5B" w:rsidP="0011306C">
      <w:pPr>
        <w:pStyle w:val="af7"/>
        <w:shd w:val="clear" w:color="auto" w:fill="D9D9D9" w:themeFill="background1" w:themeFillShade="D9"/>
        <w:spacing w:before="0" w:beforeAutospacing="0" w:after="0" w:afterAutospacing="0"/>
        <w:ind w:firstLine="709"/>
        <w:rPr>
          <w:rFonts w:ascii="JetBrains Mono" w:hAnsi="JetBrains Mono" w:cs="JetBrains Mono"/>
          <w:sz w:val="20"/>
          <w:szCs w:val="20"/>
        </w:rPr>
      </w:pPr>
      <w:r w:rsidRPr="007E4633">
        <w:rPr>
          <w:rFonts w:ascii="JetBrains Mono" w:hAnsi="JetBrains Mono" w:cs="JetBrains Mono"/>
          <w:sz w:val="20"/>
          <w:szCs w:val="20"/>
        </w:rPr>
        <w:t>}</w:t>
      </w:r>
    </w:p>
    <w:p w14:paraId="112FC656" w14:textId="77777777" w:rsidR="00073B5B" w:rsidRPr="00D0156E" w:rsidRDefault="00073B5B" w:rsidP="00073B5B">
      <w:pPr>
        <w:pStyle w:val="af7"/>
        <w:shd w:val="clear" w:color="auto" w:fill="D9D9D9" w:themeFill="background1" w:themeFillShade="D9"/>
        <w:spacing w:before="0" w:beforeAutospacing="0" w:after="0" w:afterAutospacing="0" w:line="360" w:lineRule="auto"/>
        <w:ind w:firstLine="709"/>
        <w:jc w:val="both"/>
        <w:rPr>
          <w:rFonts w:ascii="JetBrains Mono" w:hAnsi="JetBrains Mono" w:cs="JetBrains Mono"/>
          <w:sz w:val="20"/>
          <w:szCs w:val="20"/>
        </w:rPr>
      </w:pPr>
    </w:p>
    <w:p w14:paraId="3B330ECD" w14:textId="77777777" w:rsidR="00073B5B" w:rsidRDefault="00073B5B" w:rsidP="002F4215">
      <w:pPr>
        <w:pStyle w:val="a4"/>
        <w:rPr>
          <w:lang w:eastAsia="ru-RU"/>
        </w:rPr>
      </w:pPr>
    </w:p>
    <w:p w14:paraId="76072160" w14:textId="77777777" w:rsidR="0011306C" w:rsidRPr="002F4215" w:rsidRDefault="0011306C" w:rsidP="002F4215">
      <w:pPr>
        <w:pStyle w:val="a4"/>
        <w:rPr>
          <w:lang w:eastAsia="ru-RU"/>
        </w:rPr>
      </w:pPr>
    </w:p>
    <w:p w14:paraId="5D0E8BF2" w14:textId="4CFD3510" w:rsidR="00D81F52" w:rsidRPr="00E057DE" w:rsidRDefault="007911C0" w:rsidP="007911C0">
      <w:pPr>
        <w:pStyle w:val="a8"/>
        <w:rPr>
          <w:caps w:val="0"/>
          <w:sz w:val="28"/>
          <w:szCs w:val="28"/>
          <w:lang w:eastAsia="ru-RU"/>
        </w:rPr>
      </w:pPr>
      <w:bookmarkStart w:id="12" w:name="_Toc230653126"/>
      <w:r w:rsidRPr="00E057DE">
        <w:rPr>
          <w:caps w:val="0"/>
          <w:sz w:val="28"/>
          <w:szCs w:val="28"/>
          <w:lang w:eastAsia="ru-RU"/>
        </w:rPr>
        <w:lastRenderedPageBreak/>
        <w:t xml:space="preserve">3. </w:t>
      </w:r>
      <w:r w:rsidR="00A509F0">
        <w:rPr>
          <w:caps w:val="0"/>
          <w:sz w:val="28"/>
          <w:szCs w:val="28"/>
          <w:lang w:eastAsia="ru-RU"/>
        </w:rPr>
        <w:t>Реализационная</w:t>
      </w:r>
      <w:r w:rsidRPr="00E057DE">
        <w:rPr>
          <w:caps w:val="0"/>
          <w:sz w:val="28"/>
          <w:szCs w:val="28"/>
          <w:lang w:eastAsia="ru-RU"/>
        </w:rPr>
        <w:t xml:space="preserve"> часть</w:t>
      </w:r>
      <w:bookmarkEnd w:id="12"/>
    </w:p>
    <w:p w14:paraId="290EC310" w14:textId="77777777" w:rsidR="00742E87" w:rsidRDefault="00742E87" w:rsidP="00742E87">
      <w:pPr>
        <w:pStyle w:val="a6"/>
      </w:pPr>
      <w:bookmarkStart w:id="13" w:name="_Toc230653127"/>
      <w:r>
        <w:t>3.1. Реализация бизнес-логики</w:t>
      </w:r>
      <w:bookmarkEnd w:id="13"/>
    </w:p>
    <w:p w14:paraId="4D3F93E6" w14:textId="77777777" w:rsidR="00742E87" w:rsidRDefault="00742E87" w:rsidP="00742E87">
      <w:pPr>
        <w:pStyle w:val="a4"/>
      </w:pPr>
      <w:r>
        <w:t xml:space="preserve">Проект Investment </w:t>
      </w:r>
      <w:proofErr w:type="spellStart"/>
      <w:r>
        <w:t>Aggregator</w:t>
      </w:r>
      <w:proofErr w:type="spellEnd"/>
      <w:r>
        <w:t xml:space="preserve"> Platform (</w:t>
      </w:r>
      <w:proofErr w:type="spellStart"/>
      <w:r>
        <w:t>InvestAgg</w:t>
      </w:r>
      <w:proofErr w:type="spellEnd"/>
      <w:r>
        <w:t>) представляет собой распределённую финтех-систему, построенную по архитектуре PCMEF (</w:t>
      </w:r>
      <w:proofErr w:type="spellStart"/>
      <w:r>
        <w:t>Presentation</w:t>
      </w:r>
      <w:proofErr w:type="spellEnd"/>
      <w:r>
        <w:t xml:space="preserve"> — Control — </w:t>
      </w:r>
      <w:proofErr w:type="spellStart"/>
      <w:r>
        <w:t>Mediator</w:t>
      </w:r>
      <w:proofErr w:type="spellEnd"/>
      <w:r>
        <w:t xml:space="preserve"> — </w:t>
      </w:r>
      <w:proofErr w:type="spellStart"/>
      <w:r>
        <w:t>Entity</w:t>
      </w:r>
      <w:proofErr w:type="spellEnd"/>
      <w:r>
        <w:t xml:space="preserve"> — Foundation), адаптированной для клиент-серверного взаимодействия.</w:t>
      </w:r>
    </w:p>
    <w:p w14:paraId="1B19BD0B" w14:textId="77777777" w:rsidR="00742E87" w:rsidRDefault="00742E87" w:rsidP="00742E87">
      <w:pPr>
        <w:pStyle w:val="a4"/>
      </w:pPr>
      <w:r>
        <w:t>Система состоит из двух основных модулей:</w:t>
      </w:r>
    </w:p>
    <w:p w14:paraId="45760458" w14:textId="77777777" w:rsidR="00742E87" w:rsidRPr="005C4CEF" w:rsidRDefault="00742E87" w:rsidP="00742E87">
      <w:pPr>
        <w:pStyle w:val="a4"/>
        <w:rPr>
          <w:lang w:val="en-US"/>
        </w:rPr>
      </w:pPr>
      <w:r>
        <w:t>Серверная</w:t>
      </w:r>
      <w:r w:rsidRPr="005C4CEF">
        <w:rPr>
          <w:lang w:val="en-US"/>
        </w:rPr>
        <w:t xml:space="preserve"> </w:t>
      </w:r>
      <w:r>
        <w:t>часть</w:t>
      </w:r>
      <w:r w:rsidRPr="005C4CEF">
        <w:rPr>
          <w:lang w:val="en-US"/>
        </w:rPr>
        <w:t xml:space="preserve"> (backend/) — Java 17, Spring Boot 3.5, Spring Data JPA, PostgreSQL, Flyway, Spring Security </w:t>
      </w:r>
      <w:r>
        <w:t>с</w:t>
      </w:r>
      <w:r w:rsidRPr="005C4CEF">
        <w:rPr>
          <w:lang w:val="en-US"/>
        </w:rPr>
        <w:t xml:space="preserve"> JWT-</w:t>
      </w:r>
      <w:r>
        <w:t>аутентификацией</w:t>
      </w:r>
      <w:r w:rsidRPr="005C4CEF">
        <w:rPr>
          <w:lang w:val="en-US"/>
        </w:rPr>
        <w:t>.</w:t>
      </w:r>
    </w:p>
    <w:p w14:paraId="5B918A65" w14:textId="77777777" w:rsidR="00742E87" w:rsidRPr="005C4CEF" w:rsidRDefault="00742E87" w:rsidP="00742E87">
      <w:pPr>
        <w:pStyle w:val="a4"/>
        <w:rPr>
          <w:lang w:val="en-US"/>
        </w:rPr>
      </w:pPr>
      <w:r>
        <w:t>Мобильное</w:t>
      </w:r>
      <w:r w:rsidRPr="005C4CEF">
        <w:rPr>
          <w:lang w:val="en-US"/>
        </w:rPr>
        <w:t xml:space="preserve"> </w:t>
      </w:r>
      <w:r>
        <w:t>приложение</w:t>
      </w:r>
      <w:r w:rsidRPr="005C4CEF">
        <w:rPr>
          <w:lang w:val="en-US"/>
        </w:rPr>
        <w:t xml:space="preserve"> (mobile/) — React Native, TypeScript, </w:t>
      </w:r>
      <w:proofErr w:type="spellStart"/>
      <w:r w:rsidRPr="005C4CEF">
        <w:rPr>
          <w:lang w:val="en-US"/>
        </w:rPr>
        <w:t>MobX</w:t>
      </w:r>
      <w:proofErr w:type="spellEnd"/>
      <w:r w:rsidRPr="005C4CEF">
        <w:rPr>
          <w:lang w:val="en-US"/>
        </w:rPr>
        <w:t xml:space="preserve"> </w:t>
      </w:r>
      <w:r>
        <w:t>для</w:t>
      </w:r>
      <w:r w:rsidRPr="005C4CEF">
        <w:rPr>
          <w:lang w:val="en-US"/>
        </w:rPr>
        <w:t xml:space="preserve"> </w:t>
      </w:r>
      <w:r>
        <w:t>управления</w:t>
      </w:r>
      <w:r w:rsidRPr="005C4CEF">
        <w:rPr>
          <w:lang w:val="en-US"/>
        </w:rPr>
        <w:t xml:space="preserve"> </w:t>
      </w:r>
      <w:r>
        <w:t>состоянием</w:t>
      </w:r>
      <w:r w:rsidRPr="005C4CEF">
        <w:rPr>
          <w:lang w:val="en-US"/>
        </w:rPr>
        <w:t xml:space="preserve">, React Navigation </w:t>
      </w:r>
      <w:r>
        <w:t>для</w:t>
      </w:r>
      <w:r w:rsidRPr="005C4CEF">
        <w:rPr>
          <w:lang w:val="en-US"/>
        </w:rPr>
        <w:t xml:space="preserve"> </w:t>
      </w:r>
      <w:r>
        <w:t>навигации</w:t>
      </w:r>
      <w:r w:rsidRPr="005C4CEF">
        <w:rPr>
          <w:lang w:val="en-US"/>
        </w:rPr>
        <w:t>.</w:t>
      </w:r>
    </w:p>
    <w:p w14:paraId="79772A24" w14:textId="77777777" w:rsidR="00742E87" w:rsidRPr="005C4CEF" w:rsidRDefault="00742E87" w:rsidP="00742E87">
      <w:pPr>
        <w:pStyle w:val="a4"/>
        <w:rPr>
          <w:lang w:val="en-US"/>
        </w:rPr>
      </w:pPr>
      <w:r>
        <w:t>Структура</w:t>
      </w:r>
      <w:r w:rsidRPr="005C4CEF">
        <w:rPr>
          <w:lang w:val="en-US"/>
        </w:rPr>
        <w:t xml:space="preserve"> </w:t>
      </w:r>
      <w:r>
        <w:t>каталогов</w:t>
      </w:r>
      <w:r w:rsidRPr="005C4CEF">
        <w:rPr>
          <w:lang w:val="en-US"/>
        </w:rPr>
        <w:t xml:space="preserve"> </w:t>
      </w:r>
      <w:r>
        <w:t>серверной</w:t>
      </w:r>
      <w:r w:rsidRPr="005C4CEF">
        <w:rPr>
          <w:lang w:val="en-US"/>
        </w:rPr>
        <w:t xml:space="preserve"> </w:t>
      </w:r>
      <w:r>
        <w:t>части</w:t>
      </w:r>
      <w:r w:rsidRPr="005C4CEF">
        <w:rPr>
          <w:lang w:val="en-US"/>
        </w:rPr>
        <w:t>:</w:t>
      </w:r>
    </w:p>
    <w:p w14:paraId="6B98A508" w14:textId="77777777" w:rsidR="00742E87" w:rsidRPr="005C4CEF" w:rsidRDefault="00742E87" w:rsidP="00742E87">
      <w:pPr>
        <w:pStyle w:val="ad"/>
      </w:pPr>
      <w:r w:rsidRPr="005C4CEF">
        <w:t>backend/</w:t>
      </w:r>
      <w:proofErr w:type="spellStart"/>
      <w:r w:rsidRPr="005C4CEF">
        <w:t>src</w:t>
      </w:r>
      <w:proofErr w:type="spellEnd"/>
      <w:r w:rsidRPr="005C4CEF">
        <w:t>/main/java/com/</w:t>
      </w:r>
      <w:proofErr w:type="spellStart"/>
      <w:r w:rsidRPr="005C4CEF">
        <w:t>investagg</w:t>
      </w:r>
      <w:proofErr w:type="spellEnd"/>
      <w:r w:rsidRPr="005C4CEF">
        <w:t>/</w:t>
      </w:r>
      <w:r w:rsidRPr="005C4CEF">
        <w:br/>
        <w:t xml:space="preserve">├── controller/       — </w:t>
      </w:r>
      <w:r>
        <w:t>слой</w:t>
      </w:r>
      <w:r w:rsidRPr="005C4CEF">
        <w:t xml:space="preserve"> Control (REST-</w:t>
      </w:r>
      <w:proofErr w:type="spellStart"/>
      <w:r>
        <w:t>эндпоинты</w:t>
      </w:r>
      <w:proofErr w:type="spellEnd"/>
      <w:r w:rsidRPr="005C4CEF">
        <w:t>)</w:t>
      </w:r>
      <w:r w:rsidRPr="005C4CEF">
        <w:br/>
        <w:t xml:space="preserve">├── service/          — </w:t>
      </w:r>
      <w:r>
        <w:t>слой</w:t>
      </w:r>
      <w:r w:rsidRPr="005C4CEF">
        <w:t xml:space="preserve"> Mediator (</w:t>
      </w:r>
      <w:r>
        <w:t>бизнес</w:t>
      </w:r>
      <w:r w:rsidRPr="005C4CEF">
        <w:t>-</w:t>
      </w:r>
      <w:r>
        <w:t>логика</w:t>
      </w:r>
      <w:r w:rsidRPr="005C4CEF">
        <w:t>)</w:t>
      </w:r>
      <w:r w:rsidRPr="005C4CEF">
        <w:br/>
        <w:t xml:space="preserve">├── repository/       — </w:t>
      </w:r>
      <w:r>
        <w:t>слой</w:t>
      </w:r>
      <w:r w:rsidRPr="005C4CEF">
        <w:t xml:space="preserve"> Foundation (</w:t>
      </w:r>
      <w:r>
        <w:t>доступ</w:t>
      </w:r>
      <w:r w:rsidRPr="005C4CEF">
        <w:t xml:space="preserve"> </w:t>
      </w:r>
      <w:r>
        <w:t>к</w:t>
      </w:r>
      <w:r w:rsidRPr="005C4CEF">
        <w:t xml:space="preserve"> </w:t>
      </w:r>
      <w:r>
        <w:t>данным</w:t>
      </w:r>
      <w:r w:rsidRPr="005C4CEF">
        <w:t>)</w:t>
      </w:r>
      <w:r w:rsidRPr="005C4CEF">
        <w:br/>
        <w:t xml:space="preserve">├── entity/           — </w:t>
      </w:r>
      <w:r>
        <w:t>слой</w:t>
      </w:r>
      <w:r w:rsidRPr="005C4CEF">
        <w:t xml:space="preserve"> Entity (JPA-</w:t>
      </w:r>
      <w:r>
        <w:t>сущности</w:t>
      </w:r>
      <w:r w:rsidRPr="005C4CEF">
        <w:t>)</w:t>
      </w:r>
      <w:r w:rsidRPr="005C4CEF">
        <w:br/>
        <w:t xml:space="preserve">├── </w:t>
      </w:r>
      <w:proofErr w:type="spellStart"/>
      <w:r w:rsidRPr="005C4CEF">
        <w:t>dto</w:t>
      </w:r>
      <w:proofErr w:type="spellEnd"/>
      <w:r w:rsidRPr="005C4CEF">
        <w:t>/</w:t>
      </w:r>
      <w:r w:rsidRPr="005C4CEF">
        <w:br/>
        <w:t xml:space="preserve">│   ├── request/      — </w:t>
      </w:r>
      <w:r>
        <w:t>входящие</w:t>
      </w:r>
      <w:r w:rsidRPr="005C4CEF">
        <w:t xml:space="preserve"> DTO</w:t>
      </w:r>
      <w:r w:rsidRPr="005C4CEF">
        <w:br/>
        <w:t xml:space="preserve">│   └── response/     — </w:t>
      </w:r>
      <w:r>
        <w:t>исходящие</w:t>
      </w:r>
      <w:r w:rsidRPr="005C4CEF">
        <w:t xml:space="preserve"> DTO</w:t>
      </w:r>
      <w:r w:rsidRPr="005C4CEF">
        <w:br/>
        <w:t xml:space="preserve">├── client/           — </w:t>
      </w:r>
      <w:r>
        <w:t>внешние</w:t>
      </w:r>
      <w:r w:rsidRPr="005C4CEF">
        <w:t xml:space="preserve"> API-</w:t>
      </w:r>
      <w:r>
        <w:t>клиенты</w:t>
      </w:r>
      <w:r w:rsidRPr="005C4CEF">
        <w:t xml:space="preserve"> (</w:t>
      </w:r>
      <w:proofErr w:type="spellStart"/>
      <w:r w:rsidRPr="005C4CEF">
        <w:t>BrokerClient</w:t>
      </w:r>
      <w:proofErr w:type="spellEnd"/>
      <w:r w:rsidRPr="005C4CEF">
        <w:t xml:space="preserve">, </w:t>
      </w:r>
      <w:proofErr w:type="spellStart"/>
      <w:r w:rsidRPr="005C4CEF">
        <w:t>MarketClient</w:t>
      </w:r>
      <w:proofErr w:type="spellEnd"/>
      <w:r w:rsidRPr="005C4CEF">
        <w:t>)</w:t>
      </w:r>
      <w:r w:rsidRPr="005C4CEF">
        <w:br/>
        <w:t xml:space="preserve">├── mapper/           — </w:t>
      </w:r>
      <w:r>
        <w:t>преобразователи</w:t>
      </w:r>
      <w:r w:rsidRPr="005C4CEF">
        <w:t xml:space="preserve"> DTO ↔ Entity</w:t>
      </w:r>
      <w:r w:rsidRPr="005C4CEF">
        <w:br/>
        <w:t>├── security/         — JWT-</w:t>
      </w:r>
      <w:r>
        <w:t>фильтр</w:t>
      </w:r>
      <w:r w:rsidRPr="005C4CEF">
        <w:t>, AES-</w:t>
      </w:r>
      <w:r>
        <w:t>шифрование</w:t>
      </w:r>
      <w:r w:rsidRPr="005C4CEF">
        <w:t xml:space="preserve">, </w:t>
      </w:r>
      <w:proofErr w:type="spellStart"/>
      <w:r w:rsidRPr="005C4CEF">
        <w:t>SecurityConfig</w:t>
      </w:r>
      <w:proofErr w:type="spellEnd"/>
      <w:r w:rsidRPr="005C4CEF">
        <w:br/>
        <w:t xml:space="preserve">├── exception/        — </w:t>
      </w:r>
      <w:r>
        <w:t>пользовательские</w:t>
      </w:r>
      <w:r w:rsidRPr="005C4CEF">
        <w:t xml:space="preserve"> </w:t>
      </w:r>
      <w:r>
        <w:t>исключения</w:t>
      </w:r>
      <w:r w:rsidRPr="005C4CEF">
        <w:t xml:space="preserve"> + </w:t>
      </w:r>
      <w:proofErr w:type="spellStart"/>
      <w:r w:rsidRPr="005C4CEF">
        <w:t>GlobalExceptionHandler</w:t>
      </w:r>
      <w:proofErr w:type="spellEnd"/>
      <w:r w:rsidRPr="005C4CEF">
        <w:br/>
        <w:t xml:space="preserve">└── config/           — </w:t>
      </w:r>
      <w:r>
        <w:t>конфигурации</w:t>
      </w:r>
      <w:r w:rsidRPr="005C4CEF">
        <w:t xml:space="preserve"> Spring</w:t>
      </w:r>
    </w:p>
    <w:p w14:paraId="5A000AC8" w14:textId="77777777" w:rsidR="00742E87" w:rsidRPr="005C4CEF" w:rsidRDefault="00742E87" w:rsidP="00742E87">
      <w:pPr>
        <w:pStyle w:val="ad"/>
      </w:pPr>
      <w:r>
        <w:t>Структура</w:t>
      </w:r>
      <w:r w:rsidRPr="005C4CEF">
        <w:t xml:space="preserve"> </w:t>
      </w:r>
      <w:r>
        <w:t>каталогов</w:t>
      </w:r>
      <w:r w:rsidRPr="005C4CEF">
        <w:t xml:space="preserve"> </w:t>
      </w:r>
      <w:r>
        <w:t>мобильного</w:t>
      </w:r>
      <w:r w:rsidRPr="005C4CEF">
        <w:t xml:space="preserve"> </w:t>
      </w:r>
      <w:r>
        <w:t>приложения</w:t>
      </w:r>
      <w:r w:rsidRPr="005C4CEF">
        <w:t>:</w:t>
      </w:r>
    </w:p>
    <w:p w14:paraId="4EAA83A1" w14:textId="77777777" w:rsidR="00742E87" w:rsidRPr="005C4CEF" w:rsidRDefault="00742E87" w:rsidP="00742E87">
      <w:pPr>
        <w:pStyle w:val="ad"/>
      </w:pPr>
      <w:r w:rsidRPr="005C4CEF">
        <w:t>mobile/</w:t>
      </w:r>
      <w:proofErr w:type="spellStart"/>
      <w:r w:rsidRPr="005C4CEF">
        <w:t>src</w:t>
      </w:r>
      <w:proofErr w:type="spellEnd"/>
      <w:r w:rsidRPr="005C4CEF">
        <w:t>/</w:t>
      </w:r>
      <w:r w:rsidRPr="005C4CEF">
        <w:br/>
        <w:t xml:space="preserve">├── screens/          — </w:t>
      </w:r>
      <w:r>
        <w:t>слой</w:t>
      </w:r>
      <w:r w:rsidRPr="005C4CEF">
        <w:t xml:space="preserve"> Presentation (</w:t>
      </w:r>
      <w:r>
        <w:t>экраны</w:t>
      </w:r>
      <w:r w:rsidRPr="005C4CEF">
        <w:t>)</w:t>
      </w:r>
      <w:r w:rsidRPr="005C4CEF">
        <w:br/>
        <w:t xml:space="preserve">├── stores/           — </w:t>
      </w:r>
      <w:r>
        <w:t>слой</w:t>
      </w:r>
      <w:r w:rsidRPr="005C4CEF">
        <w:t xml:space="preserve"> State (</w:t>
      </w:r>
      <w:proofErr w:type="spellStart"/>
      <w:r w:rsidRPr="005C4CEF">
        <w:t>MobX</w:t>
      </w:r>
      <w:proofErr w:type="spellEnd"/>
      <w:r w:rsidRPr="005C4CEF">
        <w:t>-</w:t>
      </w:r>
      <w:r>
        <w:t>хранилища</w:t>
      </w:r>
      <w:r w:rsidRPr="005C4CEF">
        <w:t>)</w:t>
      </w:r>
      <w:r w:rsidRPr="005C4CEF">
        <w:br/>
        <w:t xml:space="preserve">├── </w:t>
      </w:r>
      <w:proofErr w:type="spellStart"/>
      <w:r w:rsidRPr="005C4CEF">
        <w:t>api</w:t>
      </w:r>
      <w:proofErr w:type="spellEnd"/>
      <w:r w:rsidRPr="005C4CEF">
        <w:t xml:space="preserve">/              — </w:t>
      </w:r>
      <w:r>
        <w:t>слой</w:t>
      </w:r>
      <w:r w:rsidRPr="005C4CEF">
        <w:t xml:space="preserve"> API Client (Axios-</w:t>
      </w:r>
      <w:r>
        <w:t>обёртки</w:t>
      </w:r>
      <w:r w:rsidRPr="005C4CEF">
        <w:t>)</w:t>
      </w:r>
      <w:r w:rsidRPr="005C4CEF">
        <w:br/>
        <w:t xml:space="preserve">├── navigation/       — </w:t>
      </w:r>
      <w:r>
        <w:t>конфигурация</w:t>
      </w:r>
      <w:r w:rsidRPr="005C4CEF">
        <w:t xml:space="preserve"> </w:t>
      </w:r>
      <w:r>
        <w:t>навигации</w:t>
      </w:r>
      <w:r w:rsidRPr="005C4CEF">
        <w:br/>
        <w:t xml:space="preserve">├── components/       — </w:t>
      </w:r>
      <w:r>
        <w:t>переиспользуемые</w:t>
      </w:r>
      <w:r w:rsidRPr="005C4CEF">
        <w:t xml:space="preserve"> UI-</w:t>
      </w:r>
      <w:r>
        <w:t>компоненты</w:t>
      </w:r>
      <w:r w:rsidRPr="005C4CEF">
        <w:br/>
        <w:t>├── types/            — TypeScript-</w:t>
      </w:r>
      <w:r>
        <w:t>интерфейсы</w:t>
      </w:r>
      <w:r w:rsidRPr="005C4CEF">
        <w:br/>
        <w:t xml:space="preserve">└── services/         — </w:t>
      </w:r>
      <w:r>
        <w:t>утилиты</w:t>
      </w:r>
      <w:r w:rsidRPr="005C4CEF">
        <w:t xml:space="preserve"> (</w:t>
      </w:r>
      <w:proofErr w:type="spellStart"/>
      <w:r w:rsidRPr="005C4CEF">
        <w:t>tokenService</w:t>
      </w:r>
      <w:proofErr w:type="spellEnd"/>
      <w:r w:rsidRPr="005C4CEF">
        <w:t>)</w:t>
      </w:r>
    </w:p>
    <w:p w14:paraId="7E88A3AE" w14:textId="77777777" w:rsidR="00742E87" w:rsidRDefault="00742E87" w:rsidP="00742E87">
      <w:pPr>
        <w:pStyle w:val="a4"/>
      </w:pPr>
      <w:r>
        <w:t>Направление зависимостей строго однонаправленное — сверху вниз:</w:t>
      </w:r>
    </w:p>
    <w:p w14:paraId="5AFC5580" w14:textId="77777777" w:rsidR="00742E87" w:rsidRPr="005C4CEF" w:rsidRDefault="00742E87" w:rsidP="00742E87">
      <w:pPr>
        <w:pStyle w:val="a4"/>
        <w:rPr>
          <w:lang w:val="en-US"/>
        </w:rPr>
      </w:pPr>
      <w:r w:rsidRPr="005C4CEF">
        <w:rPr>
          <w:lang w:val="en-US"/>
        </w:rPr>
        <w:t>Presentation → State → API Client → [HTTP] → Control → Mediator → Entity → Foundation</w:t>
      </w:r>
    </w:p>
    <w:p w14:paraId="1D69031E" w14:textId="77777777" w:rsidR="00742E87" w:rsidRDefault="00742E87" w:rsidP="00742E87">
      <w:pPr>
        <w:pStyle w:val="a4"/>
      </w:pPr>
      <w:r>
        <w:t xml:space="preserve">Обратные зависимости запрещены. Контроллер никогда не обращается к репозиторию напрямую, экран никогда не вызывает API без посредничества </w:t>
      </w:r>
      <w:proofErr w:type="spellStart"/>
      <w:r>
        <w:t>MobX</w:t>
      </w:r>
      <w:proofErr w:type="spellEnd"/>
      <w:r>
        <w:t>-хранилища.</w:t>
      </w:r>
    </w:p>
    <w:p w14:paraId="5B004792" w14:textId="77777777" w:rsidR="00742E87" w:rsidRDefault="00742E87" w:rsidP="00742E87">
      <w:pPr>
        <w:pStyle w:val="a4"/>
      </w:pPr>
      <w:r>
        <w:lastRenderedPageBreak/>
        <w:t>Доменная модель системы включает 10 JPA-сущностей и 7 перечислений (</w:t>
      </w:r>
      <w:proofErr w:type="spellStart"/>
      <w:r>
        <w:t>enum</w:t>
      </w:r>
      <w:proofErr w:type="spellEnd"/>
      <w:r>
        <w:t>).</w:t>
      </w:r>
    </w:p>
    <w:p w14:paraId="34C6880D" w14:textId="77777777" w:rsidR="00742E87" w:rsidRDefault="00742E87" w:rsidP="00742E87">
      <w:pPr>
        <w:pStyle w:val="a4"/>
      </w:pPr>
      <w:r>
        <w:t>Основные сущности:</w:t>
      </w:r>
    </w:p>
    <w:p w14:paraId="3F5E36A9" w14:textId="77777777" w:rsidR="00742E87" w:rsidRPr="005C4CEF" w:rsidRDefault="00742E87" w:rsidP="00742E87">
      <w:pPr>
        <w:pStyle w:val="a4"/>
        <w:rPr>
          <w:lang w:val="en-US"/>
        </w:rPr>
      </w:pPr>
      <w:r>
        <w:t>User — пользователь системы. Поля</w:t>
      </w:r>
      <w:r w:rsidRPr="005C4CEF">
        <w:rPr>
          <w:lang w:val="en-US"/>
        </w:rPr>
        <w:t>: id (UUID), email (</w:t>
      </w:r>
      <w:r>
        <w:t>уникальный</w:t>
      </w:r>
      <w:r w:rsidRPr="005C4CEF">
        <w:rPr>
          <w:lang w:val="en-US"/>
        </w:rPr>
        <w:t>), password (</w:t>
      </w:r>
      <w:proofErr w:type="spellStart"/>
      <w:r w:rsidRPr="005C4CEF">
        <w:rPr>
          <w:lang w:val="en-US"/>
        </w:rPr>
        <w:t>BCrypt</w:t>
      </w:r>
      <w:proofErr w:type="spellEnd"/>
      <w:r w:rsidRPr="005C4CEF">
        <w:rPr>
          <w:lang w:val="en-US"/>
        </w:rPr>
        <w:t>-</w:t>
      </w:r>
      <w:r>
        <w:t>хэш</w:t>
      </w:r>
      <w:r w:rsidRPr="005C4CEF">
        <w:rPr>
          <w:lang w:val="en-US"/>
        </w:rPr>
        <w:t xml:space="preserve">), </w:t>
      </w:r>
      <w:proofErr w:type="spellStart"/>
      <w:r w:rsidRPr="005C4CEF">
        <w:rPr>
          <w:lang w:val="en-US"/>
        </w:rPr>
        <w:t>created_at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deleted_at</w:t>
      </w:r>
      <w:proofErr w:type="spellEnd"/>
      <w:r w:rsidRPr="005C4CEF">
        <w:rPr>
          <w:lang w:val="en-US"/>
        </w:rPr>
        <w:t xml:space="preserve"> (soft delete). </w:t>
      </w:r>
      <w:r>
        <w:t>Связи</w:t>
      </w:r>
      <w:r w:rsidRPr="005C4CEF">
        <w:rPr>
          <w:lang w:val="en-US"/>
        </w:rPr>
        <w:t xml:space="preserve">: </w:t>
      </w:r>
      <w:proofErr w:type="gramStart"/>
      <w:r w:rsidRPr="005C4CEF">
        <w:rPr>
          <w:lang w:val="en-US"/>
        </w:rPr>
        <w:t>1:N</w:t>
      </w:r>
      <w:proofErr w:type="gramEnd"/>
      <w:r w:rsidRPr="005C4CEF">
        <w:rPr>
          <w:lang w:val="en-US"/>
        </w:rPr>
        <w:t xml:space="preserve"> </w:t>
      </w:r>
      <w:r>
        <w:t>с</w:t>
      </w:r>
      <w:r w:rsidRPr="005C4CEF">
        <w:rPr>
          <w:lang w:val="en-US"/>
        </w:rPr>
        <w:t xml:space="preserve"> </w:t>
      </w:r>
      <w:proofErr w:type="spellStart"/>
      <w:r w:rsidRPr="005C4CEF">
        <w:rPr>
          <w:lang w:val="en-US"/>
        </w:rPr>
        <w:t>InvestmentAccount</w:t>
      </w:r>
      <w:proofErr w:type="spellEnd"/>
      <w:r w:rsidRPr="005C4CEF">
        <w:rPr>
          <w:lang w:val="en-US"/>
        </w:rPr>
        <w:t xml:space="preserve">, 1:1 </w:t>
      </w:r>
      <w:r>
        <w:t>с</w:t>
      </w:r>
      <w:r w:rsidRPr="005C4CEF">
        <w:rPr>
          <w:lang w:val="en-US"/>
        </w:rPr>
        <w:t xml:space="preserve"> Portfolio, </w:t>
      </w:r>
      <w:proofErr w:type="gramStart"/>
      <w:r w:rsidRPr="005C4CEF">
        <w:rPr>
          <w:lang w:val="en-US"/>
        </w:rPr>
        <w:t>1:N</w:t>
      </w:r>
      <w:proofErr w:type="gramEnd"/>
      <w:r w:rsidRPr="005C4CEF">
        <w:rPr>
          <w:lang w:val="en-US"/>
        </w:rPr>
        <w:t xml:space="preserve"> </w:t>
      </w:r>
      <w:r>
        <w:t>с</w:t>
      </w:r>
      <w:r w:rsidRPr="005C4CEF">
        <w:rPr>
          <w:lang w:val="en-US"/>
        </w:rPr>
        <w:t xml:space="preserve"> Notification.</w:t>
      </w:r>
    </w:p>
    <w:p w14:paraId="1C63C65E" w14:textId="77777777" w:rsidR="00742E87" w:rsidRPr="005C4CEF" w:rsidRDefault="00742E87" w:rsidP="00742E87">
      <w:pPr>
        <w:pStyle w:val="a4"/>
        <w:rPr>
          <w:lang w:val="en-US"/>
        </w:rPr>
      </w:pPr>
      <w:r w:rsidRPr="005C4CEF">
        <w:rPr>
          <w:lang w:val="en-US"/>
        </w:rPr>
        <w:t xml:space="preserve">Broker — </w:t>
      </w:r>
      <w:r>
        <w:t>справочник</w:t>
      </w:r>
      <w:r w:rsidRPr="005C4CEF">
        <w:rPr>
          <w:lang w:val="en-US"/>
        </w:rPr>
        <w:t xml:space="preserve"> </w:t>
      </w:r>
      <w:r>
        <w:t>брокеров</w:t>
      </w:r>
      <w:r w:rsidRPr="005C4CEF">
        <w:rPr>
          <w:lang w:val="en-US"/>
        </w:rPr>
        <w:t xml:space="preserve">. </w:t>
      </w:r>
      <w:r>
        <w:t>Поля</w:t>
      </w:r>
      <w:r w:rsidRPr="005C4CEF">
        <w:rPr>
          <w:lang w:val="en-US"/>
        </w:rPr>
        <w:t>: id, name (</w:t>
      </w:r>
      <w:r>
        <w:t>уникальный</w:t>
      </w:r>
      <w:r w:rsidRPr="005C4CEF">
        <w:rPr>
          <w:lang w:val="en-US"/>
        </w:rPr>
        <w:t xml:space="preserve">), </w:t>
      </w:r>
      <w:proofErr w:type="spellStart"/>
      <w:r w:rsidRPr="005C4CEF">
        <w:rPr>
          <w:lang w:val="en-US"/>
        </w:rPr>
        <w:t>api_base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is_active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created_at</w:t>
      </w:r>
      <w:proofErr w:type="spellEnd"/>
      <w:r w:rsidRPr="005C4CEF">
        <w:rPr>
          <w:lang w:val="en-US"/>
        </w:rPr>
        <w:t>.</w:t>
      </w:r>
    </w:p>
    <w:p w14:paraId="3ABDB6E0" w14:textId="77777777" w:rsidR="00742E87" w:rsidRPr="005C4CEF" w:rsidRDefault="00742E87" w:rsidP="00742E87">
      <w:pPr>
        <w:pStyle w:val="a4"/>
        <w:rPr>
          <w:lang w:val="en-US"/>
        </w:rPr>
      </w:pPr>
      <w:proofErr w:type="spellStart"/>
      <w:r w:rsidRPr="005C4CEF">
        <w:rPr>
          <w:lang w:val="en-US"/>
        </w:rPr>
        <w:t>InvestmentAccount</w:t>
      </w:r>
      <w:proofErr w:type="spellEnd"/>
      <w:r w:rsidRPr="005C4CEF">
        <w:rPr>
          <w:lang w:val="en-US"/>
        </w:rPr>
        <w:t xml:space="preserve"> — </w:t>
      </w:r>
      <w:r>
        <w:t>привязанный</w:t>
      </w:r>
      <w:r w:rsidRPr="005C4CEF">
        <w:rPr>
          <w:lang w:val="en-US"/>
        </w:rPr>
        <w:t xml:space="preserve"> </w:t>
      </w:r>
      <w:r>
        <w:t>брокерский</w:t>
      </w:r>
      <w:r w:rsidRPr="005C4CEF">
        <w:rPr>
          <w:lang w:val="en-US"/>
        </w:rPr>
        <w:t xml:space="preserve"> </w:t>
      </w:r>
      <w:r>
        <w:t>счёт</w:t>
      </w:r>
      <w:r w:rsidRPr="005C4CEF">
        <w:rPr>
          <w:lang w:val="en-US"/>
        </w:rPr>
        <w:t xml:space="preserve">. </w:t>
      </w:r>
      <w:r>
        <w:t>Поля</w:t>
      </w:r>
      <w:r w:rsidRPr="005C4CEF">
        <w:rPr>
          <w:lang w:val="en-US"/>
        </w:rPr>
        <w:t xml:space="preserve">: id, </w:t>
      </w:r>
      <w:proofErr w:type="spellStart"/>
      <w:r w:rsidRPr="005C4CEF">
        <w:rPr>
          <w:lang w:val="en-US"/>
        </w:rPr>
        <w:t>user_id</w:t>
      </w:r>
      <w:proofErr w:type="spellEnd"/>
      <w:r w:rsidRPr="005C4CEF">
        <w:rPr>
          <w:lang w:val="en-US"/>
        </w:rPr>
        <w:t xml:space="preserve"> (FK), </w:t>
      </w:r>
      <w:proofErr w:type="spellStart"/>
      <w:r w:rsidRPr="005C4CEF">
        <w:rPr>
          <w:lang w:val="en-US"/>
        </w:rPr>
        <w:t>broker_id</w:t>
      </w:r>
      <w:proofErr w:type="spellEnd"/>
      <w:r w:rsidRPr="005C4CEF">
        <w:rPr>
          <w:lang w:val="en-US"/>
        </w:rPr>
        <w:t xml:space="preserve"> (FK), </w:t>
      </w:r>
      <w:proofErr w:type="spellStart"/>
      <w:r w:rsidRPr="005C4CEF">
        <w:rPr>
          <w:lang w:val="en-US"/>
        </w:rPr>
        <w:t>account_number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broker_token</w:t>
      </w:r>
      <w:proofErr w:type="spellEnd"/>
      <w:r w:rsidRPr="005C4CEF">
        <w:rPr>
          <w:lang w:val="en-US"/>
        </w:rPr>
        <w:t xml:space="preserve"> (</w:t>
      </w:r>
      <w:r>
        <w:t>зашифрован</w:t>
      </w:r>
      <w:r w:rsidRPr="005C4CEF">
        <w:rPr>
          <w:lang w:val="en-US"/>
        </w:rPr>
        <w:t xml:space="preserve"> AES-256-GCM), </w:t>
      </w:r>
      <w:proofErr w:type="spellStart"/>
      <w:r w:rsidRPr="005C4CEF">
        <w:rPr>
          <w:lang w:val="en-US"/>
        </w:rPr>
        <w:t>account_status</w:t>
      </w:r>
      <w:proofErr w:type="spellEnd"/>
      <w:r w:rsidRPr="005C4CEF">
        <w:rPr>
          <w:lang w:val="en-US"/>
        </w:rPr>
        <w:t xml:space="preserve"> (ACTIVE / REVOKED / ERROR), </w:t>
      </w:r>
      <w:proofErr w:type="spellStart"/>
      <w:r w:rsidRPr="005C4CEF">
        <w:rPr>
          <w:lang w:val="en-US"/>
        </w:rPr>
        <w:t>synced_at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deleted_at</w:t>
      </w:r>
      <w:proofErr w:type="spellEnd"/>
      <w:r w:rsidRPr="005C4CEF">
        <w:rPr>
          <w:lang w:val="en-US"/>
        </w:rPr>
        <w:t xml:space="preserve">. </w:t>
      </w:r>
      <w:r>
        <w:t>Связи</w:t>
      </w:r>
      <w:r w:rsidRPr="005C4CEF">
        <w:rPr>
          <w:lang w:val="en-US"/>
        </w:rPr>
        <w:t xml:space="preserve">: N:1 </w:t>
      </w:r>
      <w:r>
        <w:t>к</w:t>
      </w:r>
      <w:r w:rsidRPr="005C4CEF">
        <w:rPr>
          <w:lang w:val="en-US"/>
        </w:rPr>
        <w:t xml:space="preserve"> User, N:1 </w:t>
      </w:r>
      <w:r>
        <w:t>к</w:t>
      </w:r>
      <w:r w:rsidRPr="005C4CEF">
        <w:rPr>
          <w:lang w:val="en-US"/>
        </w:rPr>
        <w:t xml:space="preserve"> Broker, </w:t>
      </w:r>
      <w:proofErr w:type="gramStart"/>
      <w:r w:rsidRPr="005C4CEF">
        <w:rPr>
          <w:lang w:val="en-US"/>
        </w:rPr>
        <w:t>1:N</w:t>
      </w:r>
      <w:proofErr w:type="gramEnd"/>
      <w:r w:rsidRPr="005C4CEF">
        <w:rPr>
          <w:lang w:val="en-US"/>
        </w:rPr>
        <w:t xml:space="preserve"> </w:t>
      </w:r>
      <w:r>
        <w:t>к</w:t>
      </w:r>
      <w:r w:rsidRPr="005C4CEF">
        <w:rPr>
          <w:lang w:val="en-US"/>
        </w:rPr>
        <w:t xml:space="preserve"> </w:t>
      </w:r>
      <w:proofErr w:type="spellStart"/>
      <w:r w:rsidRPr="005C4CEF">
        <w:rPr>
          <w:lang w:val="en-US"/>
        </w:rPr>
        <w:t>TradeOrder</w:t>
      </w:r>
      <w:proofErr w:type="spellEnd"/>
      <w:r w:rsidRPr="005C4CEF">
        <w:rPr>
          <w:lang w:val="en-US"/>
        </w:rPr>
        <w:t xml:space="preserve">, </w:t>
      </w:r>
      <w:proofErr w:type="gramStart"/>
      <w:r w:rsidRPr="005C4CEF">
        <w:rPr>
          <w:lang w:val="en-US"/>
        </w:rPr>
        <w:t>1:N</w:t>
      </w:r>
      <w:proofErr w:type="gramEnd"/>
      <w:r w:rsidRPr="005C4CEF">
        <w:rPr>
          <w:lang w:val="en-US"/>
        </w:rPr>
        <w:t xml:space="preserve"> </w:t>
      </w:r>
      <w:r>
        <w:t>к</w:t>
      </w:r>
      <w:r w:rsidRPr="005C4CEF">
        <w:rPr>
          <w:lang w:val="en-US"/>
        </w:rPr>
        <w:t xml:space="preserve"> Transaction.</w:t>
      </w:r>
    </w:p>
    <w:p w14:paraId="1B1D8818" w14:textId="77777777" w:rsidR="00742E87" w:rsidRPr="005C4CEF" w:rsidRDefault="00742E87" w:rsidP="00742E87">
      <w:pPr>
        <w:pStyle w:val="a4"/>
        <w:rPr>
          <w:lang w:val="en-US"/>
        </w:rPr>
      </w:pPr>
      <w:proofErr w:type="spellStart"/>
      <w:r>
        <w:t>Portfolio</w:t>
      </w:r>
      <w:proofErr w:type="spellEnd"/>
      <w:r>
        <w:t xml:space="preserve"> — портфель пользователя (1:1 с User). Поля: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(FK, уникальный), </w:t>
      </w:r>
      <w:proofErr w:type="spellStart"/>
      <w:r>
        <w:t>currency</w:t>
      </w:r>
      <w:proofErr w:type="spellEnd"/>
      <w:r>
        <w:t xml:space="preserve"> (по умолчанию </w:t>
      </w:r>
      <w:r w:rsidRPr="005C4CEF">
        <w:rPr>
          <w:lang w:val="en-US"/>
        </w:rPr>
        <w:t xml:space="preserve">RUB). </w:t>
      </w:r>
      <w:r>
        <w:t>Связь</w:t>
      </w:r>
      <w:r w:rsidRPr="005C4CEF">
        <w:rPr>
          <w:lang w:val="en-US"/>
        </w:rPr>
        <w:t xml:space="preserve"> </w:t>
      </w:r>
      <w:proofErr w:type="gramStart"/>
      <w:r w:rsidRPr="005C4CEF">
        <w:rPr>
          <w:lang w:val="en-US"/>
        </w:rPr>
        <w:t>1:N</w:t>
      </w:r>
      <w:proofErr w:type="gramEnd"/>
      <w:r w:rsidRPr="005C4CEF">
        <w:rPr>
          <w:lang w:val="en-US"/>
        </w:rPr>
        <w:t xml:space="preserve"> </w:t>
      </w:r>
      <w:r>
        <w:t>к</w:t>
      </w:r>
      <w:r w:rsidRPr="005C4CEF">
        <w:rPr>
          <w:lang w:val="en-US"/>
        </w:rPr>
        <w:t xml:space="preserve"> Asset.</w:t>
      </w:r>
    </w:p>
    <w:p w14:paraId="56FAB697" w14:textId="77777777" w:rsidR="00742E87" w:rsidRPr="005C4CEF" w:rsidRDefault="00742E87" w:rsidP="00742E87">
      <w:pPr>
        <w:pStyle w:val="a4"/>
        <w:rPr>
          <w:lang w:val="en-US"/>
        </w:rPr>
      </w:pPr>
      <w:r w:rsidRPr="005C4CEF">
        <w:rPr>
          <w:lang w:val="en-US"/>
        </w:rPr>
        <w:t xml:space="preserve">Asset — </w:t>
      </w:r>
      <w:r>
        <w:t>позиция</w:t>
      </w:r>
      <w:r w:rsidRPr="005C4CEF">
        <w:rPr>
          <w:lang w:val="en-US"/>
        </w:rPr>
        <w:t xml:space="preserve"> </w:t>
      </w:r>
      <w:r>
        <w:t>в</w:t>
      </w:r>
      <w:r w:rsidRPr="005C4CEF">
        <w:rPr>
          <w:lang w:val="en-US"/>
        </w:rPr>
        <w:t xml:space="preserve"> </w:t>
      </w:r>
      <w:r>
        <w:t>портфеле</w:t>
      </w:r>
      <w:r w:rsidRPr="005C4CEF">
        <w:rPr>
          <w:lang w:val="en-US"/>
        </w:rPr>
        <w:t xml:space="preserve">. </w:t>
      </w:r>
      <w:r>
        <w:t>Поля</w:t>
      </w:r>
      <w:r w:rsidRPr="005C4CEF">
        <w:rPr>
          <w:lang w:val="en-US"/>
        </w:rPr>
        <w:t xml:space="preserve">: id, </w:t>
      </w:r>
      <w:proofErr w:type="spellStart"/>
      <w:r w:rsidRPr="005C4CEF">
        <w:rPr>
          <w:lang w:val="en-US"/>
        </w:rPr>
        <w:t>portfolio_id</w:t>
      </w:r>
      <w:proofErr w:type="spellEnd"/>
      <w:r w:rsidRPr="005C4CEF">
        <w:rPr>
          <w:lang w:val="en-US"/>
        </w:rPr>
        <w:t xml:space="preserve"> (FK), ticker, name, qty (DECIMAL 18,6), </w:t>
      </w:r>
      <w:proofErr w:type="spellStart"/>
      <w:r w:rsidRPr="005C4CEF">
        <w:rPr>
          <w:lang w:val="en-US"/>
        </w:rPr>
        <w:t>avg_price</w:t>
      </w:r>
      <w:proofErr w:type="spellEnd"/>
      <w:r w:rsidRPr="005C4CEF">
        <w:rPr>
          <w:lang w:val="en-US"/>
        </w:rPr>
        <w:t xml:space="preserve"> (DECIMAL 18,6), currency, </w:t>
      </w:r>
      <w:proofErr w:type="spellStart"/>
      <w:r w:rsidRPr="005C4CEF">
        <w:rPr>
          <w:lang w:val="en-US"/>
        </w:rPr>
        <w:t>updated_at</w:t>
      </w:r>
      <w:proofErr w:type="spellEnd"/>
      <w:r w:rsidRPr="005C4CEF">
        <w:rPr>
          <w:lang w:val="en-US"/>
        </w:rPr>
        <w:t>.</w:t>
      </w:r>
    </w:p>
    <w:p w14:paraId="6B3BAFB2" w14:textId="77777777" w:rsidR="00742E87" w:rsidRPr="005C4CEF" w:rsidRDefault="00742E87" w:rsidP="00742E87">
      <w:pPr>
        <w:pStyle w:val="a4"/>
        <w:rPr>
          <w:lang w:val="en-US"/>
        </w:rPr>
      </w:pPr>
      <w:proofErr w:type="spellStart"/>
      <w:r w:rsidRPr="005C4CEF">
        <w:rPr>
          <w:lang w:val="en-US"/>
        </w:rPr>
        <w:t>TradeOrder</w:t>
      </w:r>
      <w:proofErr w:type="spellEnd"/>
      <w:r w:rsidRPr="005C4CEF">
        <w:rPr>
          <w:lang w:val="en-US"/>
        </w:rPr>
        <w:t xml:space="preserve"> — </w:t>
      </w:r>
      <w:r>
        <w:t>торговый</w:t>
      </w:r>
      <w:r w:rsidRPr="005C4CEF">
        <w:rPr>
          <w:lang w:val="en-US"/>
        </w:rPr>
        <w:t xml:space="preserve"> </w:t>
      </w:r>
      <w:r>
        <w:t>ордер</w:t>
      </w:r>
      <w:r w:rsidRPr="005C4CEF">
        <w:rPr>
          <w:lang w:val="en-US"/>
        </w:rPr>
        <w:t xml:space="preserve">. </w:t>
      </w:r>
      <w:r>
        <w:t>Поля</w:t>
      </w:r>
      <w:r w:rsidRPr="005C4CEF">
        <w:rPr>
          <w:lang w:val="en-US"/>
        </w:rPr>
        <w:t xml:space="preserve">: id, </w:t>
      </w:r>
      <w:proofErr w:type="spellStart"/>
      <w:r w:rsidRPr="005C4CEF">
        <w:rPr>
          <w:lang w:val="en-US"/>
        </w:rPr>
        <w:t>account_id</w:t>
      </w:r>
      <w:proofErr w:type="spellEnd"/>
      <w:r w:rsidRPr="005C4CEF">
        <w:rPr>
          <w:lang w:val="en-US"/>
        </w:rPr>
        <w:t xml:space="preserve"> (FK), ticker, direction (BUY / SELL), qty, price, </w:t>
      </w:r>
      <w:proofErr w:type="spellStart"/>
      <w:r w:rsidRPr="005C4CEF">
        <w:rPr>
          <w:lang w:val="en-US"/>
        </w:rPr>
        <w:t>order_status</w:t>
      </w:r>
      <w:proofErr w:type="spellEnd"/>
      <w:r w:rsidRPr="005C4CEF">
        <w:rPr>
          <w:lang w:val="en-US"/>
        </w:rPr>
        <w:t xml:space="preserve"> (PENDING / FILLED / CANCELLED / REJECTED), </w:t>
      </w:r>
      <w:proofErr w:type="spellStart"/>
      <w:r w:rsidRPr="005C4CEF">
        <w:rPr>
          <w:lang w:val="en-US"/>
        </w:rPr>
        <w:t>broker_order_id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placed_at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filled_at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deleted_at</w:t>
      </w:r>
      <w:proofErr w:type="spellEnd"/>
      <w:r w:rsidRPr="005C4CEF">
        <w:rPr>
          <w:lang w:val="en-US"/>
        </w:rPr>
        <w:t>.</w:t>
      </w:r>
    </w:p>
    <w:p w14:paraId="6BD02EA1" w14:textId="77777777" w:rsidR="00742E87" w:rsidRPr="005C4CEF" w:rsidRDefault="00742E87" w:rsidP="00742E87">
      <w:pPr>
        <w:pStyle w:val="a4"/>
        <w:rPr>
          <w:lang w:val="en-US"/>
        </w:rPr>
      </w:pPr>
      <w:r w:rsidRPr="005C4CEF">
        <w:rPr>
          <w:lang w:val="en-US"/>
        </w:rPr>
        <w:t xml:space="preserve">Transaction — </w:t>
      </w:r>
      <w:r>
        <w:t>финансовая</w:t>
      </w:r>
      <w:r w:rsidRPr="005C4CEF">
        <w:rPr>
          <w:lang w:val="en-US"/>
        </w:rPr>
        <w:t xml:space="preserve"> </w:t>
      </w:r>
      <w:r>
        <w:t>транзакция</w:t>
      </w:r>
      <w:r w:rsidRPr="005C4CEF">
        <w:rPr>
          <w:lang w:val="en-US"/>
        </w:rPr>
        <w:t xml:space="preserve">. </w:t>
      </w:r>
      <w:r>
        <w:t>Поля</w:t>
      </w:r>
      <w:r w:rsidRPr="005C4CEF">
        <w:rPr>
          <w:lang w:val="en-US"/>
        </w:rPr>
        <w:t xml:space="preserve">: id, </w:t>
      </w:r>
      <w:proofErr w:type="spellStart"/>
      <w:r w:rsidRPr="005C4CEF">
        <w:rPr>
          <w:lang w:val="en-US"/>
        </w:rPr>
        <w:t>account_id</w:t>
      </w:r>
      <w:proofErr w:type="spellEnd"/>
      <w:r w:rsidRPr="005C4CEF">
        <w:rPr>
          <w:lang w:val="en-US"/>
        </w:rPr>
        <w:t xml:space="preserve"> (FK), </w:t>
      </w:r>
      <w:proofErr w:type="spellStart"/>
      <w:r w:rsidRPr="005C4CEF">
        <w:rPr>
          <w:lang w:val="en-US"/>
        </w:rPr>
        <w:t>order_id</w:t>
      </w:r>
      <w:proofErr w:type="spellEnd"/>
      <w:r w:rsidRPr="005C4CEF">
        <w:rPr>
          <w:lang w:val="en-US"/>
        </w:rPr>
        <w:t xml:space="preserve"> (FK, nullable), </w:t>
      </w:r>
      <w:proofErr w:type="spellStart"/>
      <w:r w:rsidRPr="005C4CEF">
        <w:rPr>
          <w:lang w:val="en-US"/>
        </w:rPr>
        <w:t>transaction_type</w:t>
      </w:r>
      <w:proofErr w:type="spellEnd"/>
      <w:r w:rsidRPr="005C4CEF">
        <w:rPr>
          <w:lang w:val="en-US"/>
        </w:rPr>
        <w:t xml:space="preserve"> (DEPOSIT / WITHDRAWAL / BUY / SELL / DIVIDEND), amount, currency, </w:t>
      </w:r>
      <w:proofErr w:type="spellStart"/>
      <w:r w:rsidRPr="005C4CEF">
        <w:rPr>
          <w:lang w:val="en-US"/>
        </w:rPr>
        <w:t>occurred_at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deleted_at</w:t>
      </w:r>
      <w:proofErr w:type="spellEnd"/>
      <w:r w:rsidRPr="005C4CEF">
        <w:rPr>
          <w:lang w:val="en-US"/>
        </w:rPr>
        <w:t>.</w:t>
      </w:r>
    </w:p>
    <w:p w14:paraId="2C99D724" w14:textId="77777777" w:rsidR="00742E87" w:rsidRPr="005C4CEF" w:rsidRDefault="00742E87" w:rsidP="00742E87">
      <w:pPr>
        <w:pStyle w:val="a4"/>
        <w:rPr>
          <w:lang w:val="en-US"/>
        </w:rPr>
      </w:pPr>
      <w:proofErr w:type="spellStart"/>
      <w:r w:rsidRPr="005C4CEF">
        <w:rPr>
          <w:lang w:val="en-US"/>
        </w:rPr>
        <w:t>MarketData</w:t>
      </w:r>
      <w:proofErr w:type="spellEnd"/>
      <w:r w:rsidRPr="005C4CEF">
        <w:rPr>
          <w:lang w:val="en-US"/>
        </w:rPr>
        <w:t xml:space="preserve"> — </w:t>
      </w:r>
      <w:r>
        <w:t>кэш</w:t>
      </w:r>
      <w:r w:rsidRPr="005C4CEF">
        <w:rPr>
          <w:lang w:val="en-US"/>
        </w:rPr>
        <w:t xml:space="preserve"> </w:t>
      </w:r>
      <w:r>
        <w:t>рыночных</w:t>
      </w:r>
      <w:r w:rsidRPr="005C4CEF">
        <w:rPr>
          <w:lang w:val="en-US"/>
        </w:rPr>
        <w:t xml:space="preserve"> </w:t>
      </w:r>
      <w:r>
        <w:t>котировок</w:t>
      </w:r>
      <w:r w:rsidRPr="005C4CEF">
        <w:rPr>
          <w:lang w:val="en-US"/>
        </w:rPr>
        <w:t xml:space="preserve">. </w:t>
      </w:r>
      <w:r>
        <w:t>Поля</w:t>
      </w:r>
      <w:r w:rsidRPr="005C4CEF">
        <w:rPr>
          <w:lang w:val="en-US"/>
        </w:rPr>
        <w:t xml:space="preserve">: id, ticker, price, currency, source, </w:t>
      </w:r>
      <w:proofErr w:type="spellStart"/>
      <w:r w:rsidRPr="005C4CEF">
        <w:rPr>
          <w:lang w:val="en-US"/>
        </w:rPr>
        <w:t>fetched_at</w:t>
      </w:r>
      <w:proofErr w:type="spellEnd"/>
      <w:r w:rsidRPr="005C4CEF">
        <w:rPr>
          <w:lang w:val="en-US"/>
        </w:rPr>
        <w:t>.</w:t>
      </w:r>
    </w:p>
    <w:p w14:paraId="24DF5546" w14:textId="77777777" w:rsidR="00742E87" w:rsidRPr="005C4CEF" w:rsidRDefault="00742E87" w:rsidP="00742E87">
      <w:pPr>
        <w:pStyle w:val="a4"/>
        <w:rPr>
          <w:lang w:val="en-US"/>
        </w:rPr>
      </w:pPr>
      <w:r w:rsidRPr="005C4CEF">
        <w:rPr>
          <w:lang w:val="en-US"/>
        </w:rPr>
        <w:t xml:space="preserve">Notification — </w:t>
      </w:r>
      <w:r>
        <w:t>уведомление</w:t>
      </w:r>
      <w:r w:rsidRPr="005C4CEF">
        <w:rPr>
          <w:lang w:val="en-US"/>
        </w:rPr>
        <w:t xml:space="preserve">. </w:t>
      </w:r>
      <w:r>
        <w:t>Поля</w:t>
      </w:r>
      <w:r w:rsidRPr="005C4CEF">
        <w:rPr>
          <w:lang w:val="en-US"/>
        </w:rPr>
        <w:t xml:space="preserve">: id, </w:t>
      </w:r>
      <w:proofErr w:type="spellStart"/>
      <w:r w:rsidRPr="005C4CEF">
        <w:rPr>
          <w:lang w:val="en-US"/>
        </w:rPr>
        <w:t>user_id</w:t>
      </w:r>
      <w:proofErr w:type="spellEnd"/>
      <w:r w:rsidRPr="005C4CEF">
        <w:rPr>
          <w:lang w:val="en-US"/>
        </w:rPr>
        <w:t xml:space="preserve"> (FK), </w:t>
      </w:r>
      <w:proofErr w:type="spellStart"/>
      <w:r w:rsidRPr="005C4CEF">
        <w:rPr>
          <w:lang w:val="en-US"/>
        </w:rPr>
        <w:t>notification_type</w:t>
      </w:r>
      <w:proofErr w:type="spellEnd"/>
      <w:r w:rsidRPr="005C4CEF">
        <w:rPr>
          <w:lang w:val="en-US"/>
        </w:rPr>
        <w:t xml:space="preserve"> (ORDER_FILLED / ORDER_CANCELLED / SYNC_ERROR / PRICE_ALERT), title, body, </w:t>
      </w:r>
      <w:proofErr w:type="spellStart"/>
      <w:r w:rsidRPr="005C4CEF">
        <w:rPr>
          <w:lang w:val="en-US"/>
        </w:rPr>
        <w:t>is_read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created_at</w:t>
      </w:r>
      <w:proofErr w:type="spellEnd"/>
      <w:r w:rsidRPr="005C4CEF">
        <w:rPr>
          <w:lang w:val="en-US"/>
        </w:rPr>
        <w:t>.</w:t>
      </w:r>
    </w:p>
    <w:p w14:paraId="26D72610" w14:textId="77777777" w:rsidR="00742E87" w:rsidRPr="005C4CEF" w:rsidRDefault="00742E87" w:rsidP="00742E87">
      <w:pPr>
        <w:pStyle w:val="a4"/>
        <w:rPr>
          <w:lang w:val="en-US"/>
        </w:rPr>
      </w:pPr>
      <w:r w:rsidRPr="005C4CEF">
        <w:rPr>
          <w:lang w:val="en-US"/>
        </w:rPr>
        <w:t xml:space="preserve">Report — </w:t>
      </w:r>
      <w:r>
        <w:t>метаданные</w:t>
      </w:r>
      <w:r w:rsidRPr="005C4CEF">
        <w:rPr>
          <w:lang w:val="en-US"/>
        </w:rPr>
        <w:t xml:space="preserve"> </w:t>
      </w:r>
      <w:r>
        <w:t>отчёта</w:t>
      </w:r>
      <w:r w:rsidRPr="005C4CEF">
        <w:rPr>
          <w:lang w:val="en-US"/>
        </w:rPr>
        <w:t xml:space="preserve">. </w:t>
      </w:r>
      <w:r>
        <w:t>Поля</w:t>
      </w:r>
      <w:r w:rsidRPr="005C4CEF">
        <w:rPr>
          <w:lang w:val="en-US"/>
        </w:rPr>
        <w:t xml:space="preserve">: id, </w:t>
      </w:r>
      <w:proofErr w:type="spellStart"/>
      <w:r w:rsidRPr="005C4CEF">
        <w:rPr>
          <w:lang w:val="en-US"/>
        </w:rPr>
        <w:t>user_id</w:t>
      </w:r>
      <w:proofErr w:type="spellEnd"/>
      <w:r w:rsidRPr="005C4CEF">
        <w:rPr>
          <w:lang w:val="en-US"/>
        </w:rPr>
        <w:t xml:space="preserve"> (FK), </w:t>
      </w:r>
      <w:proofErr w:type="spellStart"/>
      <w:r w:rsidRPr="005C4CEF">
        <w:rPr>
          <w:lang w:val="en-US"/>
        </w:rPr>
        <w:t>portfolio_id</w:t>
      </w:r>
      <w:proofErr w:type="spellEnd"/>
      <w:r w:rsidRPr="005C4CEF">
        <w:rPr>
          <w:lang w:val="en-US"/>
        </w:rPr>
        <w:t xml:space="preserve"> (FK), </w:t>
      </w:r>
      <w:proofErr w:type="spellStart"/>
      <w:r w:rsidRPr="005C4CEF">
        <w:rPr>
          <w:lang w:val="en-US"/>
        </w:rPr>
        <w:t>report_type</w:t>
      </w:r>
      <w:proofErr w:type="spellEnd"/>
      <w:r w:rsidRPr="005C4CEF">
        <w:rPr>
          <w:lang w:val="en-US"/>
        </w:rPr>
        <w:t xml:space="preserve"> (PERFORMANCE / TAX / STATEMENT), </w:t>
      </w:r>
      <w:proofErr w:type="spellStart"/>
      <w:r w:rsidRPr="005C4CEF">
        <w:rPr>
          <w:lang w:val="en-US"/>
        </w:rPr>
        <w:t>report_format</w:t>
      </w:r>
      <w:proofErr w:type="spellEnd"/>
      <w:r w:rsidRPr="005C4CEF">
        <w:rPr>
          <w:lang w:val="en-US"/>
        </w:rPr>
        <w:t xml:space="preserve"> (PDF / CSV), </w:t>
      </w:r>
      <w:proofErr w:type="spellStart"/>
      <w:r w:rsidRPr="005C4CEF">
        <w:rPr>
          <w:lang w:val="en-US"/>
        </w:rPr>
        <w:t>report_status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file_path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period_from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period_to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generated_at</w:t>
      </w:r>
      <w:proofErr w:type="spellEnd"/>
      <w:r w:rsidRPr="005C4CEF">
        <w:rPr>
          <w:lang w:val="en-US"/>
        </w:rPr>
        <w:t>.</w:t>
      </w:r>
    </w:p>
    <w:p w14:paraId="26DC002B" w14:textId="77777777" w:rsidR="00742E87" w:rsidRDefault="00742E87" w:rsidP="00742E87">
      <w:pPr>
        <w:pStyle w:val="a4"/>
      </w:pPr>
      <w:r>
        <w:lastRenderedPageBreak/>
        <w:t xml:space="preserve">Все сущности используют UUID в качестве первичного ключа с генерацией через </w:t>
      </w:r>
      <w:proofErr w:type="spellStart"/>
      <w:r>
        <w:t>GenerationType.UUID</w:t>
      </w:r>
      <w:proofErr w:type="spellEnd"/>
      <w:r>
        <w:t xml:space="preserve">. Все связи настроены с </w:t>
      </w:r>
      <w:proofErr w:type="spellStart"/>
      <w:r>
        <w:t>FetchType.LAZY</w:t>
      </w:r>
      <w:proofErr w:type="spellEnd"/>
      <w:r>
        <w:t xml:space="preserve"> для предотвращения проблемы N+1. Финансовые сущности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investment_account</w:t>
      </w:r>
      <w:proofErr w:type="spellEnd"/>
      <w:r>
        <w:t xml:space="preserve">, </w:t>
      </w:r>
      <w:proofErr w:type="spellStart"/>
      <w:r>
        <w:t>trade_order</w:t>
      </w:r>
      <w:proofErr w:type="spellEnd"/>
      <w:r>
        <w:t xml:space="preserve">, </w:t>
      </w:r>
      <w:proofErr w:type="spellStart"/>
      <w:r>
        <w:t>transaction</w:t>
      </w:r>
      <w:proofErr w:type="spellEnd"/>
      <w:r>
        <w:t xml:space="preserve">) используют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через поле </w:t>
      </w:r>
      <w:proofErr w:type="spellStart"/>
      <w:r>
        <w:t>deleted_at</w:t>
      </w:r>
      <w:proofErr w:type="spellEnd"/>
      <w:r>
        <w:t xml:space="preserve"> — физическое удаление запрещено.</w:t>
      </w:r>
    </w:p>
    <w:p w14:paraId="37C61BAD" w14:textId="77777777" w:rsidR="00742E87" w:rsidRDefault="00742E87" w:rsidP="00742E87">
      <w:pPr>
        <w:pStyle w:val="a4"/>
      </w:pPr>
      <w:r>
        <w:t xml:space="preserve">Слой Foundation реализован через интерфейсы Spring Data JPA, наследующие </w:t>
      </w:r>
      <w:proofErr w:type="spellStart"/>
      <w:r>
        <w:t>JpaRepository</w:t>
      </w:r>
      <w:proofErr w:type="spellEnd"/>
      <w:r>
        <w:t xml:space="preserve">. Каждый репозиторий обеспечивает </w:t>
      </w:r>
      <w:proofErr w:type="spellStart"/>
      <w:r>
        <w:t>типобезопасный</w:t>
      </w:r>
      <w:proofErr w:type="spellEnd"/>
      <w:r>
        <w:t xml:space="preserve"> доступ к данным без написания SQL вручную.</w:t>
      </w:r>
    </w:p>
    <w:p w14:paraId="4620935D" w14:textId="77777777" w:rsidR="00742E87" w:rsidRDefault="00742E87" w:rsidP="00742E87">
      <w:pPr>
        <w:pStyle w:val="a4"/>
      </w:pPr>
      <w:r>
        <w:t>Основные репозитории:</w:t>
      </w:r>
    </w:p>
    <w:p w14:paraId="6AC2369E" w14:textId="77777777" w:rsidR="00742E87" w:rsidRDefault="00742E87">
      <w:pPr>
        <w:pStyle w:val="a4"/>
        <w:numPr>
          <w:ilvl w:val="0"/>
          <w:numId w:val="67"/>
        </w:numPr>
      </w:pPr>
      <w:proofErr w:type="spellStart"/>
      <w:r>
        <w:t>UserRepository</w:t>
      </w:r>
      <w:proofErr w:type="spellEnd"/>
      <w:r>
        <w:t xml:space="preserve"> — методы </w:t>
      </w:r>
      <w:proofErr w:type="spellStart"/>
      <w:proofErr w:type="gramStart"/>
      <w:r>
        <w:t>findByEmailAndDeletedAtIsNull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existsByEmailAndDeletedAtIsNull</w:t>
      </w:r>
      <w:proofErr w:type="spellEnd"/>
      <w:r>
        <w:t>(</w:t>
      </w:r>
      <w:proofErr w:type="gramEnd"/>
      <w:r>
        <w:t xml:space="preserve">). Обеспечивает поиск пользователя с учётом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.</w:t>
      </w:r>
    </w:p>
    <w:p w14:paraId="37B63174" w14:textId="77777777" w:rsidR="00742E87" w:rsidRDefault="00742E87">
      <w:pPr>
        <w:pStyle w:val="a4"/>
        <w:numPr>
          <w:ilvl w:val="0"/>
          <w:numId w:val="67"/>
        </w:numPr>
      </w:pPr>
      <w:proofErr w:type="spellStart"/>
      <w:r>
        <w:t>InvestmentAccountRepository</w:t>
      </w:r>
      <w:proofErr w:type="spellEnd"/>
      <w:r>
        <w:t xml:space="preserve"> — методы </w:t>
      </w:r>
      <w:proofErr w:type="spellStart"/>
      <w:proofErr w:type="gramStart"/>
      <w:r>
        <w:t>findByUserIdAndDeletedAtIsNull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findByIdAndUserIdAndDeletedAtIsNull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existsByUserIdAndBrokerIdAndAccountNumberAndDeletedAtIsNull</w:t>
      </w:r>
      <w:proofErr w:type="spellEnd"/>
      <w:r>
        <w:t>(</w:t>
      </w:r>
      <w:proofErr w:type="gramEnd"/>
      <w:r>
        <w:t>). Реализует проверку владельца и уникальности привязки.</w:t>
      </w:r>
    </w:p>
    <w:p w14:paraId="6393F1C0" w14:textId="77777777" w:rsidR="00742E87" w:rsidRDefault="00742E87">
      <w:pPr>
        <w:pStyle w:val="a4"/>
        <w:numPr>
          <w:ilvl w:val="0"/>
          <w:numId w:val="67"/>
        </w:numPr>
      </w:pPr>
      <w:proofErr w:type="spellStart"/>
      <w:r>
        <w:t>PortfolioRepository</w:t>
      </w:r>
      <w:proofErr w:type="spellEnd"/>
      <w:r>
        <w:t xml:space="preserve">, </w:t>
      </w:r>
      <w:proofErr w:type="spellStart"/>
      <w:r>
        <w:t>AssetRepository</w:t>
      </w:r>
      <w:proofErr w:type="spellEnd"/>
      <w:r>
        <w:t xml:space="preserve"> — доступ к портфелю и позициям.</w:t>
      </w:r>
    </w:p>
    <w:p w14:paraId="3DAE3EF2" w14:textId="77777777" w:rsidR="00742E87" w:rsidRDefault="00742E87">
      <w:pPr>
        <w:pStyle w:val="a4"/>
        <w:numPr>
          <w:ilvl w:val="0"/>
          <w:numId w:val="67"/>
        </w:numPr>
      </w:pPr>
      <w:proofErr w:type="spellStart"/>
      <w:r>
        <w:t>TradeOrderRepository</w:t>
      </w:r>
      <w:proofErr w:type="spellEnd"/>
      <w:r>
        <w:t xml:space="preserve"> — </w:t>
      </w:r>
      <w:proofErr w:type="spellStart"/>
      <w:r>
        <w:t>пагинированный</w:t>
      </w:r>
      <w:proofErr w:type="spellEnd"/>
      <w:r>
        <w:t xml:space="preserve"> поиск ордеров </w:t>
      </w:r>
      <w:proofErr w:type="spellStart"/>
      <w:proofErr w:type="gramStart"/>
      <w:r>
        <w:t>findByAccountUserIdAndDeletedAtIsNull</w:t>
      </w:r>
      <w:proofErr w:type="spellEnd"/>
      <w:r>
        <w:t>(</w:t>
      </w:r>
      <w:proofErr w:type="gramEnd"/>
      <w:r>
        <w:t>) с возвратом Page.</w:t>
      </w:r>
    </w:p>
    <w:p w14:paraId="60B1AED7" w14:textId="77777777" w:rsidR="00742E87" w:rsidRPr="005C4CEF" w:rsidRDefault="00742E87">
      <w:pPr>
        <w:pStyle w:val="a4"/>
        <w:numPr>
          <w:ilvl w:val="0"/>
          <w:numId w:val="67"/>
        </w:numPr>
        <w:rPr>
          <w:lang w:val="en-US"/>
        </w:rPr>
      </w:pPr>
      <w:proofErr w:type="spellStart"/>
      <w:r w:rsidRPr="005C4CEF">
        <w:rPr>
          <w:lang w:val="en-US"/>
        </w:rPr>
        <w:t>NotificationRepository</w:t>
      </w:r>
      <w:proofErr w:type="spellEnd"/>
      <w:r w:rsidRPr="005C4CEF">
        <w:rPr>
          <w:lang w:val="en-US"/>
        </w:rPr>
        <w:t xml:space="preserve"> — </w:t>
      </w:r>
      <w:proofErr w:type="spellStart"/>
      <w:proofErr w:type="gramStart"/>
      <w:r w:rsidRPr="005C4CEF">
        <w:rPr>
          <w:lang w:val="en-US"/>
        </w:rPr>
        <w:t>findByUserIdOrderByCreatedAtDesc</w:t>
      </w:r>
      <w:proofErr w:type="spellEnd"/>
      <w:r w:rsidRPr="005C4CEF">
        <w:rPr>
          <w:lang w:val="en-US"/>
        </w:rPr>
        <w:t>(</w:t>
      </w:r>
      <w:proofErr w:type="gramEnd"/>
      <w:r w:rsidRPr="005C4CEF">
        <w:rPr>
          <w:lang w:val="en-US"/>
        </w:rPr>
        <w:t xml:space="preserve">) </w:t>
      </w:r>
      <w:r>
        <w:t>для</w:t>
      </w:r>
      <w:r w:rsidRPr="005C4CEF">
        <w:rPr>
          <w:lang w:val="en-US"/>
        </w:rPr>
        <w:t xml:space="preserve"> </w:t>
      </w:r>
      <w:r>
        <w:t>списка</w:t>
      </w:r>
      <w:r w:rsidRPr="005C4CEF">
        <w:rPr>
          <w:lang w:val="en-US"/>
        </w:rPr>
        <w:t xml:space="preserve"> </w:t>
      </w:r>
      <w:r>
        <w:t>уведомлений</w:t>
      </w:r>
      <w:r w:rsidRPr="005C4CEF">
        <w:rPr>
          <w:lang w:val="en-US"/>
        </w:rPr>
        <w:t>.</w:t>
      </w:r>
    </w:p>
    <w:p w14:paraId="1B8D61A6" w14:textId="77777777" w:rsidR="00742E87" w:rsidRDefault="00742E87" w:rsidP="00742E87">
      <w:pPr>
        <w:pStyle w:val="a4"/>
      </w:pPr>
      <w:r>
        <w:t>Внешние API-клиенты (также слой Foundation):</w:t>
      </w:r>
    </w:p>
    <w:p w14:paraId="19E7D43B" w14:textId="77777777" w:rsidR="00742E87" w:rsidRDefault="00742E87">
      <w:pPr>
        <w:pStyle w:val="a4"/>
        <w:numPr>
          <w:ilvl w:val="0"/>
          <w:numId w:val="68"/>
        </w:numPr>
      </w:pPr>
      <w:proofErr w:type="spellStart"/>
      <w:r>
        <w:t>BrokerClient</w:t>
      </w:r>
      <w:proofErr w:type="spellEnd"/>
      <w:r>
        <w:t xml:space="preserve"> — валидация токенов брокера, получение позиций и транзакций от внешнего API.</w:t>
      </w:r>
    </w:p>
    <w:p w14:paraId="6DC59460" w14:textId="77777777" w:rsidR="00742E87" w:rsidRDefault="00742E87">
      <w:pPr>
        <w:pStyle w:val="a4"/>
        <w:numPr>
          <w:ilvl w:val="0"/>
          <w:numId w:val="68"/>
        </w:numPr>
      </w:pPr>
      <w:proofErr w:type="spellStart"/>
      <w:r>
        <w:t>MarketClient</w:t>
      </w:r>
      <w:proofErr w:type="spellEnd"/>
      <w:r>
        <w:t xml:space="preserve"> — получение текущих рыночных цен для расчёта аналитики.</w:t>
      </w:r>
    </w:p>
    <w:p w14:paraId="4FDA28E0" w14:textId="77777777" w:rsidR="00742E87" w:rsidRDefault="00742E87">
      <w:pPr>
        <w:pStyle w:val="a4"/>
        <w:numPr>
          <w:ilvl w:val="0"/>
          <w:numId w:val="68"/>
        </w:numPr>
      </w:pPr>
      <w:r>
        <w:lastRenderedPageBreak/>
        <w:t>Все репозитории следуют принципу: они не содержат бизнес-логики, только доступ к данным.</w:t>
      </w:r>
    </w:p>
    <w:p w14:paraId="797FCCD2" w14:textId="77777777" w:rsidR="00742E87" w:rsidRDefault="00742E87" w:rsidP="00742E87">
      <w:pPr>
        <w:pStyle w:val="a4"/>
      </w:pPr>
      <w:r>
        <w:t xml:space="preserve">Слой </w:t>
      </w:r>
      <w:proofErr w:type="spellStart"/>
      <w:r>
        <w:t>Mediator</w:t>
      </w:r>
      <w:proofErr w:type="spellEnd"/>
      <w:r>
        <w:t xml:space="preserve"> (</w:t>
      </w:r>
      <w:proofErr w:type="spellStart"/>
      <w:r>
        <w:t>service</w:t>
      </w:r>
      <w:proofErr w:type="spellEnd"/>
      <w:r>
        <w:t>/) содержит всю бизнес-логику приложения. Сервисы аннотированы @Service и @</w:t>
      </w:r>
      <w:proofErr w:type="gramStart"/>
      <w:r>
        <w:t>Transactional(</w:t>
      </w:r>
      <w:proofErr w:type="gramEnd"/>
      <w:r>
        <w:t xml:space="preserve">readOnly = </w:t>
      </w:r>
      <w:proofErr w:type="spellStart"/>
      <w:r>
        <w:t>true</w:t>
      </w:r>
      <w:proofErr w:type="spellEnd"/>
      <w:r>
        <w:t>) на уровне класса, с переопределением @Transactional на методах, модифицирующих данные.</w:t>
      </w:r>
    </w:p>
    <w:p w14:paraId="36E18DC0" w14:textId="77777777" w:rsidR="00742E87" w:rsidRDefault="00742E87" w:rsidP="00742E87">
      <w:pPr>
        <w:pStyle w:val="a4"/>
      </w:pPr>
      <w:r>
        <w:t>Ключевые сервисы:</w:t>
      </w:r>
    </w:p>
    <w:p w14:paraId="0607C32A" w14:textId="77777777" w:rsidR="00742E87" w:rsidRDefault="00742E87">
      <w:pPr>
        <w:pStyle w:val="a4"/>
        <w:numPr>
          <w:ilvl w:val="0"/>
          <w:numId w:val="69"/>
        </w:numPr>
      </w:pPr>
      <w:proofErr w:type="spellStart"/>
      <w:r>
        <w:t>UserService</w:t>
      </w:r>
      <w:proofErr w:type="spellEnd"/>
      <w:r>
        <w:t xml:space="preserve"> — регистрация пользователя (проверка уникальности </w:t>
      </w:r>
      <w:proofErr w:type="spellStart"/>
      <w:r>
        <w:t>email</w:t>
      </w:r>
      <w:proofErr w:type="spellEnd"/>
      <w:r>
        <w:t xml:space="preserve">, хэширование пароля </w:t>
      </w:r>
      <w:proofErr w:type="spellStart"/>
      <w:r>
        <w:t>BCrypt</w:t>
      </w:r>
      <w:proofErr w:type="spellEnd"/>
      <w:r>
        <w:t>, создание портфеля).</w:t>
      </w:r>
    </w:p>
    <w:p w14:paraId="72D6CF83" w14:textId="77777777" w:rsidR="00742E87" w:rsidRDefault="00742E87">
      <w:pPr>
        <w:pStyle w:val="a4"/>
        <w:numPr>
          <w:ilvl w:val="0"/>
          <w:numId w:val="69"/>
        </w:numPr>
      </w:pPr>
      <w:proofErr w:type="spellStart"/>
      <w:r>
        <w:t>AuthService</w:t>
      </w:r>
      <w:proofErr w:type="spellEnd"/>
      <w:r>
        <w:t xml:space="preserve"> — аутентификация (проверка пароля, генерация JWT-токена через </w:t>
      </w:r>
      <w:proofErr w:type="spellStart"/>
      <w:r>
        <w:t>JwtService</w:t>
      </w:r>
      <w:proofErr w:type="spellEnd"/>
      <w:r>
        <w:t>).</w:t>
      </w:r>
    </w:p>
    <w:p w14:paraId="35E3C9B4" w14:textId="77777777" w:rsidR="00742E87" w:rsidRDefault="00742E87">
      <w:pPr>
        <w:pStyle w:val="a4"/>
        <w:numPr>
          <w:ilvl w:val="0"/>
          <w:numId w:val="69"/>
        </w:numPr>
      </w:pPr>
      <w:proofErr w:type="spellStart"/>
      <w:r>
        <w:t>AccountService</w:t>
      </w:r>
      <w:proofErr w:type="spellEnd"/>
      <w:r>
        <w:t xml:space="preserve"> — подключение брокерского счёта (валидация токена через </w:t>
      </w:r>
      <w:proofErr w:type="spellStart"/>
      <w:r>
        <w:t>BrokerClient</w:t>
      </w:r>
      <w:proofErr w:type="spellEnd"/>
      <w:r>
        <w:t>, шифрование AES-256-GCM, проверка дубликатов), отключение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), проверка владения.</w:t>
      </w:r>
    </w:p>
    <w:p w14:paraId="7EBDD4A1" w14:textId="77777777" w:rsidR="00742E87" w:rsidRDefault="00742E87">
      <w:pPr>
        <w:pStyle w:val="a4"/>
        <w:numPr>
          <w:ilvl w:val="0"/>
          <w:numId w:val="69"/>
        </w:numPr>
      </w:pPr>
      <w:proofErr w:type="spellStart"/>
      <w:r>
        <w:t>AnalyticsService</w:t>
      </w:r>
      <w:proofErr w:type="spellEnd"/>
      <w:r>
        <w:t xml:space="preserve"> — расчёт аналитики портфеля: получение текущих цен через </w:t>
      </w:r>
      <w:proofErr w:type="spellStart"/>
      <w:r>
        <w:t>MarketClient</w:t>
      </w:r>
      <w:proofErr w:type="spellEnd"/>
      <w:r>
        <w:t>, вычисление P&amp;L (прибыль/убыток) по каждой позиции и в целом по портфелю.</w:t>
      </w:r>
    </w:p>
    <w:p w14:paraId="53932750" w14:textId="77777777" w:rsidR="00742E87" w:rsidRDefault="00742E87">
      <w:pPr>
        <w:pStyle w:val="a4"/>
        <w:numPr>
          <w:ilvl w:val="0"/>
          <w:numId w:val="69"/>
        </w:numPr>
      </w:pPr>
      <w:proofErr w:type="spellStart"/>
      <w:r>
        <w:t>OrderService</w:t>
      </w:r>
      <w:proofErr w:type="spellEnd"/>
      <w:r>
        <w:t xml:space="preserve"> — создание торгового ордера (отправка в брокер, сохранение транзакции, отправка уведомления), отмена ордера.</w:t>
      </w:r>
    </w:p>
    <w:p w14:paraId="4F580772" w14:textId="77777777" w:rsidR="00742E87" w:rsidRDefault="00742E87">
      <w:pPr>
        <w:pStyle w:val="a4"/>
        <w:numPr>
          <w:ilvl w:val="0"/>
          <w:numId w:val="69"/>
        </w:numPr>
      </w:pPr>
      <w:proofErr w:type="spellStart"/>
      <w:r>
        <w:t>SyncService</w:t>
      </w:r>
      <w:proofErr w:type="spellEnd"/>
      <w:r>
        <w:t xml:space="preserve"> — синхронизация позиций и транзакций от брокера. Ручная (по запросу) и автоматическая (</w:t>
      </w:r>
      <w:proofErr w:type="spellStart"/>
      <w:r>
        <w:t>SyncScheduler</w:t>
      </w:r>
      <w:proofErr w:type="spellEnd"/>
      <w:r>
        <w:t>, каждые 15 минут через @Scheduled).</w:t>
      </w:r>
    </w:p>
    <w:p w14:paraId="7F228304" w14:textId="77777777" w:rsidR="00742E87" w:rsidRDefault="00742E87">
      <w:pPr>
        <w:pStyle w:val="a4"/>
        <w:numPr>
          <w:ilvl w:val="0"/>
          <w:numId w:val="69"/>
        </w:numPr>
      </w:pPr>
      <w:proofErr w:type="spellStart"/>
      <w:r>
        <w:t>ReportService</w:t>
      </w:r>
      <w:proofErr w:type="spellEnd"/>
      <w:r>
        <w:t xml:space="preserve"> — асинхронная (@Async) генерация отчётов в форматах PDF/CSV.</w:t>
      </w:r>
    </w:p>
    <w:p w14:paraId="6A093227" w14:textId="77777777" w:rsidR="00742E87" w:rsidRDefault="00742E87">
      <w:pPr>
        <w:pStyle w:val="a4"/>
        <w:numPr>
          <w:ilvl w:val="0"/>
          <w:numId w:val="69"/>
        </w:numPr>
      </w:pPr>
      <w:proofErr w:type="spellStart"/>
      <w:r>
        <w:t>NotificationService</w:t>
      </w:r>
      <w:proofErr w:type="spellEnd"/>
      <w:r>
        <w:t xml:space="preserve"> — создание и управление уведомлениями.</w:t>
      </w:r>
    </w:p>
    <w:p w14:paraId="7DD5EC30" w14:textId="77777777" w:rsidR="00742E87" w:rsidRPr="005C4CEF" w:rsidRDefault="00742E87" w:rsidP="00742E87">
      <w:pPr>
        <w:pStyle w:val="a4"/>
        <w:rPr>
          <w:lang w:val="en-US"/>
        </w:rPr>
      </w:pPr>
      <w:r>
        <w:t>Слой Control (</w:t>
      </w:r>
      <w:proofErr w:type="spellStart"/>
      <w:r>
        <w:t>controller</w:t>
      </w:r>
      <w:proofErr w:type="spellEnd"/>
      <w:r>
        <w:t>/) реализует тонкие контроллеры: приём запроса → валидация (@Valid) → делегирование в сервис → возврат DTO. Контроллеры</w:t>
      </w:r>
      <w:r w:rsidRPr="005C4CEF">
        <w:rPr>
          <w:lang w:val="en-US"/>
        </w:rPr>
        <w:t xml:space="preserve"> </w:t>
      </w:r>
      <w:r>
        <w:t>не</w:t>
      </w:r>
      <w:r w:rsidRPr="005C4CEF">
        <w:rPr>
          <w:lang w:val="en-US"/>
        </w:rPr>
        <w:t xml:space="preserve"> </w:t>
      </w:r>
      <w:r>
        <w:t>содержат</w:t>
      </w:r>
      <w:r w:rsidRPr="005C4CEF">
        <w:rPr>
          <w:lang w:val="en-US"/>
        </w:rPr>
        <w:t xml:space="preserve"> </w:t>
      </w:r>
      <w:r>
        <w:t>бизнес</w:t>
      </w:r>
      <w:r w:rsidRPr="005C4CEF">
        <w:rPr>
          <w:lang w:val="en-US"/>
        </w:rPr>
        <w:t>-</w:t>
      </w:r>
      <w:r>
        <w:t>логики</w:t>
      </w:r>
      <w:r w:rsidRPr="005C4CEF">
        <w:rPr>
          <w:lang w:val="en-US"/>
        </w:rPr>
        <w:t xml:space="preserve">. </w:t>
      </w:r>
      <w:r>
        <w:t>Всего</w:t>
      </w:r>
      <w:r w:rsidRPr="005C4CEF">
        <w:rPr>
          <w:lang w:val="en-US"/>
        </w:rPr>
        <w:t xml:space="preserve"> </w:t>
      </w:r>
      <w:r>
        <w:t>реализовано</w:t>
      </w:r>
      <w:r w:rsidRPr="005C4CEF">
        <w:rPr>
          <w:lang w:val="en-US"/>
        </w:rPr>
        <w:t xml:space="preserve"> 7 </w:t>
      </w:r>
      <w:r>
        <w:t>контроллеров</w:t>
      </w:r>
      <w:r w:rsidRPr="005C4CEF">
        <w:rPr>
          <w:lang w:val="en-US"/>
        </w:rPr>
        <w:t xml:space="preserve">: </w:t>
      </w:r>
      <w:proofErr w:type="spellStart"/>
      <w:r w:rsidRPr="005C4CEF">
        <w:rPr>
          <w:lang w:val="en-US"/>
        </w:rPr>
        <w:t>AuthController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lastRenderedPageBreak/>
        <w:t>AccountController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PortfolioController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OrderController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SyncController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NotificationController</w:t>
      </w:r>
      <w:proofErr w:type="spellEnd"/>
      <w:r w:rsidRPr="005C4CEF">
        <w:rPr>
          <w:lang w:val="en-US"/>
        </w:rPr>
        <w:t xml:space="preserve">, </w:t>
      </w:r>
      <w:proofErr w:type="spellStart"/>
      <w:r w:rsidRPr="005C4CEF">
        <w:rPr>
          <w:lang w:val="en-US"/>
        </w:rPr>
        <w:t>ReportController</w:t>
      </w:r>
      <w:proofErr w:type="spellEnd"/>
      <w:r w:rsidRPr="005C4CEF">
        <w:rPr>
          <w:lang w:val="en-US"/>
        </w:rPr>
        <w:t>.</w:t>
      </w:r>
    </w:p>
    <w:p w14:paraId="12D2EE78" w14:textId="77777777" w:rsidR="00742E87" w:rsidRDefault="00742E87" w:rsidP="00742E87">
      <w:pPr>
        <w:pStyle w:val="a6"/>
      </w:pPr>
      <w:bookmarkStart w:id="14" w:name="_Toc230653128"/>
      <w:r>
        <w:t>3.2. Рефакторинг и оптимизация</w:t>
      </w:r>
      <w:bookmarkEnd w:id="14"/>
    </w:p>
    <w:p w14:paraId="1545C371" w14:textId="77777777" w:rsidR="00742E87" w:rsidRDefault="00742E87" w:rsidP="00742E87">
      <w:pPr>
        <w:pStyle w:val="a4"/>
      </w:pPr>
      <w:r>
        <w:t>Для обеспечения качества кода применяются следующие инструменты:</w:t>
      </w:r>
    </w:p>
    <w:p w14:paraId="30677209" w14:textId="77777777" w:rsidR="00742E87" w:rsidRDefault="00742E87">
      <w:pPr>
        <w:pStyle w:val="a4"/>
        <w:numPr>
          <w:ilvl w:val="0"/>
          <w:numId w:val="70"/>
        </w:numPr>
      </w:pPr>
      <w:proofErr w:type="spellStart"/>
      <w:r>
        <w:t>Lombok</w:t>
      </w:r>
      <w:proofErr w:type="spellEnd"/>
      <w:r>
        <w:t xml:space="preserve"> — устранение шаблонного кода (геттеры, сеттеры, конструкторы, логгер). Используется во всех сущностях (@Getter, @Setter, @NoArgsConstructor) и сервисах (@RequiredArgsConstructor, @Slf4j).</w:t>
      </w:r>
    </w:p>
    <w:p w14:paraId="0B8E8EA7" w14:textId="77777777" w:rsidR="00742E87" w:rsidRDefault="00742E87">
      <w:pPr>
        <w:pStyle w:val="a4"/>
        <w:numPr>
          <w:ilvl w:val="0"/>
          <w:numId w:val="70"/>
        </w:numPr>
      </w:pPr>
      <w:proofErr w:type="spellStart"/>
      <w:r>
        <w:t>Strict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— в мобильном приложении запрещён тип </w:t>
      </w:r>
      <w:proofErr w:type="spellStart"/>
      <w:r>
        <w:t>any</w:t>
      </w:r>
      <w:proofErr w:type="spellEnd"/>
      <w:r>
        <w:t xml:space="preserve">, все данные типизированы через интерфейсы в </w:t>
      </w:r>
      <w:proofErr w:type="spellStart"/>
      <w:r>
        <w:t>types</w:t>
      </w:r>
      <w:proofErr w:type="spellEnd"/>
      <w:r>
        <w:t>/</w:t>
      </w:r>
      <w:proofErr w:type="spellStart"/>
      <w:r>
        <w:t>api.ts</w:t>
      </w:r>
      <w:proofErr w:type="spellEnd"/>
      <w:r>
        <w:t>.</w:t>
      </w:r>
    </w:p>
    <w:p w14:paraId="770345CD" w14:textId="77777777" w:rsidR="00742E87" w:rsidRDefault="00742E87">
      <w:pPr>
        <w:pStyle w:val="a4"/>
        <w:numPr>
          <w:ilvl w:val="0"/>
          <w:numId w:val="70"/>
        </w:numPr>
      </w:pPr>
      <w:proofErr w:type="spellStart"/>
      <w:r>
        <w:t>JaCoCo</w:t>
      </w:r>
      <w:proofErr w:type="spellEnd"/>
      <w:r>
        <w:t xml:space="preserve"> — инструмент измерения покрытия кода тестами. Настроен в </w:t>
      </w:r>
      <w:proofErr w:type="spellStart"/>
      <w:r>
        <w:t>build.gradle.kts</w:t>
      </w:r>
      <w:proofErr w:type="spellEnd"/>
      <w:r>
        <w:t xml:space="preserve"> с исключением DTO, сущностей, конфигурации и исключений из отчёта.</w:t>
      </w:r>
    </w:p>
    <w:p w14:paraId="5399BEF6" w14:textId="77777777" w:rsidR="00742E87" w:rsidRDefault="00742E87" w:rsidP="00742E87">
      <w:pPr>
        <w:pStyle w:val="a4"/>
      </w:pPr>
      <w:r>
        <w:t xml:space="preserve">Проверка архитектурных ограничений PCMEF — контроллеры не обращаются к репозиториям напрямую, экраны не вызывают API без </w:t>
      </w:r>
      <w:proofErr w:type="spellStart"/>
      <w:r>
        <w:t>MobX</w:t>
      </w:r>
      <w:proofErr w:type="spellEnd"/>
      <w:r>
        <w:t>-хранилищ.</w:t>
      </w:r>
    </w:p>
    <w:p w14:paraId="43367857" w14:textId="77777777" w:rsidR="00742E87" w:rsidRDefault="00742E87" w:rsidP="00742E87">
      <w:pPr>
        <w:pStyle w:val="a4"/>
      </w:pPr>
      <w:r>
        <w:t>В проекте используются следующие паттерны проектирования:</w:t>
      </w:r>
    </w:p>
    <w:p w14:paraId="1BB386FC" w14:textId="77777777" w:rsidR="00742E87" w:rsidRDefault="00742E87" w:rsidP="00742E87">
      <w:pPr>
        <w:pStyle w:val="a4"/>
      </w:pPr>
      <w:r>
        <w:t xml:space="preserve">Front </w:t>
      </w:r>
      <w:proofErr w:type="spellStart"/>
      <w:r>
        <w:t>Controller</w:t>
      </w:r>
      <w:proofErr w:type="spellEnd"/>
      <w:r>
        <w:t xml:space="preserve"> — Spring MVC </w:t>
      </w:r>
      <w:proofErr w:type="spellStart"/>
      <w:r>
        <w:t>DispatcherServlet</w:t>
      </w:r>
      <w:proofErr w:type="spellEnd"/>
      <w:r>
        <w:t xml:space="preserve"> обрабатывает все входящие HTTP-запросы и маршрутизирует их к соответствующим контроллерам.</w:t>
      </w:r>
    </w:p>
    <w:p w14:paraId="514E422B" w14:textId="77777777" w:rsidR="00742E87" w:rsidRDefault="00742E87" w:rsidP="00742E87">
      <w:pPr>
        <w:pStyle w:val="a4"/>
      </w:pPr>
      <w:r>
        <w:t>Service Layer (</w:t>
      </w:r>
      <w:proofErr w:type="spellStart"/>
      <w:r>
        <w:t>Mediator</w:t>
      </w:r>
      <w:proofErr w:type="spellEnd"/>
      <w:r>
        <w:t>) — бизнес-логика сосредоточена в сервисном слое. Контроллеры делегируют работу сервисам, не содержа собственной логики.</w:t>
      </w:r>
    </w:p>
    <w:p w14:paraId="424D568B" w14:textId="77777777" w:rsidR="00742E87" w:rsidRDefault="00742E87" w:rsidP="00742E87">
      <w:pPr>
        <w:pStyle w:val="a4"/>
      </w:pP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— доступ к данным инкапсулирован в интерфейсах, наследующих </w:t>
      </w:r>
      <w:proofErr w:type="spellStart"/>
      <w:r>
        <w:t>JpaRepository</w:t>
      </w:r>
      <w:proofErr w:type="spellEnd"/>
      <w:r>
        <w:t>. Spring Data JPA автоматически генерирует реализации по сигнатурам методов.</w:t>
      </w:r>
    </w:p>
    <w:p w14:paraId="2BFDF40E" w14:textId="77777777" w:rsidR="00742E87" w:rsidRDefault="00742E87" w:rsidP="00742E87">
      <w:pPr>
        <w:pStyle w:val="a4"/>
      </w:pPr>
      <w:r>
        <w:t xml:space="preserve">DTO </w:t>
      </w:r>
      <w:proofErr w:type="spellStart"/>
      <w:r>
        <w:t>Pattern</w:t>
      </w:r>
      <w:proofErr w:type="spellEnd"/>
      <w:r>
        <w:t xml:space="preserve"> — на границе API используются отдельные объекты передачи данных (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  <w:r>
        <w:t xml:space="preserve"> DTO). JPA-сущности никогда не возвращаются клиенту напрямую, что предотвращает утечку внутренней структуры и циклические зависимости при сериализации.</w:t>
      </w:r>
    </w:p>
    <w:p w14:paraId="48888398" w14:textId="77777777" w:rsidR="00742E87" w:rsidRDefault="00742E87" w:rsidP="00742E87">
      <w:pPr>
        <w:pStyle w:val="a4"/>
      </w:pPr>
      <w:r>
        <w:lastRenderedPageBreak/>
        <w:t xml:space="preserve">Factory </w:t>
      </w:r>
      <w:proofErr w:type="spellStart"/>
      <w:r>
        <w:t>Pattern</w:t>
      </w:r>
      <w:proofErr w:type="spellEnd"/>
      <w:r>
        <w:t xml:space="preserve"> — создание сущностей при регистрации (User + </w:t>
      </w:r>
      <w:proofErr w:type="spellStart"/>
      <w:r>
        <w:t>Portfolio</w:t>
      </w:r>
      <w:proofErr w:type="spellEnd"/>
      <w:r>
        <w:t>) и подключении счёта (</w:t>
      </w:r>
      <w:proofErr w:type="spellStart"/>
      <w:r>
        <w:t>InvestmentAccount</w:t>
      </w:r>
      <w:proofErr w:type="spellEnd"/>
      <w:r>
        <w:t>).</w:t>
      </w:r>
    </w:p>
    <w:p w14:paraId="382D3523" w14:textId="77777777" w:rsidR="00742E87" w:rsidRDefault="00742E87" w:rsidP="00742E87">
      <w:pPr>
        <w:pStyle w:val="a4"/>
      </w:pPr>
      <w:r>
        <w:t xml:space="preserve">Strategy </w:t>
      </w:r>
      <w:proofErr w:type="spellStart"/>
      <w:r>
        <w:t>Pattern</w:t>
      </w:r>
      <w:proofErr w:type="spellEnd"/>
      <w:r>
        <w:t xml:space="preserve"> — </w:t>
      </w:r>
      <w:proofErr w:type="spellStart"/>
      <w:r>
        <w:t>BrokerClient</w:t>
      </w:r>
      <w:proofErr w:type="spellEnd"/>
      <w:r>
        <w:t xml:space="preserve"> адаптирует вызовы под конкретного брокера на основе </w:t>
      </w:r>
      <w:proofErr w:type="spellStart"/>
      <w:r>
        <w:t>api_base</w:t>
      </w:r>
      <w:proofErr w:type="spellEnd"/>
      <w:r>
        <w:t>.</w:t>
      </w:r>
    </w:p>
    <w:p w14:paraId="395C4E2A" w14:textId="77777777" w:rsidR="00742E87" w:rsidRDefault="00742E87" w:rsidP="00742E87">
      <w:pPr>
        <w:pStyle w:val="a4"/>
      </w:pPr>
      <w:r>
        <w:t xml:space="preserve">Observer </w:t>
      </w:r>
      <w:proofErr w:type="spellStart"/>
      <w:r>
        <w:t>Pattern</w:t>
      </w:r>
      <w:proofErr w:type="spellEnd"/>
      <w:r>
        <w:t xml:space="preserve"> — система уведомлений: при исполнении ордера автоматически создаётся </w:t>
      </w:r>
      <w:proofErr w:type="spellStart"/>
      <w:r>
        <w:t>Notification</w:t>
      </w:r>
      <w:proofErr w:type="spellEnd"/>
      <w:r>
        <w:t>.</w:t>
      </w:r>
    </w:p>
    <w:p w14:paraId="252F81EB" w14:textId="77777777" w:rsidR="00742E87" w:rsidRDefault="00742E87" w:rsidP="00742E87">
      <w:pPr>
        <w:pStyle w:val="a4"/>
      </w:pPr>
      <w:proofErr w:type="spellStart"/>
      <w:r>
        <w:t>Singleton</w:t>
      </w:r>
      <w:proofErr w:type="spellEnd"/>
      <w:r>
        <w:t xml:space="preserve"> — все Spring-</w:t>
      </w:r>
      <w:proofErr w:type="spellStart"/>
      <w:r>
        <w:t>бины</w:t>
      </w:r>
      <w:proofErr w:type="spellEnd"/>
      <w:r>
        <w:t xml:space="preserve"> управляются контейнером в единственном экземпляре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scope</w:t>
      </w:r>
      <w:proofErr w:type="spellEnd"/>
      <w:r>
        <w:t>).</w:t>
      </w:r>
    </w:p>
    <w:p w14:paraId="2A97D3FD" w14:textId="77777777" w:rsidR="00742E87" w:rsidRDefault="00742E87" w:rsidP="00742E87">
      <w:pPr>
        <w:pStyle w:val="a4"/>
      </w:pPr>
      <w:r>
        <w:t xml:space="preserve">ORM-стратегия: </w:t>
      </w:r>
      <w:proofErr w:type="spellStart"/>
      <w:r>
        <w:t>FetchType.LAZY</w:t>
      </w:r>
      <w:proofErr w:type="spellEnd"/>
      <w:r>
        <w:t xml:space="preserve"> по умолчанию для всех связей, </w:t>
      </w:r>
      <w:proofErr w:type="spellStart"/>
      <w:r>
        <w:t>Cascade</w:t>
      </w:r>
      <w:proofErr w:type="spellEnd"/>
      <w:r>
        <w:t xml:space="preserve"> только для агрегатных корней (User →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Portfolio</w:t>
      </w:r>
      <w:proofErr w:type="spellEnd"/>
      <w:r>
        <w:t xml:space="preserve"> → Asset). Наследование минимально — только для уведомлений через SINGLE_TABLE.</w:t>
      </w:r>
    </w:p>
    <w:p w14:paraId="7601AD8A" w14:textId="77777777" w:rsidR="00742E87" w:rsidRDefault="00742E87" w:rsidP="00742E87">
      <w:pPr>
        <w:pStyle w:val="a4"/>
      </w:pPr>
      <w:r>
        <w:t>Для оптимизации производительности БД предприняты следующие меры:</w:t>
      </w:r>
    </w:p>
    <w:p w14:paraId="396B6BB0" w14:textId="77777777" w:rsidR="00742E87" w:rsidRDefault="00742E87">
      <w:pPr>
        <w:pStyle w:val="a4"/>
        <w:numPr>
          <w:ilvl w:val="0"/>
          <w:numId w:val="71"/>
        </w:numPr>
      </w:pPr>
      <w:r>
        <w:t xml:space="preserve">Ленивая загрузка (LAZY) — все связи @OneToMany, @ManyToOne, @OneToOne настроены с </w:t>
      </w:r>
      <w:proofErr w:type="spellStart"/>
      <w:r>
        <w:t>FetchType.LAZY</w:t>
      </w:r>
      <w:proofErr w:type="spellEnd"/>
      <w:r>
        <w:t>. Связанные сущности загружаются только при явном обращении, что предотвращает проблему N+1 запросов.</w:t>
      </w:r>
    </w:p>
    <w:p w14:paraId="690F0FA2" w14:textId="77777777" w:rsidR="00742E87" w:rsidRDefault="00742E87">
      <w:pPr>
        <w:pStyle w:val="a4"/>
        <w:numPr>
          <w:ilvl w:val="0"/>
          <w:numId w:val="71"/>
        </w:numPr>
      </w:pPr>
      <w:r>
        <w:t>Целевые запросы в репозиториях — вместо загрузки всех записей с последующей фильтрацией в Java, используются именованные методы Spring Data с условиями прямо в сигнатуре (</w:t>
      </w:r>
      <w:proofErr w:type="spellStart"/>
      <w:r>
        <w:t>findByUserIdAndDeletedAtIsNull</w:t>
      </w:r>
      <w:proofErr w:type="spellEnd"/>
      <w:r>
        <w:t xml:space="preserve">, </w:t>
      </w:r>
      <w:proofErr w:type="spellStart"/>
      <w:r>
        <w:t>findByDeletedAtIsNullAndAccountStatusNot</w:t>
      </w:r>
      <w:proofErr w:type="spellEnd"/>
      <w:r>
        <w:t>).</w:t>
      </w:r>
    </w:p>
    <w:p w14:paraId="01D7ABBF" w14:textId="77777777" w:rsidR="00742E87" w:rsidRDefault="00742E87">
      <w:pPr>
        <w:pStyle w:val="a4"/>
        <w:numPr>
          <w:ilvl w:val="0"/>
          <w:numId w:val="71"/>
        </w:numPr>
      </w:pPr>
      <w:r>
        <w:t xml:space="preserve">Пагинация — все списковые </w:t>
      </w:r>
      <w:proofErr w:type="spellStart"/>
      <w:r>
        <w:t>эндпоинты</w:t>
      </w:r>
      <w:proofErr w:type="spellEnd"/>
      <w:r>
        <w:t xml:space="preserve"> возвращают Page с параметрами </w:t>
      </w:r>
      <w:proofErr w:type="spellStart"/>
      <w:r>
        <w:t>page</w:t>
      </w:r>
      <w:proofErr w:type="spellEnd"/>
      <w:r>
        <w:t xml:space="preserve"> и </w:t>
      </w:r>
      <w:proofErr w:type="spellStart"/>
      <w:r>
        <w:t>size</w:t>
      </w:r>
      <w:proofErr w:type="spellEnd"/>
      <w:r>
        <w:t>, предотвращая загрузку больших объёмов данных в память.</w:t>
      </w:r>
    </w:p>
    <w:p w14:paraId="49E47575" w14:textId="77777777" w:rsidR="00742E87" w:rsidRDefault="00742E87">
      <w:pPr>
        <w:pStyle w:val="a4"/>
        <w:numPr>
          <w:ilvl w:val="0"/>
          <w:numId w:val="71"/>
        </w:numPr>
      </w:pPr>
      <w:r>
        <w:t xml:space="preserve">Индексы — FK-столбцы и поля, используемые в WHERE/ORDER BY, покрыты индексами в миграциях </w:t>
      </w:r>
      <w:proofErr w:type="spellStart"/>
      <w:r>
        <w:t>Flyway</w:t>
      </w:r>
      <w:proofErr w:type="spellEnd"/>
      <w:r>
        <w:t>.</w:t>
      </w:r>
    </w:p>
    <w:p w14:paraId="5C7AF6C0" w14:textId="77777777" w:rsidR="00742E87" w:rsidRDefault="00742E87">
      <w:pPr>
        <w:pStyle w:val="a4"/>
        <w:numPr>
          <w:ilvl w:val="0"/>
          <w:numId w:val="71"/>
        </w:numPr>
      </w:pPr>
      <w:r>
        <w:t xml:space="preserve">Оптимизация </w:t>
      </w:r>
      <w:proofErr w:type="spellStart"/>
      <w:r>
        <w:t>SyncScheduler</w:t>
      </w:r>
      <w:proofErr w:type="spellEnd"/>
      <w:r>
        <w:t xml:space="preserve"> — автоматическая синхронизация использует целевой запрос </w:t>
      </w:r>
      <w:proofErr w:type="spellStart"/>
      <w:proofErr w:type="gramStart"/>
      <w:r>
        <w:t>findByDeletedAtIsNullAndAccountStatusNot</w:t>
      </w:r>
      <w:proofErr w:type="spellEnd"/>
      <w:r>
        <w:t>(</w:t>
      </w:r>
      <w:proofErr w:type="gramEnd"/>
      <w:r>
        <w:t xml:space="preserve">REVOKED) вместо </w:t>
      </w:r>
      <w:proofErr w:type="spellStart"/>
      <w:proofErr w:type="gramStart"/>
      <w:r>
        <w:lastRenderedPageBreak/>
        <w:t>findAll</w:t>
      </w:r>
      <w:proofErr w:type="spellEnd"/>
      <w:r>
        <w:t>(</w:t>
      </w:r>
      <w:proofErr w:type="gramEnd"/>
      <w:r>
        <w:t>) с фильтрацией, избегая загрузки отключённых и удалённых счетов.</w:t>
      </w:r>
    </w:p>
    <w:p w14:paraId="74590E25" w14:textId="77777777" w:rsidR="00742E87" w:rsidRDefault="00742E87" w:rsidP="00742E87">
      <w:pPr>
        <w:pStyle w:val="a6"/>
      </w:pPr>
      <w:bookmarkStart w:id="15" w:name="_Toc230653129"/>
      <w:r>
        <w:t>3.3. Пользовательский интерфейс</w:t>
      </w:r>
      <w:bookmarkEnd w:id="15"/>
    </w:p>
    <w:p w14:paraId="38836E6A" w14:textId="77777777" w:rsidR="00742E87" w:rsidRDefault="00742E87" w:rsidP="00742E87">
      <w:pPr>
        <w:pStyle w:val="a4"/>
      </w:pPr>
      <w:r>
        <w:t xml:space="preserve">Мобильное приложение реализовано на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и является основным пользовательским интерфейсом системы. Приложение включает 8 экранов, разделённых на два навигационных стека:</w:t>
      </w:r>
    </w:p>
    <w:p w14:paraId="252FB053" w14:textId="77777777" w:rsidR="00742E87" w:rsidRDefault="00742E87" w:rsidP="00742E87">
      <w:pPr>
        <w:pStyle w:val="a4"/>
      </w:pPr>
      <w:r>
        <w:t>Стек авторизации (</w:t>
      </w:r>
      <w:proofErr w:type="spellStart"/>
      <w:r>
        <w:t>AuthStack</w:t>
      </w:r>
      <w:proofErr w:type="spellEnd"/>
      <w:r>
        <w:t xml:space="preserve">): - </w:t>
      </w:r>
      <w:proofErr w:type="spellStart"/>
      <w:r>
        <w:t>LoginScreen</w:t>
      </w:r>
      <w:proofErr w:type="spellEnd"/>
      <w:r>
        <w:t xml:space="preserve"> — экран входа (</w:t>
      </w:r>
      <w:proofErr w:type="spellStart"/>
      <w:r>
        <w:t>email</w:t>
      </w:r>
      <w:proofErr w:type="spellEnd"/>
      <w:r>
        <w:t xml:space="preserve"> + пароль, кнопка “</w:t>
      </w:r>
      <w:proofErr w:type="spellStart"/>
      <w:r>
        <w:t>Sign</w:t>
      </w:r>
      <w:proofErr w:type="spellEnd"/>
      <w:r>
        <w:t xml:space="preserve"> In”, ссылка на регистрацию). - </w:t>
      </w:r>
      <w:proofErr w:type="spellStart"/>
      <w:r>
        <w:t>RegisterScreen</w:t>
      </w:r>
      <w:proofErr w:type="spellEnd"/>
      <w:r>
        <w:t xml:space="preserve"> — экран регистрации (</w:t>
      </w:r>
      <w:proofErr w:type="spellStart"/>
      <w:r>
        <w:t>email</w:t>
      </w:r>
      <w:proofErr w:type="spellEnd"/>
      <w:r>
        <w:t xml:space="preserve"> + пароль с валидацией минимум 8 символов).</w:t>
      </w:r>
    </w:p>
    <w:p w14:paraId="318C357F" w14:textId="77777777" w:rsidR="00742E87" w:rsidRDefault="00742E87" w:rsidP="00742E87">
      <w:pPr>
        <w:pStyle w:val="a4"/>
      </w:pPr>
      <w:r>
        <w:t>Основные вкладки (</w:t>
      </w:r>
      <w:proofErr w:type="spellStart"/>
      <w:r>
        <w:t>MainTabs</w:t>
      </w:r>
      <w:proofErr w:type="spellEnd"/>
      <w:r>
        <w:t xml:space="preserve">, 4 </w:t>
      </w:r>
      <w:proofErr w:type="spellStart"/>
      <w:r>
        <w:t>таба</w:t>
      </w:r>
      <w:proofErr w:type="spellEnd"/>
      <w:r>
        <w:t xml:space="preserve">): - </w:t>
      </w:r>
      <w:proofErr w:type="spellStart"/>
      <w:r>
        <w:t>PortfolioScreen</w:t>
      </w:r>
      <w:proofErr w:type="spellEnd"/>
      <w:r>
        <w:t xml:space="preserve"> — главный экран с общей стоимостью портфеля, P&amp;L (прибыль/убыток) в рублях и процентах, списком активов с карточками </w:t>
      </w:r>
      <w:proofErr w:type="spellStart"/>
      <w:r>
        <w:t>AssetCard</w:t>
      </w:r>
      <w:proofErr w:type="spellEnd"/>
      <w:r>
        <w:t xml:space="preserve">. Поддерживает </w:t>
      </w:r>
      <w:proofErr w:type="spellStart"/>
      <w:r>
        <w:t>pull-to-refresh</w:t>
      </w:r>
      <w:proofErr w:type="spellEnd"/>
      <w:r>
        <w:t xml:space="preserve">. - </w:t>
      </w:r>
      <w:proofErr w:type="spellStart"/>
      <w:r>
        <w:t>OrderListScreen</w:t>
      </w:r>
      <w:proofErr w:type="spellEnd"/>
      <w:r>
        <w:t xml:space="preserve"> — список торговых ордеров с цветовой индикацией статуса (PENDING, FILLED, CANCELLED, REJECTED), бесконечной прокруткой и возможностью отмены ожидающих ордеров. - </w:t>
      </w:r>
      <w:proofErr w:type="spellStart"/>
      <w:r>
        <w:t>AccountListScreen</w:t>
      </w:r>
      <w:proofErr w:type="spellEnd"/>
      <w:r>
        <w:t xml:space="preserve"> — список привязанных брокерских счетов с кнопками </w:t>
      </w:r>
      <w:proofErr w:type="spellStart"/>
      <w:r>
        <w:t>Sync</w:t>
      </w:r>
      <w:proofErr w:type="spellEnd"/>
      <w:r>
        <w:t xml:space="preserve"> (синхронизация) и </w:t>
      </w:r>
      <w:proofErr w:type="spellStart"/>
      <w:r>
        <w:t>Disconnect</w:t>
      </w:r>
      <w:proofErr w:type="spellEnd"/>
      <w:r>
        <w:t xml:space="preserve"> (отключение с подтверждением). FAB-кнопка навигации к подключению нового счёта. - </w:t>
      </w:r>
      <w:proofErr w:type="spellStart"/>
      <w:r>
        <w:t>NotificationScreen</w:t>
      </w:r>
      <w:proofErr w:type="spellEnd"/>
      <w:r>
        <w:t xml:space="preserve"> — уведомления с иконками по типу, отметкой о прочтении по нажатию, визуальным выделением непрочитанных (синяя полоса слева).</w:t>
      </w:r>
    </w:p>
    <w:p w14:paraId="6AED1EB4" w14:textId="77777777" w:rsidR="00742E87" w:rsidRDefault="00742E87" w:rsidP="00742E87">
      <w:pPr>
        <w:pStyle w:val="a4"/>
      </w:pPr>
      <w:r>
        <w:t xml:space="preserve">Дополнительные экраны (модальные): - </w:t>
      </w:r>
      <w:proofErr w:type="spellStart"/>
      <w:r>
        <w:t>ConnectBrokerScreen</w:t>
      </w:r>
      <w:proofErr w:type="spellEnd"/>
      <w:r>
        <w:t xml:space="preserve"> — сетка выбора брокера (</w:t>
      </w:r>
      <w:proofErr w:type="spellStart"/>
      <w:r>
        <w:t>chip</w:t>
      </w:r>
      <w:proofErr w:type="spellEnd"/>
      <w:r>
        <w:t xml:space="preserve">-кнопки), ввод номера счёта и API-токена. - </w:t>
      </w:r>
      <w:proofErr w:type="spellStart"/>
      <w:r>
        <w:t>TradeOrderForm</w:t>
      </w:r>
      <w:proofErr w:type="spellEnd"/>
      <w:r>
        <w:t xml:space="preserve"> — форма выставления ордера: BUY/SELL переключатель, поля тикера, количества и цены, живой расчёт итоговой суммы.</w:t>
      </w:r>
    </w:p>
    <w:p w14:paraId="25BFC9DE" w14:textId="77777777" w:rsidR="00742E87" w:rsidRDefault="00742E87" w:rsidP="00742E87">
      <w:pPr>
        <w:pStyle w:val="a4"/>
      </w:pPr>
      <w:r>
        <w:t xml:space="preserve">Навигация управляется </w:t>
      </w:r>
      <w:proofErr w:type="spellStart"/>
      <w:r>
        <w:t>RootNavigator</w:t>
      </w:r>
      <w:proofErr w:type="spellEnd"/>
      <w:r>
        <w:t xml:space="preserve"> (</w:t>
      </w:r>
      <w:proofErr w:type="spellStart"/>
      <w:r>
        <w:t>observer</w:t>
      </w:r>
      <w:proofErr w:type="spellEnd"/>
      <w:r>
        <w:t xml:space="preserve">-компонент), который переключает между </w:t>
      </w:r>
      <w:proofErr w:type="spellStart"/>
      <w:r>
        <w:t>AuthStack</w:t>
      </w:r>
      <w:proofErr w:type="spellEnd"/>
      <w:r>
        <w:t xml:space="preserve"> и </w:t>
      </w:r>
      <w:proofErr w:type="spellStart"/>
      <w:r>
        <w:t>MainTabs</w:t>
      </w:r>
      <w:proofErr w:type="spellEnd"/>
      <w:r>
        <w:t xml:space="preserve"> на основе состояния аутентификации в </w:t>
      </w:r>
      <w:proofErr w:type="spellStart"/>
      <w:r>
        <w:t>userStore</w:t>
      </w:r>
      <w:proofErr w:type="spellEnd"/>
      <w:r>
        <w:t xml:space="preserve">. При запуске приложение восстанавливает сессию из </w:t>
      </w:r>
      <w:proofErr w:type="spellStart"/>
      <w:r>
        <w:t>AsyncStorage</w:t>
      </w:r>
      <w:proofErr w:type="spellEnd"/>
      <w:r>
        <w:t>.</w:t>
      </w:r>
    </w:p>
    <w:p w14:paraId="49B00178" w14:textId="77777777" w:rsidR="00742E87" w:rsidRDefault="00742E87" w:rsidP="00742E87">
      <w:pPr>
        <w:pStyle w:val="a4"/>
      </w:pPr>
      <w:r>
        <w:lastRenderedPageBreak/>
        <w:t xml:space="preserve">Все экраны используют паттерн </w:t>
      </w:r>
      <w:proofErr w:type="spellStart"/>
      <w:r>
        <w:t>observer</w:t>
      </w:r>
      <w:proofErr w:type="spellEnd"/>
      <w:r>
        <w:t xml:space="preserve"> из </w:t>
      </w:r>
      <w:proofErr w:type="spellStart"/>
      <w:r>
        <w:t>mobx-react-lite</w:t>
      </w:r>
      <w:proofErr w:type="spellEnd"/>
      <w:r>
        <w:t xml:space="preserve"> — компоненты автоматически перерисовываются при изменении состояния в </w:t>
      </w:r>
      <w:proofErr w:type="spellStart"/>
      <w:r>
        <w:t>MobX</w:t>
      </w:r>
      <w:proofErr w:type="spellEnd"/>
      <w:r>
        <w:t>-хранилищах.</w:t>
      </w:r>
    </w:p>
    <w:p w14:paraId="15B6E8A9" w14:textId="77777777" w:rsidR="00742E87" w:rsidRDefault="00742E87" w:rsidP="00742E87">
      <w:pPr>
        <w:pStyle w:val="a4"/>
      </w:pPr>
      <w:r>
        <w:t>Сравнение серверной и клиентской частей системы:</w:t>
      </w:r>
    </w:p>
    <w:p w14:paraId="6018E12C" w14:textId="7C07AD2F" w:rsidR="0091161C" w:rsidRPr="0091161C" w:rsidRDefault="0091161C" w:rsidP="0091161C">
      <w:pPr>
        <w:pStyle w:val="a4"/>
        <w:jc w:val="right"/>
        <w:rPr>
          <w:i/>
          <w:iCs/>
        </w:rPr>
      </w:pPr>
      <w:r w:rsidRPr="0091161C">
        <w:rPr>
          <w:i/>
          <w:iCs/>
        </w:rPr>
        <w:t>Таблица 2</w:t>
      </w:r>
      <w:r w:rsidR="00BA55BF">
        <w:rPr>
          <w:i/>
          <w:iCs/>
        </w:rPr>
        <w:t>1</w:t>
      </w:r>
      <w:r w:rsidRPr="0091161C">
        <w:rPr>
          <w:i/>
          <w:iCs/>
        </w:rPr>
        <w:t xml:space="preserve"> – сравнение компонентов архитектуры Клиент-Сервер</w:t>
      </w:r>
    </w:p>
    <w:tbl>
      <w:tblPr>
        <w:tblStyle w:val="ac"/>
        <w:tblW w:w="5000" w:type="pct"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 w:rsidR="00742E87" w14:paraId="593ED1D5" w14:textId="77777777" w:rsidTr="00742E87">
        <w:tc>
          <w:tcPr>
            <w:tcW w:w="2640" w:type="dxa"/>
          </w:tcPr>
          <w:p w14:paraId="250858FD" w14:textId="77777777" w:rsidR="00742E87" w:rsidRDefault="00742E87" w:rsidP="00742E87">
            <w:pPr>
              <w:pStyle w:val="a4"/>
              <w:ind w:firstLine="0"/>
            </w:pPr>
            <w:r>
              <w:t>Критерий</w:t>
            </w:r>
          </w:p>
        </w:tc>
        <w:tc>
          <w:tcPr>
            <w:tcW w:w="2640" w:type="dxa"/>
          </w:tcPr>
          <w:p w14:paraId="4C4AAF97" w14:textId="77777777" w:rsidR="00742E87" w:rsidRDefault="00742E87" w:rsidP="00742E87">
            <w:pPr>
              <w:pStyle w:val="a4"/>
              <w:ind w:firstLine="0"/>
            </w:pPr>
            <w:proofErr w:type="spellStart"/>
            <w:r>
              <w:t>Backend</w:t>
            </w:r>
            <w:proofErr w:type="spellEnd"/>
            <w:r>
              <w:t xml:space="preserve"> (Spring Boot)</w:t>
            </w:r>
          </w:p>
        </w:tc>
        <w:tc>
          <w:tcPr>
            <w:tcW w:w="2640" w:type="dxa"/>
          </w:tcPr>
          <w:p w14:paraId="683F236C" w14:textId="77777777" w:rsidR="00742E87" w:rsidRDefault="00742E87" w:rsidP="00742E87">
            <w:pPr>
              <w:pStyle w:val="a4"/>
              <w:ind w:firstLine="0"/>
            </w:pPr>
            <w:r>
              <w:t>Mobile (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  <w:r>
              <w:t>)</w:t>
            </w:r>
          </w:p>
        </w:tc>
      </w:tr>
      <w:tr w:rsidR="00742E87" w14:paraId="329E25AA" w14:textId="77777777" w:rsidTr="00742E87">
        <w:tc>
          <w:tcPr>
            <w:tcW w:w="2640" w:type="dxa"/>
          </w:tcPr>
          <w:p w14:paraId="5A04ABEC" w14:textId="77777777" w:rsidR="00742E87" w:rsidRDefault="00742E87" w:rsidP="00742E87">
            <w:pPr>
              <w:pStyle w:val="a4"/>
              <w:ind w:firstLine="0"/>
            </w:pPr>
            <w:r>
              <w:t>Язык</w:t>
            </w:r>
          </w:p>
        </w:tc>
        <w:tc>
          <w:tcPr>
            <w:tcW w:w="2640" w:type="dxa"/>
          </w:tcPr>
          <w:p w14:paraId="00446AE2" w14:textId="77777777" w:rsidR="00742E87" w:rsidRDefault="00742E87" w:rsidP="00742E87">
            <w:pPr>
              <w:pStyle w:val="a4"/>
              <w:ind w:firstLine="0"/>
            </w:pPr>
            <w:r>
              <w:t>Java 17</w:t>
            </w:r>
          </w:p>
        </w:tc>
        <w:tc>
          <w:tcPr>
            <w:tcW w:w="2640" w:type="dxa"/>
          </w:tcPr>
          <w:p w14:paraId="5BC51407" w14:textId="77777777" w:rsidR="00742E87" w:rsidRDefault="00742E87" w:rsidP="00742E87">
            <w:pPr>
              <w:pStyle w:val="a4"/>
              <w:ind w:firstLine="0"/>
            </w:pPr>
            <w:proofErr w:type="spellStart"/>
            <w:r>
              <w:t>TypeScript</w:t>
            </w:r>
            <w:proofErr w:type="spellEnd"/>
          </w:p>
        </w:tc>
      </w:tr>
      <w:tr w:rsidR="00742E87" w14:paraId="1B697D65" w14:textId="77777777" w:rsidTr="00742E87">
        <w:tc>
          <w:tcPr>
            <w:tcW w:w="2640" w:type="dxa"/>
          </w:tcPr>
          <w:p w14:paraId="7817B9CE" w14:textId="77777777" w:rsidR="00742E87" w:rsidRDefault="00742E87" w:rsidP="00742E87">
            <w:pPr>
              <w:pStyle w:val="a4"/>
              <w:ind w:firstLine="0"/>
            </w:pPr>
            <w:r>
              <w:t>Архитектурный слой</w:t>
            </w:r>
          </w:p>
        </w:tc>
        <w:tc>
          <w:tcPr>
            <w:tcW w:w="2640" w:type="dxa"/>
          </w:tcPr>
          <w:p w14:paraId="414005E1" w14:textId="77777777" w:rsidR="00742E87" w:rsidRDefault="00742E87" w:rsidP="00742E87">
            <w:pPr>
              <w:pStyle w:val="a4"/>
              <w:ind w:firstLine="0"/>
            </w:pPr>
            <w:r>
              <w:t xml:space="preserve">Control → </w:t>
            </w:r>
            <w:proofErr w:type="spellStart"/>
            <w:r>
              <w:t>Mediator</w:t>
            </w:r>
            <w:proofErr w:type="spellEnd"/>
            <w:r>
              <w:t xml:space="preserve"> → </w:t>
            </w:r>
            <w:proofErr w:type="spellStart"/>
            <w:r>
              <w:t>Entity</w:t>
            </w:r>
            <w:proofErr w:type="spellEnd"/>
            <w:r>
              <w:t xml:space="preserve"> → Foundation</w:t>
            </w:r>
          </w:p>
        </w:tc>
        <w:tc>
          <w:tcPr>
            <w:tcW w:w="2640" w:type="dxa"/>
          </w:tcPr>
          <w:p w14:paraId="502E4DBF" w14:textId="77777777" w:rsidR="00742E87" w:rsidRDefault="00742E87" w:rsidP="00742E87">
            <w:pPr>
              <w:pStyle w:val="a4"/>
              <w:ind w:firstLine="0"/>
            </w:pPr>
            <w:proofErr w:type="spellStart"/>
            <w:r>
              <w:t>Presentation</w:t>
            </w:r>
            <w:proofErr w:type="spellEnd"/>
            <w:r>
              <w:t xml:space="preserve"> → State → API Client</w:t>
            </w:r>
          </w:p>
        </w:tc>
      </w:tr>
      <w:tr w:rsidR="00742E87" w14:paraId="1E3D4008" w14:textId="77777777" w:rsidTr="00742E87">
        <w:tc>
          <w:tcPr>
            <w:tcW w:w="2640" w:type="dxa"/>
          </w:tcPr>
          <w:p w14:paraId="38FC3979" w14:textId="77777777" w:rsidR="00742E87" w:rsidRDefault="00742E87" w:rsidP="00742E87">
            <w:pPr>
              <w:pStyle w:val="a4"/>
              <w:ind w:firstLine="0"/>
            </w:pPr>
            <w:r>
              <w:t>Управление состоянием</w:t>
            </w:r>
          </w:p>
        </w:tc>
        <w:tc>
          <w:tcPr>
            <w:tcW w:w="2640" w:type="dxa"/>
          </w:tcPr>
          <w:p w14:paraId="3F35B01F" w14:textId="77777777" w:rsidR="00742E87" w:rsidRDefault="00742E87" w:rsidP="00742E87">
            <w:pPr>
              <w:pStyle w:val="a4"/>
              <w:ind w:firstLine="0"/>
            </w:pPr>
            <w:r>
              <w:t>Spring-контекст (</w:t>
            </w:r>
            <w:proofErr w:type="spellStart"/>
            <w:r>
              <w:t>Singleton</w:t>
            </w:r>
            <w:proofErr w:type="spellEnd"/>
            <w:r>
              <w:t xml:space="preserve"> </w:t>
            </w:r>
            <w:proofErr w:type="spellStart"/>
            <w:r>
              <w:t>beans</w:t>
            </w:r>
            <w:proofErr w:type="spellEnd"/>
            <w:r>
              <w:t>)</w:t>
            </w:r>
          </w:p>
        </w:tc>
        <w:tc>
          <w:tcPr>
            <w:tcW w:w="2640" w:type="dxa"/>
          </w:tcPr>
          <w:p w14:paraId="09B274F3" w14:textId="77777777" w:rsidR="00742E87" w:rsidRDefault="00742E87" w:rsidP="00742E87">
            <w:pPr>
              <w:pStyle w:val="a4"/>
              <w:ind w:firstLine="0"/>
            </w:pPr>
            <w:proofErr w:type="spellStart"/>
            <w:r>
              <w:t>MobX</w:t>
            </w:r>
            <w:proofErr w:type="spellEnd"/>
            <w:r>
              <w:t xml:space="preserve"> (</w:t>
            </w:r>
            <w:proofErr w:type="spellStart"/>
            <w:r>
              <w:t>makeAutoObservable</w:t>
            </w:r>
            <w:proofErr w:type="spellEnd"/>
            <w:r>
              <w:t xml:space="preserve">, </w:t>
            </w:r>
            <w:proofErr w:type="spellStart"/>
            <w:r>
              <w:t>runInAction</w:t>
            </w:r>
            <w:proofErr w:type="spellEnd"/>
            <w:r>
              <w:t>)</w:t>
            </w:r>
          </w:p>
        </w:tc>
      </w:tr>
      <w:tr w:rsidR="00742E87" w14:paraId="0DF84AC8" w14:textId="77777777" w:rsidTr="00742E87">
        <w:tc>
          <w:tcPr>
            <w:tcW w:w="2640" w:type="dxa"/>
          </w:tcPr>
          <w:p w14:paraId="2ECE3DC3" w14:textId="77777777" w:rsidR="00742E87" w:rsidRDefault="00742E87" w:rsidP="00742E87">
            <w:pPr>
              <w:pStyle w:val="a4"/>
              <w:ind w:firstLine="0"/>
            </w:pPr>
            <w:r>
              <w:t>Доступ к данным</w:t>
            </w:r>
          </w:p>
        </w:tc>
        <w:tc>
          <w:tcPr>
            <w:tcW w:w="2640" w:type="dxa"/>
          </w:tcPr>
          <w:p w14:paraId="392426ED" w14:textId="77777777" w:rsidR="00742E87" w:rsidRDefault="00742E87" w:rsidP="00742E87">
            <w:pPr>
              <w:pStyle w:val="a4"/>
              <w:ind w:firstLine="0"/>
            </w:pPr>
            <w:r>
              <w:t>JPA/</w:t>
            </w:r>
            <w:proofErr w:type="spellStart"/>
            <w:r>
              <w:t>Hibernate</w:t>
            </w:r>
            <w:proofErr w:type="spellEnd"/>
            <w:r>
              <w:t xml:space="preserve"> →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2640" w:type="dxa"/>
          </w:tcPr>
          <w:p w14:paraId="3AF617B5" w14:textId="77777777" w:rsidR="00742E87" w:rsidRDefault="00742E87" w:rsidP="00742E87">
            <w:pPr>
              <w:pStyle w:val="a4"/>
              <w:ind w:firstLine="0"/>
            </w:pPr>
            <w:proofErr w:type="spellStart"/>
            <w:r>
              <w:t>Axios</w:t>
            </w:r>
            <w:proofErr w:type="spellEnd"/>
            <w:r>
              <w:t xml:space="preserve"> → REST API</w:t>
            </w:r>
          </w:p>
        </w:tc>
      </w:tr>
      <w:tr w:rsidR="00742E87" w:rsidRPr="005C4CEF" w14:paraId="2CCC5174" w14:textId="77777777" w:rsidTr="00742E87">
        <w:tc>
          <w:tcPr>
            <w:tcW w:w="2640" w:type="dxa"/>
          </w:tcPr>
          <w:p w14:paraId="09598DD6" w14:textId="77777777" w:rsidR="00742E87" w:rsidRDefault="00742E87" w:rsidP="00742E87">
            <w:pPr>
              <w:pStyle w:val="a4"/>
              <w:ind w:firstLine="0"/>
            </w:pPr>
            <w:r>
              <w:t>Аутентификация</w:t>
            </w:r>
          </w:p>
        </w:tc>
        <w:tc>
          <w:tcPr>
            <w:tcW w:w="2640" w:type="dxa"/>
          </w:tcPr>
          <w:p w14:paraId="4BA3008A" w14:textId="77777777" w:rsidR="00742E87" w:rsidRDefault="00742E87" w:rsidP="00742E87">
            <w:pPr>
              <w:pStyle w:val="a4"/>
              <w:ind w:firstLine="0"/>
            </w:pPr>
            <w:r>
              <w:t>Spring Security + JWT-фильтр</w:t>
            </w:r>
          </w:p>
        </w:tc>
        <w:tc>
          <w:tcPr>
            <w:tcW w:w="2640" w:type="dxa"/>
          </w:tcPr>
          <w:p w14:paraId="47589802" w14:textId="77777777" w:rsidR="00742E87" w:rsidRPr="005C4CEF" w:rsidRDefault="00742E87" w:rsidP="00742E87">
            <w:pPr>
              <w:pStyle w:val="a4"/>
              <w:ind w:firstLine="0"/>
              <w:rPr>
                <w:lang w:val="en-US"/>
              </w:rPr>
            </w:pPr>
            <w:r w:rsidRPr="005C4CEF">
              <w:rPr>
                <w:lang w:val="en-US"/>
              </w:rPr>
              <w:t>Bearer-</w:t>
            </w:r>
            <w:r>
              <w:t>заголовок</w:t>
            </w:r>
            <w:r w:rsidRPr="005C4CEF">
              <w:rPr>
                <w:lang w:val="en-US"/>
              </w:rPr>
              <w:t xml:space="preserve"> </w:t>
            </w:r>
            <w:r>
              <w:t>в</w:t>
            </w:r>
            <w:r w:rsidRPr="005C4CEF">
              <w:rPr>
                <w:lang w:val="en-US"/>
              </w:rPr>
              <w:t xml:space="preserve"> interceptor + </w:t>
            </w:r>
            <w:proofErr w:type="spellStart"/>
            <w:r w:rsidRPr="005C4CEF">
              <w:rPr>
                <w:lang w:val="en-US"/>
              </w:rPr>
              <w:t>AsyncStorage</w:t>
            </w:r>
            <w:proofErr w:type="spellEnd"/>
          </w:p>
        </w:tc>
      </w:tr>
      <w:tr w:rsidR="00742E87" w14:paraId="17E6A081" w14:textId="77777777" w:rsidTr="00742E87">
        <w:tc>
          <w:tcPr>
            <w:tcW w:w="2640" w:type="dxa"/>
          </w:tcPr>
          <w:p w14:paraId="355DA8FB" w14:textId="77777777" w:rsidR="00742E87" w:rsidRDefault="00742E87" w:rsidP="00742E87">
            <w:pPr>
              <w:pStyle w:val="a4"/>
              <w:ind w:firstLine="0"/>
            </w:pPr>
            <w:r>
              <w:t>Валидация</w:t>
            </w:r>
          </w:p>
        </w:tc>
        <w:tc>
          <w:tcPr>
            <w:tcW w:w="2640" w:type="dxa"/>
          </w:tcPr>
          <w:p w14:paraId="652876DA" w14:textId="77777777" w:rsidR="00742E87" w:rsidRDefault="00742E87" w:rsidP="00742E87">
            <w:pPr>
              <w:pStyle w:val="a4"/>
              <w:ind w:firstLine="0"/>
            </w:pPr>
            <w:r>
              <w:t xml:space="preserve">@Valid + </w:t>
            </w:r>
            <w:proofErr w:type="spellStart"/>
            <w:r>
              <w:t>Bean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(</w:t>
            </w:r>
            <w:proofErr w:type="spellStart"/>
            <w:r>
              <w:t>Jakarta</w:t>
            </w:r>
            <w:proofErr w:type="spellEnd"/>
            <w:r>
              <w:t>)</w:t>
            </w:r>
          </w:p>
        </w:tc>
        <w:tc>
          <w:tcPr>
            <w:tcW w:w="2640" w:type="dxa"/>
          </w:tcPr>
          <w:p w14:paraId="5C6488F2" w14:textId="77777777" w:rsidR="00742E87" w:rsidRDefault="00742E87" w:rsidP="00742E87">
            <w:pPr>
              <w:pStyle w:val="a4"/>
              <w:ind w:firstLine="0"/>
            </w:pPr>
            <w:r>
              <w:t>Ручная валидация в обработчиках экранов</w:t>
            </w:r>
          </w:p>
        </w:tc>
      </w:tr>
      <w:tr w:rsidR="00742E87" w14:paraId="52447EFF" w14:textId="77777777" w:rsidTr="00742E87">
        <w:tc>
          <w:tcPr>
            <w:tcW w:w="2640" w:type="dxa"/>
          </w:tcPr>
          <w:p w14:paraId="05A8409F" w14:textId="77777777" w:rsidR="00742E87" w:rsidRDefault="00742E87" w:rsidP="00742E87">
            <w:pPr>
              <w:pStyle w:val="a4"/>
              <w:ind w:firstLine="0"/>
            </w:pPr>
            <w:r>
              <w:t>Обработка ошибок</w:t>
            </w:r>
          </w:p>
        </w:tc>
        <w:tc>
          <w:tcPr>
            <w:tcW w:w="2640" w:type="dxa"/>
          </w:tcPr>
          <w:p w14:paraId="22C3B961" w14:textId="77777777" w:rsidR="00742E87" w:rsidRDefault="00742E87" w:rsidP="00742E87">
            <w:pPr>
              <w:pStyle w:val="a4"/>
              <w:ind w:firstLine="0"/>
            </w:pPr>
            <w:proofErr w:type="spellStart"/>
            <w:r>
              <w:t>GlobalExceptionHandler</w:t>
            </w:r>
            <w:proofErr w:type="spellEnd"/>
            <w:r>
              <w:t xml:space="preserve"> → </w:t>
            </w:r>
            <w:proofErr w:type="spellStart"/>
            <w:r>
              <w:t>ErrorResponse</w:t>
            </w:r>
            <w:proofErr w:type="spellEnd"/>
          </w:p>
        </w:tc>
        <w:tc>
          <w:tcPr>
            <w:tcW w:w="2640" w:type="dxa"/>
          </w:tcPr>
          <w:p w14:paraId="49AB78C2" w14:textId="77777777" w:rsidR="00742E87" w:rsidRDefault="00742E87" w:rsidP="00742E87">
            <w:pPr>
              <w:pStyle w:val="a4"/>
              <w:ind w:firstLine="0"/>
            </w:pPr>
            <w:proofErr w:type="spellStart"/>
            <w:r>
              <w:t>try</w:t>
            </w:r>
            <w:proofErr w:type="spellEnd"/>
            <w:r>
              <w:t>/</w:t>
            </w:r>
            <w:proofErr w:type="spellStart"/>
            <w:r>
              <w:t>catch</w:t>
            </w:r>
            <w:proofErr w:type="spellEnd"/>
            <w:r>
              <w:t xml:space="preserve"> → </w:t>
            </w:r>
            <w:proofErr w:type="spellStart"/>
            <w:r>
              <w:t>Alert.alert</w:t>
            </w:r>
            <w:proofErr w:type="spellEnd"/>
            <w:r>
              <w:t>()</w:t>
            </w:r>
          </w:p>
        </w:tc>
      </w:tr>
      <w:tr w:rsidR="00742E87" w14:paraId="4F8530A1" w14:textId="77777777" w:rsidTr="00742E87">
        <w:tc>
          <w:tcPr>
            <w:tcW w:w="2640" w:type="dxa"/>
          </w:tcPr>
          <w:p w14:paraId="28C8D248" w14:textId="77777777" w:rsidR="00742E87" w:rsidRDefault="00742E87" w:rsidP="00742E87">
            <w:pPr>
              <w:pStyle w:val="a4"/>
              <w:ind w:firstLine="0"/>
            </w:pPr>
            <w:r>
              <w:t>Тестирование</w:t>
            </w:r>
          </w:p>
        </w:tc>
        <w:tc>
          <w:tcPr>
            <w:tcW w:w="2640" w:type="dxa"/>
          </w:tcPr>
          <w:p w14:paraId="3B37DF3C" w14:textId="77777777" w:rsidR="00742E87" w:rsidRDefault="00742E87" w:rsidP="00742E87">
            <w:pPr>
              <w:pStyle w:val="a4"/>
              <w:ind w:firstLine="0"/>
            </w:pPr>
            <w:proofErr w:type="spellStart"/>
            <w:r>
              <w:t>JUnit</w:t>
            </w:r>
            <w:proofErr w:type="spellEnd"/>
            <w:r>
              <w:t xml:space="preserve"> 5 + </w:t>
            </w:r>
            <w:proofErr w:type="spellStart"/>
            <w:r>
              <w:t>Mockito</w:t>
            </w:r>
            <w:proofErr w:type="spellEnd"/>
            <w:r>
              <w:t xml:space="preserve"> + @WebMvcTest</w:t>
            </w:r>
          </w:p>
        </w:tc>
        <w:tc>
          <w:tcPr>
            <w:tcW w:w="2640" w:type="dxa"/>
          </w:tcPr>
          <w:p w14:paraId="697BDAC9" w14:textId="77777777" w:rsidR="00742E87" w:rsidRDefault="00742E87" w:rsidP="00742E87">
            <w:pPr>
              <w:pStyle w:val="a4"/>
              <w:ind w:firstLine="0"/>
            </w:pPr>
            <w:proofErr w:type="spellStart"/>
            <w:r>
              <w:t>Jest</w:t>
            </w:r>
            <w:proofErr w:type="spellEnd"/>
            <w:r>
              <w:t xml:space="preserve"> (</w:t>
            </w:r>
            <w:proofErr w:type="spellStart"/>
            <w:r>
              <w:t>store</w:t>
            </w:r>
            <w:proofErr w:type="spellEnd"/>
            <w:r>
              <w:t>-тесты)</w:t>
            </w:r>
          </w:p>
        </w:tc>
      </w:tr>
    </w:tbl>
    <w:p w14:paraId="43A761A3" w14:textId="77777777" w:rsidR="00742E87" w:rsidRDefault="00742E87" w:rsidP="00762B8E">
      <w:pPr>
        <w:pStyle w:val="a6"/>
      </w:pPr>
      <w:bookmarkStart w:id="16" w:name="_Toc230653130"/>
      <w:r>
        <w:t>3.4. Безопасность и транзакции</w:t>
      </w:r>
      <w:bookmarkEnd w:id="16"/>
    </w:p>
    <w:p w14:paraId="0E8B1183" w14:textId="77777777" w:rsidR="00742E87" w:rsidRDefault="00742E87" w:rsidP="00742E87">
      <w:pPr>
        <w:pStyle w:val="a4"/>
      </w:pPr>
      <w:r>
        <w:t xml:space="preserve">Система использует </w:t>
      </w:r>
      <w:proofErr w:type="spellStart"/>
      <w:r>
        <w:t>stateless</w:t>
      </w:r>
      <w:proofErr w:type="spellEnd"/>
      <w:r>
        <w:t xml:space="preserve"> JWT-аутентификацию на базе Spring Security.</w:t>
      </w:r>
    </w:p>
    <w:p w14:paraId="082B97B9" w14:textId="77777777" w:rsidR="00742E87" w:rsidRDefault="00742E87" w:rsidP="00742E87">
      <w:pPr>
        <w:pStyle w:val="a4"/>
      </w:pPr>
      <w:r>
        <w:t>Конфигурация безопасности (</w:t>
      </w:r>
      <w:proofErr w:type="spellStart"/>
      <w:r>
        <w:t>SecurityConfig</w:t>
      </w:r>
      <w:proofErr w:type="spellEnd"/>
      <w:r>
        <w:t>): - CSRF отключён (</w:t>
      </w:r>
      <w:proofErr w:type="spellStart"/>
      <w:r>
        <w:t>stateless</w:t>
      </w:r>
      <w:proofErr w:type="spellEnd"/>
      <w:r>
        <w:t xml:space="preserve"> API, нет сессий и </w:t>
      </w:r>
      <w:proofErr w:type="spellStart"/>
      <w:r>
        <w:t>cookies</w:t>
      </w:r>
      <w:proofErr w:type="spellEnd"/>
      <w:r>
        <w:t xml:space="preserve">). - Сессии: </w:t>
      </w:r>
      <w:proofErr w:type="spellStart"/>
      <w:r>
        <w:t>SessionCreationPolicy.STATELESS</w:t>
      </w:r>
      <w:proofErr w:type="spellEnd"/>
      <w:r>
        <w:t xml:space="preserve">. - Публичные </w:t>
      </w:r>
      <w:proofErr w:type="spellStart"/>
      <w:r>
        <w:t>эндпоинты</w:t>
      </w:r>
      <w:proofErr w:type="spellEnd"/>
      <w:r>
        <w:t>: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,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Swagger</w:t>
      </w:r>
      <w:proofErr w:type="spellEnd"/>
      <w:r>
        <w:t xml:space="preserve"> UI. - Все остальные </w:t>
      </w:r>
      <w:proofErr w:type="spellStart"/>
      <w:r>
        <w:t>эндпоинты</w:t>
      </w:r>
      <w:proofErr w:type="spellEnd"/>
      <w:r>
        <w:t xml:space="preserve"> требуют аутентификации.</w:t>
      </w:r>
    </w:p>
    <w:p w14:paraId="0B68527A" w14:textId="77777777" w:rsidR="00742E87" w:rsidRDefault="00742E87" w:rsidP="00742E87">
      <w:pPr>
        <w:pStyle w:val="a4"/>
      </w:pPr>
      <w:r>
        <w:lastRenderedPageBreak/>
        <w:t>JWT-токены (</w:t>
      </w:r>
      <w:proofErr w:type="spellStart"/>
      <w:r>
        <w:t>JwtService</w:t>
      </w:r>
      <w:proofErr w:type="spellEnd"/>
      <w:r>
        <w:t xml:space="preserve">): - Алгоритм подписи: HMAC-SHA256. - Ключ: настраивается через переменную окружения JWT_SECRET (минимум 32 символа). - Время жизни: 3600 секунд (1 час), настраивается через JWT_EXPIRATION_MS. -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subject</w:t>
      </w:r>
      <w:proofErr w:type="spellEnd"/>
      <w:r>
        <w:t xml:space="preserve"> (</w:t>
      </w:r>
      <w:proofErr w:type="spellStart"/>
      <w:r>
        <w:t>email</w:t>
      </w:r>
      <w:proofErr w:type="spellEnd"/>
      <w:r>
        <w:t xml:space="preserve">), </w:t>
      </w:r>
      <w:proofErr w:type="spellStart"/>
      <w:r>
        <w:t>issuedAt</w:t>
      </w:r>
      <w:proofErr w:type="spellEnd"/>
      <w:r>
        <w:t xml:space="preserve">, </w:t>
      </w:r>
      <w:proofErr w:type="spellStart"/>
      <w:r>
        <w:t>expiration</w:t>
      </w:r>
      <w:proofErr w:type="spellEnd"/>
      <w:r>
        <w:t>.</w:t>
      </w:r>
    </w:p>
    <w:p w14:paraId="3C30C3A0" w14:textId="77777777" w:rsidR="00742E87" w:rsidRDefault="00742E87" w:rsidP="00742E87">
      <w:pPr>
        <w:pStyle w:val="a4"/>
      </w:pPr>
      <w:r>
        <w:t>Процесс аутентификации: 1. Пользователь отправляет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с </w:t>
      </w:r>
      <w:proofErr w:type="spellStart"/>
      <w:r>
        <w:t>email</w:t>
      </w:r>
      <w:proofErr w:type="spellEnd"/>
      <w:r>
        <w:t xml:space="preserve"> и паролем. 2. </w:t>
      </w:r>
      <w:proofErr w:type="spellStart"/>
      <w:r>
        <w:t>AuthService</w:t>
      </w:r>
      <w:proofErr w:type="spellEnd"/>
      <w:r>
        <w:t xml:space="preserve"> находит пользователя, проверяет пароль через </w:t>
      </w:r>
      <w:proofErr w:type="spellStart"/>
      <w:r>
        <w:t>BCrypt</w:t>
      </w:r>
      <w:proofErr w:type="spellEnd"/>
      <w:r>
        <w:t xml:space="preserve">. 3. </w:t>
      </w:r>
      <w:proofErr w:type="spellStart"/>
      <w:r>
        <w:t>JwtService</w:t>
      </w:r>
      <w:proofErr w:type="spellEnd"/>
      <w:r>
        <w:t xml:space="preserve"> генерирует подписанный JWT-токен. 4. Клиент сохраняет токен в </w:t>
      </w:r>
      <w:proofErr w:type="spellStart"/>
      <w:r>
        <w:t>AsyncStorage</w:t>
      </w:r>
      <w:proofErr w:type="spellEnd"/>
      <w:r>
        <w:t xml:space="preserve"> и передаёт в 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proofErr w:type="gramStart"/>
      <w:r>
        <w:t>Bearer</w:t>
      </w:r>
      <w:proofErr w:type="spellEnd"/>
      <w:r>
        <w:t xml:space="preserve"> .</w:t>
      </w:r>
      <w:proofErr w:type="gramEnd"/>
      <w:r>
        <w:t xml:space="preserve"> 5. </w:t>
      </w:r>
      <w:proofErr w:type="spellStart"/>
      <w:r>
        <w:t>JwtAuthFilter</w:t>
      </w:r>
      <w:proofErr w:type="spellEnd"/>
      <w:r>
        <w:t xml:space="preserve"> (</w:t>
      </w:r>
      <w:proofErr w:type="spellStart"/>
      <w:r>
        <w:t>OncePerRequestFilter</w:t>
      </w:r>
      <w:proofErr w:type="spellEnd"/>
      <w:r>
        <w:t xml:space="preserve">) перехватывает каждый запрос, извлекает и валидирует токен, устанавливает </w:t>
      </w:r>
      <w:proofErr w:type="spellStart"/>
      <w:r>
        <w:t>SecurityContext</w:t>
      </w:r>
      <w:proofErr w:type="spellEnd"/>
      <w:r>
        <w:t>.</w:t>
      </w:r>
    </w:p>
    <w:p w14:paraId="35CD9888" w14:textId="77777777" w:rsidR="00742E87" w:rsidRDefault="00742E87" w:rsidP="00742E87">
      <w:pPr>
        <w:pStyle w:val="a4"/>
      </w:pPr>
      <w:r>
        <w:t xml:space="preserve">Хэширование паролей: </w:t>
      </w:r>
      <w:proofErr w:type="spellStart"/>
      <w:r>
        <w:t>BCrypt</w:t>
      </w:r>
      <w:proofErr w:type="spellEnd"/>
      <w:r>
        <w:t xml:space="preserve"> с фактором стоимости 12 (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12)).</w:t>
      </w:r>
    </w:p>
    <w:p w14:paraId="2B617738" w14:textId="77777777" w:rsidR="00742E87" w:rsidRDefault="00742E87" w:rsidP="00742E87">
      <w:pPr>
        <w:pStyle w:val="a4"/>
      </w:pPr>
      <w:r>
        <w:t>Шифрование брокерских токенов: AES-256-GCM (</w:t>
      </w:r>
      <w:proofErr w:type="spellStart"/>
      <w:r>
        <w:t>AesEncryptionService</w:t>
      </w:r>
      <w:proofErr w:type="spellEnd"/>
      <w:r>
        <w:t>). Каждая операция шифрования генерирует случайный 12-байтовый IV. Ключ хранится в переменной окружения AES_KEY. Зашифрованный токен никогда не возвращается в API-ответах.</w:t>
      </w:r>
    </w:p>
    <w:p w14:paraId="6302788B" w14:textId="77777777" w:rsidR="00742E87" w:rsidRDefault="00742E87" w:rsidP="00742E87">
      <w:pPr>
        <w:pStyle w:val="a4"/>
      </w:pPr>
      <w:r>
        <w:t>Управление транзакциями реализовано через декларативный подход Spring:</w:t>
      </w:r>
    </w:p>
    <w:p w14:paraId="70D74E93" w14:textId="77777777" w:rsidR="00742E87" w:rsidRDefault="00742E87">
      <w:pPr>
        <w:pStyle w:val="a4"/>
        <w:numPr>
          <w:ilvl w:val="0"/>
          <w:numId w:val="72"/>
        </w:numPr>
      </w:pPr>
      <w:r>
        <w:t>Все сервисы аннотированы @</w:t>
      </w:r>
      <w:proofErr w:type="gramStart"/>
      <w:r>
        <w:t>Transactional(</w:t>
      </w:r>
      <w:proofErr w:type="gramEnd"/>
      <w:r>
        <w:t xml:space="preserve">readOnly = </w:t>
      </w:r>
      <w:proofErr w:type="spellStart"/>
      <w:r>
        <w:t>true</w:t>
      </w:r>
      <w:proofErr w:type="spellEnd"/>
      <w:r>
        <w:t xml:space="preserve">) на уровне класса — все методы по умолчанию работают в </w:t>
      </w:r>
      <w:proofErr w:type="spellStart"/>
      <w:r>
        <w:t>read-only</w:t>
      </w:r>
      <w:proofErr w:type="spellEnd"/>
      <w:r>
        <w:t xml:space="preserve"> транзакции.</w:t>
      </w:r>
    </w:p>
    <w:p w14:paraId="0EEE54B1" w14:textId="77777777" w:rsidR="00742E87" w:rsidRDefault="00742E87">
      <w:pPr>
        <w:pStyle w:val="a4"/>
        <w:numPr>
          <w:ilvl w:val="0"/>
          <w:numId w:val="72"/>
        </w:numPr>
      </w:pPr>
      <w:r>
        <w:t xml:space="preserve">Методы, модифицирующие данные, переопределяют аннотацию: @Transactional (без </w:t>
      </w:r>
      <w:proofErr w:type="spellStart"/>
      <w:r>
        <w:t>readOnly</w:t>
      </w:r>
      <w:proofErr w:type="spellEnd"/>
      <w:r>
        <w:t xml:space="preserve">) — что открывает полноценную </w:t>
      </w:r>
      <w:proofErr w:type="spellStart"/>
      <w:r>
        <w:t>read-write</w:t>
      </w:r>
      <w:proofErr w:type="spellEnd"/>
      <w:r>
        <w:t xml:space="preserve"> транзакцию.</w:t>
      </w:r>
    </w:p>
    <w:p w14:paraId="6833C45E" w14:textId="77777777" w:rsidR="00742E87" w:rsidRDefault="00742E87">
      <w:pPr>
        <w:pStyle w:val="a4"/>
        <w:numPr>
          <w:ilvl w:val="0"/>
          <w:numId w:val="72"/>
        </w:numPr>
      </w:pPr>
      <w:r>
        <w:t>Операции, требующие согласованности (например, создание ордера + сохранение транзакции + отправка уведомления), выполняются в рамках одной транзакции.</w:t>
      </w:r>
    </w:p>
    <w:p w14:paraId="25014196" w14:textId="77777777" w:rsidR="00742E87" w:rsidRDefault="00742E87">
      <w:pPr>
        <w:pStyle w:val="a4"/>
        <w:numPr>
          <w:ilvl w:val="0"/>
          <w:numId w:val="72"/>
        </w:numPr>
      </w:pPr>
      <w:r>
        <w:t xml:space="preserve">Soft </w:t>
      </w:r>
      <w:proofErr w:type="spellStart"/>
      <w:r>
        <w:t>delete</w:t>
      </w:r>
      <w:proofErr w:type="spellEnd"/>
      <w:r>
        <w:t>: финансовые сущности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investment_account</w:t>
      </w:r>
      <w:proofErr w:type="spellEnd"/>
      <w:r>
        <w:t xml:space="preserve">, </w:t>
      </w:r>
      <w:proofErr w:type="spellStart"/>
      <w:r>
        <w:t>trade_order</w:t>
      </w:r>
      <w:proofErr w:type="spellEnd"/>
      <w:r>
        <w:t xml:space="preserve">, </w:t>
      </w:r>
      <w:proofErr w:type="spellStart"/>
      <w:r>
        <w:t>transaction</w:t>
      </w:r>
      <w:proofErr w:type="spellEnd"/>
      <w:r>
        <w:t xml:space="preserve">) помечаются полем </w:t>
      </w:r>
      <w:proofErr w:type="spellStart"/>
      <w:r>
        <w:t>deleted_at</w:t>
      </w:r>
      <w:proofErr w:type="spellEnd"/>
      <w:r>
        <w:t xml:space="preserve">, а не удаляются </w:t>
      </w:r>
      <w:r>
        <w:lastRenderedPageBreak/>
        <w:t xml:space="preserve">физически. Это обеспечивает </w:t>
      </w:r>
      <w:proofErr w:type="spellStart"/>
      <w:r>
        <w:t>аудируемость</w:t>
      </w:r>
      <w:proofErr w:type="spellEnd"/>
      <w:r>
        <w:t xml:space="preserve"> и соответствие требованиям финансового регулирования.</w:t>
      </w:r>
    </w:p>
    <w:p w14:paraId="2CB3FA55" w14:textId="77777777" w:rsidR="00742E87" w:rsidRDefault="00742E87" w:rsidP="00742E87">
      <w:pPr>
        <w:pStyle w:val="a4"/>
      </w:pPr>
      <w:r>
        <w:t>SQL-инъекции — предотвращены использованием параметризованных запросов через Spring Data JPA. Приложение не использует конкатенацию строк для формирования SQL.</w:t>
      </w:r>
    </w:p>
    <w:p w14:paraId="0F9757A3" w14:textId="77777777" w:rsidR="00742E87" w:rsidRDefault="00742E87" w:rsidP="00742E87">
      <w:pPr>
        <w:pStyle w:val="a4"/>
      </w:pPr>
      <w:r>
        <w:t xml:space="preserve">XSS (межсайтовый </w:t>
      </w:r>
      <w:proofErr w:type="spellStart"/>
      <w:r>
        <w:t>скриптинг</w:t>
      </w:r>
      <w:proofErr w:type="spellEnd"/>
      <w:r>
        <w:t xml:space="preserve">) — REST API возвращает только JSON (Content-Type: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), не генерирует HTML. Мобильное приложение использует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который автоматически экранирует текст в компонентах Text.</w:t>
      </w:r>
    </w:p>
    <w:p w14:paraId="3C09CA01" w14:textId="77777777" w:rsidR="00742E87" w:rsidRDefault="00742E87" w:rsidP="00742E87">
      <w:pPr>
        <w:pStyle w:val="a4"/>
      </w:pPr>
      <w:r>
        <w:t xml:space="preserve">CSRF — защита отключена, так как API </w:t>
      </w:r>
      <w:proofErr w:type="spellStart"/>
      <w:r>
        <w:t>stateless</w:t>
      </w:r>
      <w:proofErr w:type="spellEnd"/>
      <w:r>
        <w:t xml:space="preserve"> (без </w:t>
      </w:r>
      <w:proofErr w:type="spellStart"/>
      <w:r>
        <w:t>cookies</w:t>
      </w:r>
      <w:proofErr w:type="spellEnd"/>
      <w:r>
        <w:t xml:space="preserve">/сессий). Аутентификация через </w:t>
      </w:r>
      <w:proofErr w:type="spellStart"/>
      <w:r>
        <w:t>Bearer</w:t>
      </w:r>
      <w:proofErr w:type="spellEnd"/>
      <w:r>
        <w:t>-токен в заголовке, который не отправляется автоматически браузером.</w:t>
      </w:r>
    </w:p>
    <w:p w14:paraId="5E974E45" w14:textId="77777777" w:rsidR="00742E87" w:rsidRDefault="00742E87" w:rsidP="00742E87">
      <w:pPr>
        <w:pStyle w:val="a4"/>
      </w:pPr>
      <w:r>
        <w:t xml:space="preserve">Утечка данных — JPA-сущности никогда не </w:t>
      </w:r>
      <w:proofErr w:type="spellStart"/>
      <w:r>
        <w:t>сериализуются</w:t>
      </w:r>
      <w:proofErr w:type="spellEnd"/>
      <w:r>
        <w:t xml:space="preserve"> напрямую. На границе API используются DTO, исключающие пароли, зашифрованные токены и внутренние идентификаторы.</w:t>
      </w:r>
    </w:p>
    <w:p w14:paraId="6DA298F6" w14:textId="77777777" w:rsidR="00742E87" w:rsidRDefault="00742E87" w:rsidP="00742E87">
      <w:pPr>
        <w:pStyle w:val="a4"/>
      </w:pPr>
      <w:proofErr w:type="spellStart"/>
      <w:r>
        <w:t>Brute-force</w:t>
      </w:r>
      <w:proofErr w:type="spellEnd"/>
      <w:r>
        <w:t xml:space="preserve"> — пароли </w:t>
      </w:r>
      <w:proofErr w:type="spellStart"/>
      <w:r>
        <w:t>хэшируются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с фактором 12, что делает перебор вычислительно затратным.</w:t>
      </w:r>
    </w:p>
    <w:p w14:paraId="11D304CA" w14:textId="77777777" w:rsidR="00742E87" w:rsidRDefault="00742E87" w:rsidP="00742E87">
      <w:pPr>
        <w:pStyle w:val="a4"/>
      </w:pPr>
      <w:r>
        <w:t xml:space="preserve">Обработка ошибок — </w:t>
      </w:r>
      <w:proofErr w:type="spellStart"/>
      <w:r>
        <w:t>GlobalExceptionHandler</w:t>
      </w:r>
      <w:proofErr w:type="spellEnd"/>
      <w:r>
        <w:t xml:space="preserve"> перехватывает все исключения и возвращает структурированные </w:t>
      </w:r>
      <w:proofErr w:type="spellStart"/>
      <w:r>
        <w:t>ErrorResponse</w:t>
      </w:r>
      <w:proofErr w:type="spellEnd"/>
      <w:r>
        <w:t xml:space="preserve"> без стек-трейсов. Неожиданные ошибки </w:t>
      </w:r>
      <w:proofErr w:type="spellStart"/>
      <w:r>
        <w:t>логируются</w:t>
      </w:r>
      <w:proofErr w:type="spellEnd"/>
      <w:r>
        <w:t xml:space="preserve"> на сервере, но клиенту возвращается только “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error</w:t>
      </w:r>
      <w:proofErr w:type="spellEnd"/>
      <w:r>
        <w:t>”.</w:t>
      </w:r>
    </w:p>
    <w:p w14:paraId="676B70C1" w14:textId="77777777" w:rsidR="00742E87" w:rsidRDefault="00742E87" w:rsidP="00762B8E">
      <w:pPr>
        <w:pStyle w:val="a6"/>
      </w:pPr>
      <w:bookmarkStart w:id="17" w:name="_Toc230653131"/>
      <w:r>
        <w:t>3.5. REST API</w:t>
      </w:r>
      <w:bookmarkEnd w:id="17"/>
    </w:p>
    <w:p w14:paraId="42FCF3EC" w14:textId="77777777" w:rsidR="00742E87" w:rsidRDefault="00742E87" w:rsidP="00742E87">
      <w:pPr>
        <w:pStyle w:val="a4"/>
      </w:pPr>
      <w:r>
        <w:t xml:space="preserve">API документировано с помощью </w:t>
      </w:r>
      <w:proofErr w:type="spellStart"/>
      <w:r>
        <w:t>OpenAPI</w:t>
      </w:r>
      <w:proofErr w:type="spellEnd"/>
      <w:r>
        <w:t xml:space="preserve"> 3 / </w:t>
      </w:r>
      <w:proofErr w:type="spellStart"/>
      <w:r>
        <w:t>Swagger</w:t>
      </w:r>
      <w:proofErr w:type="spellEnd"/>
      <w:r>
        <w:t xml:space="preserve"> UI, доступного по адресу:</w:t>
      </w:r>
    </w:p>
    <w:p w14:paraId="7D268670" w14:textId="77777777" w:rsidR="00742E87" w:rsidRDefault="00742E87" w:rsidP="00C72A02">
      <w:pPr>
        <w:pStyle w:val="ad"/>
      </w:pPr>
      <w:r>
        <w:t>http://localhost:8080/api/v1/swagger-ui.html</w:t>
      </w:r>
    </w:p>
    <w:p w14:paraId="4A00717F" w14:textId="77777777" w:rsidR="00742E87" w:rsidRDefault="00742E87" w:rsidP="00742E87">
      <w:pPr>
        <w:pStyle w:val="a4"/>
      </w:pPr>
      <w:r>
        <w:t>Соглашения API: - Базовый URL: /</w:t>
      </w:r>
      <w:proofErr w:type="spellStart"/>
      <w:r>
        <w:t>api</w:t>
      </w:r>
      <w:proofErr w:type="spellEnd"/>
      <w:r>
        <w:t xml:space="preserve">/v1 - Формат: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- Аутентификация: </w:t>
      </w:r>
      <w:proofErr w:type="spellStart"/>
      <w:r>
        <w:t>Authorization</w:t>
      </w:r>
      <w:proofErr w:type="spellEnd"/>
      <w:r>
        <w:t xml:space="preserve">: </w:t>
      </w:r>
      <w:proofErr w:type="spellStart"/>
      <w:proofErr w:type="gramStart"/>
      <w:r>
        <w:t>Bearer</w:t>
      </w:r>
      <w:proofErr w:type="spellEnd"/>
      <w:r>
        <w:t xml:space="preserve">  (</w:t>
      </w:r>
      <w:proofErr w:type="gramEnd"/>
      <w:r>
        <w:t>кроме /</w:t>
      </w:r>
      <w:proofErr w:type="spellStart"/>
      <w:r>
        <w:t>auth</w:t>
      </w:r>
      <w:proofErr w:type="spellEnd"/>
      <w:r>
        <w:t>/*) - Формат ошибок: {“</w:t>
      </w:r>
      <w:proofErr w:type="spellStart"/>
      <w:r>
        <w:t>error</w:t>
      </w:r>
      <w:proofErr w:type="spellEnd"/>
      <w:r>
        <w:t>”: “</w:t>
      </w:r>
      <w:proofErr w:type="spellStart"/>
      <w:r>
        <w:t>message</w:t>
      </w:r>
      <w:proofErr w:type="spellEnd"/>
      <w:r>
        <w:t>”, “</w:t>
      </w:r>
      <w:proofErr w:type="spellStart"/>
      <w:r>
        <w:t>code</w:t>
      </w:r>
      <w:proofErr w:type="spellEnd"/>
      <w:r>
        <w:t>”: “ERROR_CODE”, “</w:t>
      </w:r>
      <w:proofErr w:type="spellStart"/>
      <w:r>
        <w:t>timestamp</w:t>
      </w:r>
      <w:proofErr w:type="spellEnd"/>
      <w:r>
        <w:t xml:space="preserve">”: “…”} - Все списковые </w:t>
      </w:r>
      <w:proofErr w:type="spellStart"/>
      <w:r>
        <w:t>эндпоинты</w:t>
      </w:r>
      <w:proofErr w:type="spellEnd"/>
      <w:r>
        <w:t xml:space="preserve"> поддерживают пагинацию</w:t>
      </w:r>
      <w:proofErr w:type="gramStart"/>
      <w:r>
        <w:t>: ?</w:t>
      </w:r>
      <w:proofErr w:type="spellStart"/>
      <w:r>
        <w:t>page</w:t>
      </w:r>
      <w:proofErr w:type="spellEnd"/>
      <w:proofErr w:type="gramEnd"/>
      <w:r>
        <w:t>=0&amp;size=20</w:t>
      </w:r>
    </w:p>
    <w:p w14:paraId="0E0EE3E4" w14:textId="66DD8A7E" w:rsidR="00742E87" w:rsidRPr="00BA55BF" w:rsidRDefault="00BA55BF" w:rsidP="00BA55BF">
      <w:pPr>
        <w:pStyle w:val="a4"/>
        <w:jc w:val="right"/>
        <w:rPr>
          <w:i/>
          <w:iCs/>
        </w:rPr>
      </w:pPr>
      <w:r w:rsidRPr="00BA55BF">
        <w:rPr>
          <w:i/>
          <w:iCs/>
        </w:rPr>
        <w:lastRenderedPageBreak/>
        <w:t xml:space="preserve">Таблица 22 - </w:t>
      </w:r>
      <w:r w:rsidR="00742E87" w:rsidRPr="00BA55BF">
        <w:rPr>
          <w:i/>
          <w:iCs/>
        </w:rPr>
        <w:t>Коды ошибок</w:t>
      </w:r>
    </w:p>
    <w:tbl>
      <w:tblPr>
        <w:tblStyle w:val="ac"/>
        <w:tblW w:w="9634" w:type="dxa"/>
        <w:tblLook w:val="0020" w:firstRow="1" w:lastRow="0" w:firstColumn="0" w:lastColumn="0" w:noHBand="0" w:noVBand="0"/>
      </w:tblPr>
      <w:tblGrid>
        <w:gridCol w:w="1767"/>
        <w:gridCol w:w="3032"/>
        <w:gridCol w:w="4835"/>
      </w:tblGrid>
      <w:tr w:rsidR="00742E87" w14:paraId="13F25C10" w14:textId="77777777" w:rsidTr="00BA55BF">
        <w:tc>
          <w:tcPr>
            <w:tcW w:w="0" w:type="auto"/>
          </w:tcPr>
          <w:p w14:paraId="6C4951A1" w14:textId="77777777" w:rsidR="00742E87" w:rsidRDefault="00742E87" w:rsidP="001E4616">
            <w:pPr>
              <w:pStyle w:val="a4"/>
              <w:ind w:firstLine="0"/>
            </w:pPr>
            <w:r>
              <w:t>HTTP-статус</w:t>
            </w:r>
          </w:p>
        </w:tc>
        <w:tc>
          <w:tcPr>
            <w:tcW w:w="0" w:type="auto"/>
          </w:tcPr>
          <w:p w14:paraId="53CD8958" w14:textId="77777777" w:rsidR="00742E87" w:rsidRDefault="00742E87" w:rsidP="001E4616">
            <w:pPr>
              <w:pStyle w:val="a4"/>
              <w:ind w:firstLine="0"/>
            </w:pPr>
            <w:r>
              <w:t>Код</w:t>
            </w:r>
          </w:p>
        </w:tc>
        <w:tc>
          <w:tcPr>
            <w:tcW w:w="4835" w:type="dxa"/>
          </w:tcPr>
          <w:p w14:paraId="0F1AD88D" w14:textId="77777777" w:rsidR="00742E87" w:rsidRDefault="00742E87" w:rsidP="001E4616">
            <w:pPr>
              <w:pStyle w:val="a4"/>
              <w:ind w:firstLine="0"/>
            </w:pPr>
            <w:r>
              <w:t>Описание</w:t>
            </w:r>
          </w:p>
        </w:tc>
      </w:tr>
      <w:tr w:rsidR="00742E87" w14:paraId="6CAD687A" w14:textId="77777777" w:rsidTr="00BA55BF">
        <w:tc>
          <w:tcPr>
            <w:tcW w:w="0" w:type="auto"/>
          </w:tcPr>
          <w:p w14:paraId="53C28630" w14:textId="77777777" w:rsidR="00742E87" w:rsidRDefault="00742E87" w:rsidP="001E4616">
            <w:pPr>
              <w:pStyle w:val="a4"/>
              <w:ind w:firstLine="0"/>
            </w:pPr>
            <w:r>
              <w:t>400</w:t>
            </w:r>
          </w:p>
        </w:tc>
        <w:tc>
          <w:tcPr>
            <w:tcW w:w="0" w:type="auto"/>
          </w:tcPr>
          <w:p w14:paraId="68A2B800" w14:textId="77777777" w:rsidR="00742E87" w:rsidRDefault="00742E87" w:rsidP="001E4616">
            <w:pPr>
              <w:pStyle w:val="a4"/>
              <w:ind w:firstLine="0"/>
            </w:pPr>
            <w:r>
              <w:t>VALIDATION_ERROR</w:t>
            </w:r>
          </w:p>
        </w:tc>
        <w:tc>
          <w:tcPr>
            <w:tcW w:w="4835" w:type="dxa"/>
          </w:tcPr>
          <w:p w14:paraId="4579CCAA" w14:textId="77777777" w:rsidR="00742E87" w:rsidRDefault="00742E87" w:rsidP="001E4616">
            <w:pPr>
              <w:pStyle w:val="a4"/>
              <w:ind w:firstLine="0"/>
            </w:pPr>
            <w:proofErr w:type="spellStart"/>
            <w:r>
              <w:t>Невалидное</w:t>
            </w:r>
            <w:proofErr w:type="spellEnd"/>
            <w:r>
              <w:t xml:space="preserve"> тело запроса</w:t>
            </w:r>
          </w:p>
        </w:tc>
      </w:tr>
      <w:tr w:rsidR="00742E87" w14:paraId="32097772" w14:textId="77777777" w:rsidTr="00BA55BF">
        <w:tc>
          <w:tcPr>
            <w:tcW w:w="0" w:type="auto"/>
          </w:tcPr>
          <w:p w14:paraId="538DFE8A" w14:textId="77777777" w:rsidR="00742E87" w:rsidRDefault="00742E87" w:rsidP="001E4616">
            <w:pPr>
              <w:pStyle w:val="a4"/>
              <w:ind w:firstLine="0"/>
            </w:pPr>
            <w:r>
              <w:t>401</w:t>
            </w:r>
          </w:p>
        </w:tc>
        <w:tc>
          <w:tcPr>
            <w:tcW w:w="0" w:type="auto"/>
          </w:tcPr>
          <w:p w14:paraId="096AD578" w14:textId="77777777" w:rsidR="00742E87" w:rsidRDefault="00742E87" w:rsidP="001E4616">
            <w:pPr>
              <w:pStyle w:val="a4"/>
              <w:ind w:firstLine="0"/>
            </w:pPr>
            <w:r>
              <w:t>UNAUTHORIZED</w:t>
            </w:r>
          </w:p>
        </w:tc>
        <w:tc>
          <w:tcPr>
            <w:tcW w:w="4835" w:type="dxa"/>
          </w:tcPr>
          <w:p w14:paraId="628C0E32" w14:textId="77777777" w:rsidR="00742E87" w:rsidRDefault="00742E87" w:rsidP="001E4616">
            <w:pPr>
              <w:pStyle w:val="a4"/>
              <w:ind w:firstLine="0"/>
            </w:pPr>
            <w:r>
              <w:t xml:space="preserve">Отсутствует или </w:t>
            </w:r>
            <w:proofErr w:type="spellStart"/>
            <w:r>
              <w:t>невалидный</w:t>
            </w:r>
            <w:proofErr w:type="spellEnd"/>
            <w:r>
              <w:t xml:space="preserve"> JWT</w:t>
            </w:r>
          </w:p>
        </w:tc>
      </w:tr>
      <w:tr w:rsidR="00742E87" w14:paraId="61138502" w14:textId="77777777" w:rsidTr="00BA55BF">
        <w:tc>
          <w:tcPr>
            <w:tcW w:w="0" w:type="auto"/>
          </w:tcPr>
          <w:p w14:paraId="30381DBE" w14:textId="77777777" w:rsidR="00742E87" w:rsidRDefault="00742E87" w:rsidP="001E4616">
            <w:pPr>
              <w:pStyle w:val="a4"/>
              <w:ind w:firstLine="0"/>
            </w:pPr>
            <w:r>
              <w:t>403</w:t>
            </w:r>
          </w:p>
        </w:tc>
        <w:tc>
          <w:tcPr>
            <w:tcW w:w="0" w:type="auto"/>
          </w:tcPr>
          <w:p w14:paraId="73D9C6E1" w14:textId="77777777" w:rsidR="00742E87" w:rsidRDefault="00742E87" w:rsidP="001E4616">
            <w:pPr>
              <w:pStyle w:val="a4"/>
              <w:ind w:firstLine="0"/>
            </w:pPr>
            <w:r>
              <w:t>FORBIDDEN</w:t>
            </w:r>
          </w:p>
        </w:tc>
        <w:tc>
          <w:tcPr>
            <w:tcW w:w="4835" w:type="dxa"/>
          </w:tcPr>
          <w:p w14:paraId="04AFA32C" w14:textId="77777777" w:rsidR="00742E87" w:rsidRDefault="00742E87" w:rsidP="001E4616">
            <w:pPr>
              <w:pStyle w:val="a4"/>
              <w:ind w:firstLine="0"/>
            </w:pPr>
            <w:r>
              <w:t>Нет прав доступа к ресурсу</w:t>
            </w:r>
          </w:p>
        </w:tc>
      </w:tr>
      <w:tr w:rsidR="00742E87" w14:paraId="35DBE595" w14:textId="77777777" w:rsidTr="00BA55BF">
        <w:tc>
          <w:tcPr>
            <w:tcW w:w="0" w:type="auto"/>
          </w:tcPr>
          <w:p w14:paraId="44E27624" w14:textId="77777777" w:rsidR="00742E87" w:rsidRDefault="00742E87" w:rsidP="001E4616">
            <w:pPr>
              <w:pStyle w:val="a4"/>
              <w:ind w:firstLine="0"/>
            </w:pPr>
            <w:r>
              <w:t>404</w:t>
            </w:r>
          </w:p>
        </w:tc>
        <w:tc>
          <w:tcPr>
            <w:tcW w:w="0" w:type="auto"/>
          </w:tcPr>
          <w:p w14:paraId="3EDB29CE" w14:textId="77777777" w:rsidR="00742E87" w:rsidRDefault="00742E87" w:rsidP="001E4616">
            <w:pPr>
              <w:pStyle w:val="a4"/>
              <w:ind w:firstLine="0"/>
            </w:pPr>
            <w:r>
              <w:t>NOT_FOUND</w:t>
            </w:r>
          </w:p>
        </w:tc>
        <w:tc>
          <w:tcPr>
            <w:tcW w:w="4835" w:type="dxa"/>
          </w:tcPr>
          <w:p w14:paraId="78DF9ECC" w14:textId="77777777" w:rsidR="00742E87" w:rsidRDefault="00742E87" w:rsidP="001E4616">
            <w:pPr>
              <w:pStyle w:val="a4"/>
              <w:ind w:firstLine="0"/>
            </w:pPr>
            <w:r>
              <w:t>Ресурс не найден</w:t>
            </w:r>
          </w:p>
        </w:tc>
      </w:tr>
      <w:tr w:rsidR="00742E87" w14:paraId="560C35F7" w14:textId="77777777" w:rsidTr="00BA55BF">
        <w:tc>
          <w:tcPr>
            <w:tcW w:w="0" w:type="auto"/>
          </w:tcPr>
          <w:p w14:paraId="50034724" w14:textId="77777777" w:rsidR="00742E87" w:rsidRDefault="00742E87" w:rsidP="001E4616">
            <w:pPr>
              <w:pStyle w:val="a4"/>
              <w:ind w:firstLine="0"/>
            </w:pPr>
            <w:r>
              <w:t>409</w:t>
            </w:r>
          </w:p>
        </w:tc>
        <w:tc>
          <w:tcPr>
            <w:tcW w:w="0" w:type="auto"/>
          </w:tcPr>
          <w:p w14:paraId="28CD0AE5" w14:textId="77777777" w:rsidR="00742E87" w:rsidRDefault="00742E87" w:rsidP="001E4616">
            <w:pPr>
              <w:pStyle w:val="a4"/>
              <w:ind w:firstLine="0"/>
            </w:pPr>
            <w:r>
              <w:t>CONFLICT</w:t>
            </w:r>
          </w:p>
        </w:tc>
        <w:tc>
          <w:tcPr>
            <w:tcW w:w="4835" w:type="dxa"/>
          </w:tcPr>
          <w:p w14:paraId="5D27AC5C" w14:textId="77777777" w:rsidR="00742E87" w:rsidRDefault="00742E87" w:rsidP="001E4616">
            <w:pPr>
              <w:pStyle w:val="a4"/>
              <w:ind w:firstLine="0"/>
            </w:pPr>
            <w:r>
              <w:t>Дублирование ресурса</w:t>
            </w:r>
          </w:p>
        </w:tc>
      </w:tr>
      <w:tr w:rsidR="00742E87" w14:paraId="6B0CB246" w14:textId="77777777" w:rsidTr="00BA55BF">
        <w:tc>
          <w:tcPr>
            <w:tcW w:w="0" w:type="auto"/>
          </w:tcPr>
          <w:p w14:paraId="2D7F17D4" w14:textId="77777777" w:rsidR="00742E87" w:rsidRDefault="00742E87" w:rsidP="001E4616">
            <w:pPr>
              <w:pStyle w:val="a4"/>
              <w:ind w:firstLine="0"/>
            </w:pPr>
            <w:r>
              <w:t>500</w:t>
            </w:r>
          </w:p>
        </w:tc>
        <w:tc>
          <w:tcPr>
            <w:tcW w:w="0" w:type="auto"/>
          </w:tcPr>
          <w:p w14:paraId="7FC1E459" w14:textId="77777777" w:rsidR="00742E87" w:rsidRDefault="00742E87" w:rsidP="001E4616">
            <w:pPr>
              <w:pStyle w:val="a4"/>
              <w:ind w:firstLine="0"/>
            </w:pPr>
            <w:r>
              <w:t>INTERNAL_ERROR</w:t>
            </w:r>
          </w:p>
        </w:tc>
        <w:tc>
          <w:tcPr>
            <w:tcW w:w="4835" w:type="dxa"/>
          </w:tcPr>
          <w:p w14:paraId="4C621D59" w14:textId="77777777" w:rsidR="00742E87" w:rsidRDefault="00742E87" w:rsidP="001E4616">
            <w:pPr>
              <w:pStyle w:val="a4"/>
              <w:ind w:firstLine="0"/>
            </w:pPr>
            <w:r>
              <w:t>Внутренняя ошибка сервера</w:t>
            </w:r>
          </w:p>
        </w:tc>
      </w:tr>
    </w:tbl>
    <w:p w14:paraId="6A6FA8CA" w14:textId="77777777" w:rsidR="001E4616" w:rsidRDefault="001E4616" w:rsidP="00742E87">
      <w:pPr>
        <w:pStyle w:val="a4"/>
      </w:pPr>
    </w:p>
    <w:p w14:paraId="2A0D5E7B" w14:textId="7C01C1AB" w:rsidR="00742E87" w:rsidRDefault="00742E87" w:rsidP="00742E87">
      <w:pPr>
        <w:pStyle w:val="a4"/>
      </w:pPr>
      <w:r>
        <w:t>Всего реализовано 7 REST-контроллеров, каждый из которых следует принципу «тонкого контроллера»:</w:t>
      </w:r>
    </w:p>
    <w:p w14:paraId="5DEE66CE" w14:textId="77777777" w:rsidR="00742E87" w:rsidRPr="005C4CEF" w:rsidRDefault="00742E87">
      <w:pPr>
        <w:pStyle w:val="a4"/>
        <w:numPr>
          <w:ilvl w:val="0"/>
          <w:numId w:val="73"/>
        </w:numPr>
        <w:rPr>
          <w:lang w:val="en-US"/>
        </w:rPr>
      </w:pPr>
      <w:proofErr w:type="spellStart"/>
      <w:r w:rsidRPr="005C4CEF">
        <w:rPr>
          <w:lang w:val="en-US"/>
        </w:rPr>
        <w:t>AuthController</w:t>
      </w:r>
      <w:proofErr w:type="spellEnd"/>
      <w:r w:rsidRPr="005C4CEF">
        <w:rPr>
          <w:lang w:val="en-US"/>
        </w:rPr>
        <w:t xml:space="preserve"> — POST /auth/register (201 Created), POST /auth/login (200 OK). </w:t>
      </w:r>
      <w:r>
        <w:t>Публичные</w:t>
      </w:r>
      <w:r w:rsidRPr="005C4CEF">
        <w:rPr>
          <w:lang w:val="en-US"/>
        </w:rPr>
        <w:t xml:space="preserve"> </w:t>
      </w:r>
      <w:proofErr w:type="spellStart"/>
      <w:r>
        <w:t>эндпоинты</w:t>
      </w:r>
      <w:proofErr w:type="spellEnd"/>
      <w:r w:rsidRPr="005C4CEF">
        <w:rPr>
          <w:lang w:val="en-US"/>
        </w:rPr>
        <w:t>.</w:t>
      </w:r>
    </w:p>
    <w:p w14:paraId="1DEAC9AD" w14:textId="77777777" w:rsidR="00742E87" w:rsidRPr="005C4CEF" w:rsidRDefault="00742E87">
      <w:pPr>
        <w:pStyle w:val="a4"/>
        <w:numPr>
          <w:ilvl w:val="0"/>
          <w:numId w:val="73"/>
        </w:numPr>
        <w:rPr>
          <w:lang w:val="en-US"/>
        </w:rPr>
      </w:pPr>
      <w:proofErr w:type="spellStart"/>
      <w:r w:rsidRPr="005C4CEF">
        <w:rPr>
          <w:lang w:val="en-US"/>
        </w:rPr>
        <w:t>AccountController</w:t>
      </w:r>
      <w:proofErr w:type="spellEnd"/>
      <w:r w:rsidRPr="005C4CEF">
        <w:rPr>
          <w:lang w:val="en-US"/>
        </w:rPr>
        <w:t xml:space="preserve"> — POST /accounts/connect (201), GET /accounts (200), DELETE /accounts/{id} (204), GET /accounts/brokers (200). </w:t>
      </w:r>
      <w:r>
        <w:t>Защищены</w:t>
      </w:r>
      <w:r w:rsidRPr="005C4CEF">
        <w:rPr>
          <w:lang w:val="en-US"/>
        </w:rPr>
        <w:t xml:space="preserve"> JWT.</w:t>
      </w:r>
    </w:p>
    <w:p w14:paraId="5347A758" w14:textId="77777777" w:rsidR="00742E87" w:rsidRPr="005C4CEF" w:rsidRDefault="00742E87">
      <w:pPr>
        <w:pStyle w:val="a4"/>
        <w:numPr>
          <w:ilvl w:val="0"/>
          <w:numId w:val="73"/>
        </w:numPr>
        <w:rPr>
          <w:lang w:val="en-US"/>
        </w:rPr>
      </w:pPr>
      <w:proofErr w:type="spellStart"/>
      <w:r w:rsidRPr="005C4CEF">
        <w:rPr>
          <w:lang w:val="en-US"/>
        </w:rPr>
        <w:t>PortfolioController</w:t>
      </w:r>
      <w:proofErr w:type="spellEnd"/>
      <w:r w:rsidRPr="005C4CEF">
        <w:rPr>
          <w:lang w:val="en-US"/>
        </w:rPr>
        <w:t xml:space="preserve"> — GET /portfolio/analytics (200). </w:t>
      </w:r>
      <w:r>
        <w:t>Возвращает</w:t>
      </w:r>
      <w:r w:rsidRPr="005C4CEF">
        <w:rPr>
          <w:lang w:val="en-US"/>
        </w:rPr>
        <w:t xml:space="preserve"> </w:t>
      </w:r>
      <w:r>
        <w:t>аналитику</w:t>
      </w:r>
      <w:r w:rsidRPr="005C4CEF">
        <w:rPr>
          <w:lang w:val="en-US"/>
        </w:rPr>
        <w:t xml:space="preserve"> </w:t>
      </w:r>
      <w:r>
        <w:t>с</w:t>
      </w:r>
      <w:r w:rsidRPr="005C4CEF">
        <w:rPr>
          <w:lang w:val="en-US"/>
        </w:rPr>
        <w:t xml:space="preserve"> </w:t>
      </w:r>
      <w:r>
        <w:t>текущими</w:t>
      </w:r>
      <w:r w:rsidRPr="005C4CEF">
        <w:rPr>
          <w:lang w:val="en-US"/>
        </w:rPr>
        <w:t xml:space="preserve"> </w:t>
      </w:r>
      <w:r>
        <w:t>ценами</w:t>
      </w:r>
      <w:r w:rsidRPr="005C4CEF">
        <w:rPr>
          <w:lang w:val="en-US"/>
        </w:rPr>
        <w:t>.</w:t>
      </w:r>
    </w:p>
    <w:p w14:paraId="7EEBCF54" w14:textId="77777777" w:rsidR="00742E87" w:rsidRPr="005C4CEF" w:rsidRDefault="00742E87">
      <w:pPr>
        <w:pStyle w:val="a4"/>
        <w:numPr>
          <w:ilvl w:val="0"/>
          <w:numId w:val="73"/>
        </w:numPr>
        <w:rPr>
          <w:lang w:val="en-US"/>
        </w:rPr>
      </w:pPr>
      <w:proofErr w:type="spellStart"/>
      <w:r w:rsidRPr="005C4CEF">
        <w:rPr>
          <w:lang w:val="en-US"/>
        </w:rPr>
        <w:t>OrderController</w:t>
      </w:r>
      <w:proofErr w:type="spellEnd"/>
      <w:r w:rsidRPr="005C4CEF">
        <w:rPr>
          <w:lang w:val="en-US"/>
        </w:rPr>
        <w:t xml:space="preserve"> — POST /orders (201), GET /orders (200, </w:t>
      </w:r>
      <w:r>
        <w:t>пагинация</w:t>
      </w:r>
      <w:r w:rsidRPr="005C4CEF">
        <w:rPr>
          <w:lang w:val="en-US"/>
        </w:rPr>
        <w:t xml:space="preserve">), DELETE /orders/{id} (204). </w:t>
      </w:r>
      <w:r>
        <w:t>Ордера</w:t>
      </w:r>
      <w:r w:rsidRPr="005C4CEF">
        <w:rPr>
          <w:lang w:val="en-US"/>
        </w:rPr>
        <w:t xml:space="preserve"> </w:t>
      </w:r>
      <w:r>
        <w:t>с</w:t>
      </w:r>
      <w:r w:rsidRPr="005C4CEF">
        <w:rPr>
          <w:lang w:val="en-US"/>
        </w:rPr>
        <w:t xml:space="preserve"> </w:t>
      </w:r>
      <w:r>
        <w:t>направлением</w:t>
      </w:r>
      <w:r w:rsidRPr="005C4CEF">
        <w:rPr>
          <w:lang w:val="en-US"/>
        </w:rPr>
        <w:t xml:space="preserve"> BUY/SELL.</w:t>
      </w:r>
    </w:p>
    <w:p w14:paraId="377DCD17" w14:textId="77777777" w:rsidR="00742E87" w:rsidRPr="005C4CEF" w:rsidRDefault="00742E87">
      <w:pPr>
        <w:pStyle w:val="a4"/>
        <w:numPr>
          <w:ilvl w:val="0"/>
          <w:numId w:val="73"/>
        </w:numPr>
        <w:rPr>
          <w:lang w:val="en-US"/>
        </w:rPr>
      </w:pPr>
      <w:proofErr w:type="spellStart"/>
      <w:r w:rsidRPr="005C4CEF">
        <w:rPr>
          <w:lang w:val="en-US"/>
        </w:rPr>
        <w:t>SyncController</w:t>
      </w:r>
      <w:proofErr w:type="spellEnd"/>
      <w:r w:rsidRPr="005C4CEF">
        <w:rPr>
          <w:lang w:val="en-US"/>
        </w:rPr>
        <w:t xml:space="preserve"> — POST /sync/accounts/{id} (202 Accepted). </w:t>
      </w:r>
      <w:r>
        <w:t>Ручная</w:t>
      </w:r>
      <w:r w:rsidRPr="005C4CEF">
        <w:rPr>
          <w:lang w:val="en-US"/>
        </w:rPr>
        <w:t xml:space="preserve"> </w:t>
      </w:r>
      <w:r>
        <w:t>синхронизация</w:t>
      </w:r>
      <w:r w:rsidRPr="005C4CEF">
        <w:rPr>
          <w:lang w:val="en-US"/>
        </w:rPr>
        <w:t xml:space="preserve"> </w:t>
      </w:r>
      <w:r>
        <w:t>счёта</w:t>
      </w:r>
      <w:r w:rsidRPr="005C4CEF">
        <w:rPr>
          <w:lang w:val="en-US"/>
        </w:rPr>
        <w:t>.</w:t>
      </w:r>
    </w:p>
    <w:p w14:paraId="7031C3B1" w14:textId="77777777" w:rsidR="00742E87" w:rsidRPr="005C4CEF" w:rsidRDefault="00742E87">
      <w:pPr>
        <w:pStyle w:val="a4"/>
        <w:numPr>
          <w:ilvl w:val="0"/>
          <w:numId w:val="73"/>
        </w:numPr>
        <w:rPr>
          <w:lang w:val="en-US"/>
        </w:rPr>
      </w:pPr>
      <w:proofErr w:type="spellStart"/>
      <w:r w:rsidRPr="005C4CEF">
        <w:rPr>
          <w:lang w:val="en-US"/>
        </w:rPr>
        <w:t>NotificationController</w:t>
      </w:r>
      <w:proofErr w:type="spellEnd"/>
      <w:r w:rsidRPr="005C4CEF">
        <w:rPr>
          <w:lang w:val="en-US"/>
        </w:rPr>
        <w:t xml:space="preserve"> — GET /notifications (200), PATCH /notifications/{id}/read (200). </w:t>
      </w:r>
      <w:r>
        <w:t>Список</w:t>
      </w:r>
      <w:r w:rsidRPr="005C4CEF">
        <w:rPr>
          <w:lang w:val="en-US"/>
        </w:rPr>
        <w:t xml:space="preserve"> </w:t>
      </w:r>
      <w:r>
        <w:t>и</w:t>
      </w:r>
      <w:r w:rsidRPr="005C4CEF">
        <w:rPr>
          <w:lang w:val="en-US"/>
        </w:rPr>
        <w:t xml:space="preserve"> </w:t>
      </w:r>
      <w:r>
        <w:t>отметка</w:t>
      </w:r>
      <w:r w:rsidRPr="005C4CEF">
        <w:rPr>
          <w:lang w:val="en-US"/>
        </w:rPr>
        <w:t xml:space="preserve"> </w:t>
      </w:r>
      <w:r>
        <w:t>о</w:t>
      </w:r>
      <w:r w:rsidRPr="005C4CEF">
        <w:rPr>
          <w:lang w:val="en-US"/>
        </w:rPr>
        <w:t xml:space="preserve"> </w:t>
      </w:r>
      <w:r>
        <w:t>прочтении</w:t>
      </w:r>
      <w:r w:rsidRPr="005C4CEF">
        <w:rPr>
          <w:lang w:val="en-US"/>
        </w:rPr>
        <w:t>.</w:t>
      </w:r>
    </w:p>
    <w:p w14:paraId="402D636C" w14:textId="77777777" w:rsidR="00742E87" w:rsidRDefault="00742E87">
      <w:pPr>
        <w:pStyle w:val="a4"/>
        <w:numPr>
          <w:ilvl w:val="0"/>
          <w:numId w:val="73"/>
        </w:numPr>
      </w:pPr>
      <w:proofErr w:type="spellStart"/>
      <w:r w:rsidRPr="005C4CEF">
        <w:rPr>
          <w:lang w:val="en-US"/>
        </w:rPr>
        <w:t>ReportController</w:t>
      </w:r>
      <w:proofErr w:type="spellEnd"/>
      <w:r w:rsidRPr="005C4CEF">
        <w:rPr>
          <w:lang w:val="en-US"/>
        </w:rPr>
        <w:t xml:space="preserve"> — POST /reports/generate (202), GET /reports (200), GET /reports/{id} (200). </w:t>
      </w:r>
      <w:r>
        <w:t>Асинхронная генерация отчётов.</w:t>
      </w:r>
    </w:p>
    <w:p w14:paraId="284C0552" w14:textId="77777777" w:rsidR="00742E87" w:rsidRDefault="00742E87" w:rsidP="00742E87">
      <w:pPr>
        <w:pStyle w:val="a4"/>
      </w:pPr>
      <w:r>
        <w:t xml:space="preserve">Все контроллеры используют @Valid для валидации входных DTO, @AuthenticationPrincipal для получения текущего пользователя и </w:t>
      </w:r>
      <w:proofErr w:type="spellStart"/>
      <w:r>
        <w:t>SecurityUtils</w:t>
      </w:r>
      <w:proofErr w:type="spellEnd"/>
      <w:r>
        <w:t xml:space="preserve"> для извлечения UUID пользователя из </w:t>
      </w:r>
      <w:proofErr w:type="spellStart"/>
      <w:r>
        <w:t>principal</w:t>
      </w:r>
      <w:proofErr w:type="spellEnd"/>
      <w:r>
        <w:t>.</w:t>
      </w:r>
    </w:p>
    <w:p w14:paraId="29FC9724" w14:textId="77777777" w:rsidR="00742E87" w:rsidRDefault="00742E87" w:rsidP="00742E87">
      <w:pPr>
        <w:pStyle w:val="a4"/>
      </w:pPr>
      <w:r>
        <w:lastRenderedPageBreak/>
        <w:t>Контроллеры покрыты тестами с использованием @WebMvcTest — легковесные тесты, загружающие только веб-слой без полного контекста приложения.</w:t>
      </w:r>
    </w:p>
    <w:p w14:paraId="5A3F022A" w14:textId="77777777" w:rsidR="00742E87" w:rsidRDefault="00742E87" w:rsidP="00742E87">
      <w:pPr>
        <w:pStyle w:val="a4"/>
      </w:pPr>
      <w:r>
        <w:t xml:space="preserve">Тесты </w:t>
      </w:r>
      <w:proofErr w:type="spellStart"/>
      <w:r>
        <w:t>AuthControllerTest</w:t>
      </w:r>
      <w:proofErr w:type="spellEnd"/>
      <w:r>
        <w:t xml:space="preserve"> (6 тестов): - register_validRequest_returns201 — успешная регистрация. - register_duplicateEmail_returns409 — конфликт при дублировании </w:t>
      </w:r>
      <w:proofErr w:type="spellStart"/>
      <w:r>
        <w:t>email</w:t>
      </w:r>
      <w:proofErr w:type="spellEnd"/>
      <w:r>
        <w:t xml:space="preserve">. - register_invalidEmail_returns400 — </w:t>
      </w:r>
      <w:proofErr w:type="spellStart"/>
      <w:r>
        <w:t>невалидный</w:t>
      </w:r>
      <w:proofErr w:type="spellEnd"/>
      <w:r>
        <w:t xml:space="preserve"> формат </w:t>
      </w:r>
      <w:proofErr w:type="spellStart"/>
      <w:r>
        <w:t>email</w:t>
      </w:r>
      <w:proofErr w:type="spellEnd"/>
      <w:r>
        <w:t xml:space="preserve">. - register_shortPassword_returns400 — пароль менее 8 символов. - </w:t>
      </w:r>
      <w:proofErr w:type="spellStart"/>
      <w:r>
        <w:t>login_validCredentials_returnsToken</w:t>
      </w:r>
      <w:proofErr w:type="spellEnd"/>
      <w:r>
        <w:t xml:space="preserve"> — успешный вход. - login_missingEmail_returns400 — отсутствует </w:t>
      </w:r>
      <w:proofErr w:type="spellStart"/>
      <w:r>
        <w:t>email</w:t>
      </w:r>
      <w:proofErr w:type="spellEnd"/>
      <w:r>
        <w:t xml:space="preserve"> в запросе.</w:t>
      </w:r>
    </w:p>
    <w:p w14:paraId="3E42E70A" w14:textId="77777777" w:rsidR="00742E87" w:rsidRDefault="00742E87" w:rsidP="00742E87">
      <w:pPr>
        <w:pStyle w:val="a4"/>
      </w:pPr>
      <w:r>
        <w:t xml:space="preserve">Тесты </w:t>
      </w:r>
      <w:proofErr w:type="spellStart"/>
      <w:r>
        <w:t>AccountControllerTest</w:t>
      </w:r>
      <w:proofErr w:type="spellEnd"/>
      <w:r>
        <w:t xml:space="preserve"> (5 тестов): - connect_validRequest_returns201 — успешное подключение счёта. - connect_duplicate_returns409 — повторное подключение. - connect_missingBrokerId_returns400 — отсутствует </w:t>
      </w:r>
      <w:proofErr w:type="spellStart"/>
      <w:r>
        <w:t>brokerId</w:t>
      </w:r>
      <w:proofErr w:type="spellEnd"/>
      <w:r>
        <w:t xml:space="preserve">. - </w:t>
      </w:r>
      <w:proofErr w:type="spellStart"/>
      <w:r>
        <w:t>list_authenticated_returnsAccounts</w:t>
      </w:r>
      <w:proofErr w:type="spellEnd"/>
      <w:r>
        <w:t xml:space="preserve"> — список счетов. - list_unauthenticated_returns401 — запрос без JWT.</w:t>
      </w:r>
    </w:p>
    <w:p w14:paraId="27A6460C" w14:textId="77777777" w:rsidR="00742E87" w:rsidRDefault="00742E87" w:rsidP="00742E87">
      <w:pPr>
        <w:pStyle w:val="a4"/>
      </w:pPr>
      <w:r>
        <w:t xml:space="preserve">Тесты </w:t>
      </w:r>
      <w:proofErr w:type="spellStart"/>
      <w:r>
        <w:t>OrderControllerTest</w:t>
      </w:r>
      <w:proofErr w:type="spellEnd"/>
      <w:r>
        <w:t xml:space="preserve"> (5 тестов): - create_validRequest_returns201 — успешное создание ордера. - create_missingTicker_returns400 — отсутствует тикер. - create_negativeQty_returns400 — отрицательное количество. - </w:t>
      </w:r>
      <w:proofErr w:type="spellStart"/>
      <w:r>
        <w:t>list_returnsPaginatedOrders</w:t>
      </w:r>
      <w:proofErr w:type="spellEnd"/>
      <w:r>
        <w:t xml:space="preserve"> — </w:t>
      </w:r>
      <w:proofErr w:type="spellStart"/>
      <w:r>
        <w:t>пагинированный</w:t>
      </w:r>
      <w:proofErr w:type="spellEnd"/>
      <w:r>
        <w:t xml:space="preserve"> список. - list_unauthenticated_returns401 — запрос без JWT.</w:t>
      </w:r>
    </w:p>
    <w:p w14:paraId="30DA04EA" w14:textId="3DCC04BC" w:rsidR="00742E87" w:rsidRDefault="00DD3217" w:rsidP="007B2C81">
      <w:pPr>
        <w:pStyle w:val="a8"/>
      </w:pPr>
      <w:bookmarkStart w:id="18" w:name="_Toc230653132"/>
      <w:r>
        <w:lastRenderedPageBreak/>
        <w:t xml:space="preserve">4. </w:t>
      </w:r>
      <w:r>
        <w:rPr>
          <w:caps w:val="0"/>
        </w:rPr>
        <w:t>Тестирование и обеспечение качества</w:t>
      </w:r>
      <w:bookmarkEnd w:id="18"/>
    </w:p>
    <w:p w14:paraId="36FB5495" w14:textId="77777777" w:rsidR="00742E87" w:rsidRDefault="00742E87" w:rsidP="007B2C81">
      <w:pPr>
        <w:pStyle w:val="a6"/>
      </w:pPr>
      <w:bookmarkStart w:id="19" w:name="_Toc230653133"/>
      <w:r>
        <w:t>4.1. Модульное тестирование</w:t>
      </w:r>
      <w:bookmarkEnd w:id="19"/>
    </w:p>
    <w:p w14:paraId="62E8AE38" w14:textId="77777777" w:rsidR="00742E87" w:rsidRDefault="00742E87" w:rsidP="00742E87">
      <w:pPr>
        <w:pStyle w:val="a4"/>
      </w:pPr>
      <w:r>
        <w:t xml:space="preserve">Модульные тесты сервисного слоя реализованы с использованием </w:t>
      </w:r>
      <w:proofErr w:type="spellStart"/>
      <w:r>
        <w:t>JUnit</w:t>
      </w:r>
      <w:proofErr w:type="spellEnd"/>
      <w:r>
        <w:t xml:space="preserve"> 5 и </w:t>
      </w:r>
      <w:proofErr w:type="spellStart"/>
      <w:r>
        <w:t>Mockito</w:t>
      </w:r>
      <w:proofErr w:type="spellEnd"/>
      <w:r>
        <w:t xml:space="preserve"> (@</w:t>
      </w:r>
      <w:proofErr w:type="gramStart"/>
      <w:r>
        <w:t>ExtendWith(</w:t>
      </w:r>
      <w:proofErr w:type="gramEnd"/>
      <w:r>
        <w:t xml:space="preserve">MockitoExtension.class)). Все внешние зависимости </w:t>
      </w:r>
      <w:proofErr w:type="spellStart"/>
      <w:r>
        <w:t>замокированы</w:t>
      </w:r>
      <w:proofErr w:type="spellEnd"/>
      <w:r>
        <w:t xml:space="preserve"> через @Mock / @InjectMocks.</w:t>
      </w:r>
    </w:p>
    <w:p w14:paraId="13708F3C" w14:textId="77777777" w:rsidR="00742E87" w:rsidRDefault="00742E87" w:rsidP="00742E87">
      <w:pPr>
        <w:pStyle w:val="a4"/>
      </w:pPr>
      <w:proofErr w:type="spellStart"/>
      <w:r>
        <w:t>UserServiceTest</w:t>
      </w:r>
      <w:proofErr w:type="spellEnd"/>
      <w:r>
        <w:t xml:space="preserve"> (3 теста): - </w:t>
      </w:r>
      <w:proofErr w:type="spellStart"/>
      <w:r>
        <w:t>createUser_success</w:t>
      </w:r>
      <w:proofErr w:type="spellEnd"/>
      <w:r>
        <w:t xml:space="preserve"> — создание пользователя, проверка </w:t>
      </w:r>
      <w:proofErr w:type="spellStart"/>
      <w:r>
        <w:t>BCrypt</w:t>
      </w:r>
      <w:proofErr w:type="spellEnd"/>
      <w:r>
        <w:t xml:space="preserve">-хэширования, создание портфеля. - </w:t>
      </w:r>
      <w:proofErr w:type="spellStart"/>
      <w:r>
        <w:t>createUser_passwordEncoded</w:t>
      </w:r>
      <w:proofErr w:type="spellEnd"/>
      <w:r>
        <w:t xml:space="preserve"> — проверка вызова </w:t>
      </w:r>
      <w:proofErr w:type="spellStart"/>
      <w:r>
        <w:t>passwordEncoder.encode</w:t>
      </w:r>
      <w:proofErr w:type="spellEnd"/>
      <w:r>
        <w:t xml:space="preserve">(). - </w:t>
      </w:r>
      <w:proofErr w:type="spellStart"/>
      <w:r>
        <w:t>createUser_duplicateEmail</w:t>
      </w:r>
      <w:proofErr w:type="spellEnd"/>
      <w:r>
        <w:t xml:space="preserve"> — </w:t>
      </w:r>
      <w:proofErr w:type="spellStart"/>
      <w:r>
        <w:t>ConflictException</w:t>
      </w:r>
      <w:proofErr w:type="spellEnd"/>
      <w:r>
        <w:t xml:space="preserve"> при существующем </w:t>
      </w:r>
      <w:proofErr w:type="spellStart"/>
      <w:r>
        <w:t>email</w:t>
      </w:r>
      <w:proofErr w:type="spellEnd"/>
      <w:r>
        <w:t>.</w:t>
      </w:r>
    </w:p>
    <w:p w14:paraId="6033B20F" w14:textId="77777777" w:rsidR="00742E87" w:rsidRDefault="00742E87" w:rsidP="00742E87">
      <w:pPr>
        <w:pStyle w:val="a4"/>
      </w:pPr>
      <w:proofErr w:type="spellStart"/>
      <w:r>
        <w:t>AuthServiceTest</w:t>
      </w:r>
      <w:proofErr w:type="spellEnd"/>
      <w:r>
        <w:t xml:space="preserve"> (3 теста): - </w:t>
      </w:r>
      <w:proofErr w:type="spellStart"/>
      <w:r>
        <w:t>login_validCredentials</w:t>
      </w:r>
      <w:proofErr w:type="spellEnd"/>
      <w:r>
        <w:t xml:space="preserve"> — проверка пароля, генерация JWT-токена. - </w:t>
      </w:r>
      <w:proofErr w:type="spellStart"/>
      <w:r>
        <w:t>login_wrongPassword</w:t>
      </w:r>
      <w:proofErr w:type="spellEnd"/>
      <w:r>
        <w:t xml:space="preserve"> — </w:t>
      </w:r>
      <w:proofErr w:type="spellStart"/>
      <w:r>
        <w:t>AppException</w:t>
      </w:r>
      <w:proofErr w:type="spellEnd"/>
      <w:r>
        <w:t xml:space="preserve"> с кодом UNAUTHORIZED. - </w:t>
      </w:r>
      <w:proofErr w:type="spellStart"/>
      <w:r>
        <w:t>login_emailNotFound</w:t>
      </w:r>
      <w:proofErr w:type="spellEnd"/>
      <w:r>
        <w:t xml:space="preserve"> — </w:t>
      </w:r>
      <w:proofErr w:type="spellStart"/>
      <w:r>
        <w:t>EntityNotFoundException</w:t>
      </w:r>
      <w:proofErr w:type="spellEnd"/>
      <w:r>
        <w:t>.</w:t>
      </w:r>
    </w:p>
    <w:p w14:paraId="3A42CB4E" w14:textId="77777777" w:rsidR="00742E87" w:rsidRDefault="00742E87" w:rsidP="00742E87">
      <w:pPr>
        <w:pStyle w:val="a4"/>
      </w:pPr>
      <w:proofErr w:type="spellStart"/>
      <w:r>
        <w:t>AccountServiceTest</w:t>
      </w:r>
      <w:proofErr w:type="spellEnd"/>
      <w:r>
        <w:t xml:space="preserve"> (6 тестов): - </w:t>
      </w:r>
      <w:proofErr w:type="spellStart"/>
      <w:r>
        <w:t>connectBrokerAccount_success</w:t>
      </w:r>
      <w:proofErr w:type="spellEnd"/>
      <w:r>
        <w:t xml:space="preserve"> — полный цикл: валидация токена, шифрование AES, сохранение. - </w:t>
      </w:r>
      <w:proofErr w:type="spellStart"/>
      <w:r>
        <w:t>connectBrokerAccount_duplicate</w:t>
      </w:r>
      <w:proofErr w:type="spellEnd"/>
      <w:r>
        <w:t xml:space="preserve"> — </w:t>
      </w:r>
      <w:proofErr w:type="spellStart"/>
      <w:r>
        <w:t>ConflictException</w:t>
      </w:r>
      <w:proofErr w:type="spellEnd"/>
      <w:r>
        <w:t xml:space="preserve"> при повторном подключении. - </w:t>
      </w:r>
      <w:proofErr w:type="spellStart"/>
      <w:r>
        <w:t>connectBrokerAccount_invalidToken</w:t>
      </w:r>
      <w:proofErr w:type="spellEnd"/>
      <w:r>
        <w:t xml:space="preserve"> — </w:t>
      </w:r>
      <w:proofErr w:type="spellStart"/>
      <w:r>
        <w:t>AppException</w:t>
      </w:r>
      <w:proofErr w:type="spellEnd"/>
      <w:r>
        <w:t xml:space="preserve"> при </w:t>
      </w:r>
      <w:proofErr w:type="spellStart"/>
      <w:r>
        <w:t>невалидном</w:t>
      </w:r>
      <w:proofErr w:type="spellEnd"/>
      <w:r>
        <w:t xml:space="preserve"> токене брокера. - </w:t>
      </w:r>
      <w:proofErr w:type="spellStart"/>
      <w:r>
        <w:t>connectBrokerAccount_brokerNotFound</w:t>
      </w:r>
      <w:proofErr w:type="spellEnd"/>
      <w:r>
        <w:t xml:space="preserve"> — </w:t>
      </w:r>
      <w:proofErr w:type="spellStart"/>
      <w:r>
        <w:t>EntityNotFoundException</w:t>
      </w:r>
      <w:proofErr w:type="spellEnd"/>
      <w:r>
        <w:t xml:space="preserve">. - </w:t>
      </w:r>
      <w:proofErr w:type="spellStart"/>
      <w:r>
        <w:t>disconnectAccount_notOwner</w:t>
      </w:r>
      <w:proofErr w:type="spellEnd"/>
      <w:r>
        <w:t xml:space="preserve"> — </w:t>
      </w:r>
      <w:proofErr w:type="spellStart"/>
      <w:r>
        <w:t>ForbiddenException</w:t>
      </w:r>
      <w:proofErr w:type="spellEnd"/>
      <w:r>
        <w:t xml:space="preserve"> при попытке отключить чужой счёт. - </w:t>
      </w:r>
      <w:proofErr w:type="spellStart"/>
      <w:r>
        <w:t>disconnectAccount_success</w:t>
      </w:r>
      <w:proofErr w:type="spellEnd"/>
      <w:r>
        <w:t xml:space="preserve"> —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(проверка </w:t>
      </w:r>
      <w:proofErr w:type="spellStart"/>
      <w:r>
        <w:t>deleted_at</w:t>
      </w:r>
      <w:proofErr w:type="spellEnd"/>
      <w:r>
        <w:t xml:space="preserve"> и статуса REVOKED).</w:t>
      </w:r>
    </w:p>
    <w:p w14:paraId="2F7E51B8" w14:textId="77777777" w:rsidR="00742E87" w:rsidRDefault="00742E87" w:rsidP="00742E87">
      <w:pPr>
        <w:pStyle w:val="a4"/>
      </w:pPr>
      <w:proofErr w:type="spellStart"/>
      <w:r>
        <w:t>AnalyticsServiceTest</w:t>
      </w:r>
      <w:proofErr w:type="spellEnd"/>
      <w:r>
        <w:t xml:space="preserve"> (4 теста): - </w:t>
      </w:r>
      <w:proofErr w:type="spellStart"/>
      <w:r>
        <w:t>buildAnalytics_emptyPortfolio</w:t>
      </w:r>
      <w:proofErr w:type="spellEnd"/>
      <w:r>
        <w:t xml:space="preserve"> — нулевые значения при пустом портфеле. - </w:t>
      </w:r>
      <w:proofErr w:type="spellStart"/>
      <w:r>
        <w:t>buildAnalytics_withAssets</w:t>
      </w:r>
      <w:proofErr w:type="spellEnd"/>
      <w:r>
        <w:t xml:space="preserve"> — расчёт P&amp;L: купили 10 акций по 250, текущая цена 300, P&amp;L = +500 (+20%). - </w:t>
      </w:r>
      <w:proofErr w:type="spellStart"/>
      <w:r>
        <w:t>buildAnalytics_priceNotInMarket</w:t>
      </w:r>
      <w:proofErr w:type="spellEnd"/>
      <w:r>
        <w:t xml:space="preserve"> — </w:t>
      </w:r>
      <w:proofErr w:type="spellStart"/>
      <w:r>
        <w:t>fallback</w:t>
      </w:r>
      <w:proofErr w:type="spellEnd"/>
      <w:r>
        <w:t xml:space="preserve"> на </w:t>
      </w:r>
      <w:proofErr w:type="spellStart"/>
      <w:r>
        <w:t>avg_price</w:t>
      </w:r>
      <w:proofErr w:type="spellEnd"/>
      <w:r>
        <w:t xml:space="preserve"> при отсутствии котировки. - </w:t>
      </w:r>
      <w:proofErr w:type="spellStart"/>
      <w:r>
        <w:t>buildAnalytics_portfolioNotFound</w:t>
      </w:r>
      <w:proofErr w:type="spellEnd"/>
      <w:r>
        <w:t xml:space="preserve"> — </w:t>
      </w:r>
      <w:proofErr w:type="spellStart"/>
      <w:r>
        <w:t>EntityNotFoundException</w:t>
      </w:r>
      <w:proofErr w:type="spellEnd"/>
      <w:r>
        <w:t>.</w:t>
      </w:r>
    </w:p>
    <w:p w14:paraId="1C11C647" w14:textId="77777777" w:rsidR="00742E87" w:rsidRDefault="00742E87" w:rsidP="00742E87">
      <w:pPr>
        <w:pStyle w:val="a4"/>
      </w:pPr>
      <w:proofErr w:type="spellStart"/>
      <w:r>
        <w:t>OrderServiceTest</w:t>
      </w:r>
      <w:proofErr w:type="spellEnd"/>
      <w:r>
        <w:t xml:space="preserve"> (2 теста): - </w:t>
      </w:r>
      <w:proofErr w:type="spellStart"/>
      <w:r>
        <w:t>createOrder_success</w:t>
      </w:r>
      <w:proofErr w:type="spellEnd"/>
      <w:r>
        <w:t xml:space="preserve"> — создание ордера, сохранение транзакции, отправка уведомления. - </w:t>
      </w:r>
      <w:proofErr w:type="spellStart"/>
      <w:r>
        <w:t>createOrder_forbiddenAccount</w:t>
      </w:r>
      <w:proofErr w:type="spellEnd"/>
      <w:r>
        <w:t xml:space="preserve"> — </w:t>
      </w:r>
      <w:proofErr w:type="spellStart"/>
      <w:r>
        <w:t>ForbiddenException</w:t>
      </w:r>
      <w:proofErr w:type="spellEnd"/>
      <w:r>
        <w:t xml:space="preserve"> при чужом счёте.</w:t>
      </w:r>
    </w:p>
    <w:p w14:paraId="70F061BD" w14:textId="77777777" w:rsidR="00742E87" w:rsidRDefault="00742E87" w:rsidP="007B2C81">
      <w:pPr>
        <w:pStyle w:val="a6"/>
      </w:pPr>
      <w:bookmarkStart w:id="20" w:name="_Toc230653134"/>
      <w:r>
        <w:lastRenderedPageBreak/>
        <w:t>4</w:t>
      </w:r>
      <w:r w:rsidRPr="007B2C81">
        <w:t>.2. Интеграционное тестирование</w:t>
      </w:r>
      <w:bookmarkEnd w:id="20"/>
    </w:p>
    <w:p w14:paraId="50E28898" w14:textId="77777777" w:rsidR="00742E87" w:rsidRDefault="00742E87" w:rsidP="00742E87">
      <w:pPr>
        <w:pStyle w:val="a4"/>
      </w:pPr>
      <w:r>
        <w:t xml:space="preserve">Интеграционные тесты репозиториев реализованы с использованием @DataJpaTest — аннотации, запускающей встроенную </w:t>
      </w:r>
      <w:proofErr w:type="spellStart"/>
      <w:r>
        <w:t>in-memory</w:t>
      </w:r>
      <w:proofErr w:type="spellEnd"/>
      <w:r>
        <w:t xml:space="preserve"> базу данных (H2) и проверяющей JPA-запросы.</w:t>
      </w:r>
    </w:p>
    <w:p w14:paraId="1D9F0F81" w14:textId="77777777" w:rsidR="00742E87" w:rsidRDefault="00742E87" w:rsidP="00742E87">
      <w:pPr>
        <w:pStyle w:val="a4"/>
      </w:pPr>
      <w:proofErr w:type="spellStart"/>
      <w:r>
        <w:t>UserRepositoryTest</w:t>
      </w:r>
      <w:proofErr w:type="spellEnd"/>
      <w:r>
        <w:t xml:space="preserve"> (2 теста): - </w:t>
      </w:r>
      <w:proofErr w:type="spellStart"/>
      <w:r>
        <w:t>findByEmail_andExistsByEmail</w:t>
      </w:r>
      <w:proofErr w:type="spellEnd"/>
      <w:r>
        <w:t xml:space="preserve"> — проверка поиска по </w:t>
      </w:r>
      <w:proofErr w:type="spellStart"/>
      <w:r>
        <w:t>email</w:t>
      </w:r>
      <w:proofErr w:type="spellEnd"/>
      <w:r>
        <w:t xml:space="preserve"> с учётом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</w:t>
      </w:r>
      <w:proofErr w:type="spellStart"/>
      <w:r>
        <w:t>deleted_at</w:t>
      </w:r>
      <w:proofErr w:type="spellEnd"/>
      <w:r>
        <w:t xml:space="preserve"> IS NULL). - </w:t>
      </w:r>
      <w:proofErr w:type="spellStart"/>
      <w:r>
        <w:t>existsByEmail_softDeleted</w:t>
      </w:r>
      <w:proofErr w:type="spellEnd"/>
      <w:r>
        <w:t xml:space="preserve"> — пользователь с </w:t>
      </w:r>
      <w:proofErr w:type="spellStart"/>
      <w:r>
        <w:t>deleted_at</w:t>
      </w:r>
      <w:proofErr w:type="spellEnd"/>
      <w:r>
        <w:t xml:space="preserve"> не должен находиться.</w:t>
      </w:r>
    </w:p>
    <w:p w14:paraId="7A228AFF" w14:textId="77777777" w:rsidR="00742E87" w:rsidRDefault="00742E87" w:rsidP="007B2C81">
      <w:pPr>
        <w:pStyle w:val="a6"/>
      </w:pPr>
      <w:bookmarkStart w:id="21" w:name="_Toc230653135"/>
      <w:r>
        <w:t>4.3. Системное тестирование</w:t>
      </w:r>
      <w:bookmarkEnd w:id="21"/>
    </w:p>
    <w:p w14:paraId="1A3B4F40" w14:textId="77777777" w:rsidR="00742E87" w:rsidRDefault="00742E87" w:rsidP="00742E87">
      <w:pPr>
        <w:pStyle w:val="a4"/>
      </w:pPr>
      <w:r>
        <w:t xml:space="preserve">Системное тестирование проводилось вручную через мобильное приложение и </w:t>
      </w:r>
      <w:proofErr w:type="spellStart"/>
      <w:r>
        <w:t>Swagger</w:t>
      </w:r>
      <w:proofErr w:type="spellEnd"/>
      <w:r>
        <w:t xml:space="preserve"> UI:</w:t>
      </w:r>
    </w:p>
    <w:p w14:paraId="705C1267" w14:textId="77777777" w:rsidR="00742E87" w:rsidRDefault="00742E87" w:rsidP="00742E87">
      <w:pPr>
        <w:pStyle w:val="a4"/>
      </w:pPr>
      <w:r>
        <w:t>Сценарий регистрации и входа — регистрация нового пользователя, автоматический вход, проверка JWT в последующих запросах.</w:t>
      </w:r>
    </w:p>
    <w:p w14:paraId="173AF68D" w14:textId="77777777" w:rsidR="00742E87" w:rsidRDefault="00742E87" w:rsidP="00742E87">
      <w:pPr>
        <w:pStyle w:val="a4"/>
      </w:pPr>
      <w:r>
        <w:t>Сценарий подключения счёта — выбор брокера, ввод номера счёта и токена, проверка появления в списке.</w:t>
      </w:r>
    </w:p>
    <w:p w14:paraId="4C113FBC" w14:textId="77777777" w:rsidR="00742E87" w:rsidRDefault="00742E87" w:rsidP="00742E87">
      <w:pPr>
        <w:pStyle w:val="a4"/>
      </w:pPr>
      <w:r>
        <w:t>Сценарий торговли — выставление ордера BUY SBER, проверка статуса PENDING, отмена ордера.</w:t>
      </w:r>
    </w:p>
    <w:p w14:paraId="4CC6F832" w14:textId="77777777" w:rsidR="00742E87" w:rsidRDefault="00742E87" w:rsidP="00742E87">
      <w:pPr>
        <w:pStyle w:val="a4"/>
      </w:pPr>
      <w:r>
        <w:t>Сценарий аналитики — просмотр портфеля с расчётом P&amp;L по текущим ценам.</w:t>
      </w:r>
    </w:p>
    <w:p w14:paraId="082C7B65" w14:textId="77777777" w:rsidR="00742E87" w:rsidRDefault="00742E87" w:rsidP="00742E87">
      <w:pPr>
        <w:pStyle w:val="a4"/>
      </w:pPr>
      <w:r>
        <w:t>Сценарий уведомлений — проверка уведомлений об исполнении ордера, отметка о прочтении.</w:t>
      </w:r>
    </w:p>
    <w:p w14:paraId="2D869461" w14:textId="77777777" w:rsidR="00742E87" w:rsidRDefault="00742E87" w:rsidP="00742E87">
      <w:pPr>
        <w:pStyle w:val="a4"/>
      </w:pPr>
      <w:r>
        <w:t>Демо-данные загружены миграцией V13: пользователь demo@investagg.ru / Demo1234, 2 брокерских счёта, 5 активов, 4 ордера, 3 транзакции, 4 уведомления.</w:t>
      </w:r>
    </w:p>
    <w:p w14:paraId="1EF71A0B" w14:textId="77777777" w:rsidR="00742E87" w:rsidRDefault="00742E87" w:rsidP="007B2C81">
      <w:pPr>
        <w:pStyle w:val="a6"/>
      </w:pPr>
      <w:bookmarkStart w:id="22" w:name="_Toc230653136"/>
      <w:r>
        <w:t>4.4. Нагрузочное тестирование</w:t>
      </w:r>
      <w:bookmarkEnd w:id="22"/>
    </w:p>
    <w:p w14:paraId="08AED272" w14:textId="77777777" w:rsidR="00742E87" w:rsidRDefault="00742E87" w:rsidP="00742E87">
      <w:pPr>
        <w:pStyle w:val="a4"/>
      </w:pPr>
      <w:r>
        <w:t>В текущей версии проекта формальное нагрузочное тестирование не проводилось. Однако архитектура предусматривает масштабируемость:</w:t>
      </w:r>
    </w:p>
    <w:p w14:paraId="35CC069A" w14:textId="77777777" w:rsidR="00742E87" w:rsidRDefault="00742E87" w:rsidP="00742E87">
      <w:pPr>
        <w:pStyle w:val="a4"/>
      </w:pPr>
      <w:proofErr w:type="spellStart"/>
      <w:r>
        <w:t>Stateless</w:t>
      </w:r>
      <w:proofErr w:type="spellEnd"/>
      <w:r>
        <w:t xml:space="preserve"> API — горизонтальное масштабирование через запуск нескольких экземпляров </w:t>
      </w:r>
      <w:proofErr w:type="spellStart"/>
      <w:r>
        <w:t>backend</w:t>
      </w:r>
      <w:proofErr w:type="spellEnd"/>
      <w:r>
        <w:t xml:space="preserve"> за балансировщиком.</w:t>
      </w:r>
    </w:p>
    <w:p w14:paraId="6F261BB5" w14:textId="77777777" w:rsidR="00742E87" w:rsidRDefault="00742E87" w:rsidP="00742E87">
      <w:pPr>
        <w:pStyle w:val="a4"/>
      </w:pPr>
      <w:r>
        <w:lastRenderedPageBreak/>
        <w:t xml:space="preserve">Connection Pool — </w:t>
      </w:r>
      <w:proofErr w:type="spellStart"/>
      <w:r>
        <w:t>HikariCP</w:t>
      </w:r>
      <w:proofErr w:type="spellEnd"/>
      <w:r>
        <w:t xml:space="preserve"> с конфигурируемым пулом подключений к </w:t>
      </w:r>
      <w:proofErr w:type="spellStart"/>
      <w:r>
        <w:t>PostgreSQL</w:t>
      </w:r>
      <w:proofErr w:type="spellEnd"/>
      <w:r>
        <w:t>.</w:t>
      </w:r>
    </w:p>
    <w:p w14:paraId="2401DFD3" w14:textId="77777777" w:rsidR="00742E87" w:rsidRDefault="00742E87" w:rsidP="00742E87">
      <w:pPr>
        <w:pStyle w:val="a4"/>
      </w:pPr>
      <w:r>
        <w:t xml:space="preserve">Пагинация — все списковые </w:t>
      </w:r>
      <w:proofErr w:type="spellStart"/>
      <w:r>
        <w:t>эндпоинты</w:t>
      </w:r>
      <w:proofErr w:type="spellEnd"/>
      <w:r>
        <w:t xml:space="preserve"> ограничивают объём возвращаемых данных.</w:t>
      </w:r>
    </w:p>
    <w:p w14:paraId="76F458DF" w14:textId="77777777" w:rsidR="00742E87" w:rsidRDefault="00742E87" w:rsidP="00742E87">
      <w:pPr>
        <w:pStyle w:val="a4"/>
      </w:pPr>
      <w:r>
        <w:t>Ленивая загрузка — минимизация объёма данных при обращениях к БД.</w:t>
      </w:r>
    </w:p>
    <w:p w14:paraId="17025E32" w14:textId="77777777" w:rsidR="00742E87" w:rsidRDefault="00742E87" w:rsidP="007B2C81">
      <w:pPr>
        <w:pStyle w:val="a6"/>
      </w:pPr>
      <w:bookmarkStart w:id="23" w:name="_Toc230653137"/>
      <w:r>
        <w:t>4.5. Результаты тестирования</w:t>
      </w:r>
      <w:bookmarkEnd w:id="23"/>
    </w:p>
    <w:p w14:paraId="50E46F51" w14:textId="77777777" w:rsidR="00742E87" w:rsidRDefault="00742E87" w:rsidP="00742E87">
      <w:pPr>
        <w:pStyle w:val="a4"/>
      </w:pPr>
      <w:r>
        <w:t xml:space="preserve">Общий результат: 40 тестов, 0 ошибок (100%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rate</w:t>
      </w:r>
      <w:proofErr w:type="spellEnd"/>
      <w:r>
        <w:t>).</w:t>
      </w:r>
    </w:p>
    <w:p w14:paraId="668F5762" w14:textId="6C9FEAFB" w:rsidR="00742E87" w:rsidRPr="00BA55BF" w:rsidRDefault="00BA55BF" w:rsidP="00BA55BF">
      <w:pPr>
        <w:pStyle w:val="a4"/>
        <w:jc w:val="right"/>
        <w:rPr>
          <w:i/>
          <w:iCs/>
        </w:rPr>
      </w:pPr>
      <w:r w:rsidRPr="00BA55BF">
        <w:rPr>
          <w:i/>
          <w:iCs/>
        </w:rPr>
        <w:t xml:space="preserve">Таблица 23 - </w:t>
      </w:r>
      <w:r w:rsidR="00742E87" w:rsidRPr="00BA55BF">
        <w:rPr>
          <w:i/>
          <w:iCs/>
        </w:rPr>
        <w:t>Распределение по типам</w:t>
      </w:r>
    </w:p>
    <w:tbl>
      <w:tblPr>
        <w:tblStyle w:val="ac"/>
        <w:tblW w:w="9708" w:type="dxa"/>
        <w:tblLook w:val="0020" w:firstRow="1" w:lastRow="0" w:firstColumn="0" w:lastColumn="0" w:noHBand="0" w:noVBand="0"/>
      </w:tblPr>
      <w:tblGrid>
        <w:gridCol w:w="4679"/>
        <w:gridCol w:w="1617"/>
        <w:gridCol w:w="3412"/>
      </w:tblGrid>
      <w:tr w:rsidR="00742E87" w14:paraId="04D01E46" w14:textId="77777777" w:rsidTr="007B2C81">
        <w:tc>
          <w:tcPr>
            <w:tcW w:w="0" w:type="auto"/>
          </w:tcPr>
          <w:p w14:paraId="24182617" w14:textId="77777777" w:rsidR="00742E87" w:rsidRDefault="00742E87" w:rsidP="007B2C81">
            <w:pPr>
              <w:pStyle w:val="a4"/>
              <w:ind w:firstLine="0"/>
            </w:pPr>
            <w:r>
              <w:t>Тип теста</w:t>
            </w:r>
          </w:p>
        </w:tc>
        <w:tc>
          <w:tcPr>
            <w:tcW w:w="0" w:type="auto"/>
          </w:tcPr>
          <w:p w14:paraId="4D7A11E1" w14:textId="77777777" w:rsidR="00742E87" w:rsidRDefault="00742E87" w:rsidP="007B2C81">
            <w:pPr>
              <w:pStyle w:val="a4"/>
              <w:ind w:firstLine="0"/>
            </w:pPr>
            <w:r>
              <w:t>Количество</w:t>
            </w:r>
          </w:p>
        </w:tc>
        <w:tc>
          <w:tcPr>
            <w:tcW w:w="3412" w:type="dxa"/>
          </w:tcPr>
          <w:p w14:paraId="5F0CB031" w14:textId="77777777" w:rsidR="00742E87" w:rsidRDefault="00742E87" w:rsidP="007B2C81">
            <w:pPr>
              <w:pStyle w:val="a4"/>
              <w:ind w:firstLine="0"/>
            </w:pPr>
            <w:r>
              <w:t>Файлов</w:t>
            </w:r>
          </w:p>
        </w:tc>
      </w:tr>
      <w:tr w:rsidR="00742E87" w14:paraId="0802E5FD" w14:textId="77777777" w:rsidTr="007B2C81">
        <w:tc>
          <w:tcPr>
            <w:tcW w:w="0" w:type="auto"/>
          </w:tcPr>
          <w:p w14:paraId="3F260812" w14:textId="77777777" w:rsidR="00742E87" w:rsidRDefault="00742E87" w:rsidP="007B2C81">
            <w:pPr>
              <w:pStyle w:val="a4"/>
              <w:ind w:firstLine="0"/>
            </w:pPr>
            <w:r>
              <w:t>Модульные (</w:t>
            </w:r>
            <w:proofErr w:type="spellStart"/>
            <w:r>
              <w:t>service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1106D90" w14:textId="77777777" w:rsidR="00742E87" w:rsidRDefault="00742E87" w:rsidP="007B2C81">
            <w:pPr>
              <w:pStyle w:val="a4"/>
              <w:ind w:firstLine="0"/>
            </w:pPr>
            <w:r>
              <w:t>18</w:t>
            </w:r>
          </w:p>
        </w:tc>
        <w:tc>
          <w:tcPr>
            <w:tcW w:w="3412" w:type="dxa"/>
          </w:tcPr>
          <w:p w14:paraId="5E47EAAD" w14:textId="77777777" w:rsidR="00742E87" w:rsidRDefault="00742E87" w:rsidP="007B2C81">
            <w:pPr>
              <w:pStyle w:val="a4"/>
              <w:ind w:firstLine="0"/>
            </w:pPr>
            <w:r>
              <w:t>5</w:t>
            </w:r>
          </w:p>
        </w:tc>
      </w:tr>
      <w:tr w:rsidR="00742E87" w14:paraId="5701E7A9" w14:textId="77777777" w:rsidTr="007B2C81">
        <w:tc>
          <w:tcPr>
            <w:tcW w:w="0" w:type="auto"/>
          </w:tcPr>
          <w:p w14:paraId="723DC70A" w14:textId="77777777" w:rsidR="00742E87" w:rsidRDefault="00742E87" w:rsidP="007B2C81">
            <w:pPr>
              <w:pStyle w:val="a4"/>
              <w:ind w:firstLine="0"/>
            </w:pPr>
            <w:r>
              <w:t>Интеграционные (</w:t>
            </w:r>
            <w:proofErr w:type="spellStart"/>
            <w:r>
              <w:t>repository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709CA4F" w14:textId="77777777" w:rsidR="00742E87" w:rsidRDefault="00742E87" w:rsidP="007B2C81">
            <w:pPr>
              <w:pStyle w:val="a4"/>
              <w:ind w:firstLine="0"/>
            </w:pPr>
            <w:r>
              <w:t>2</w:t>
            </w:r>
          </w:p>
        </w:tc>
        <w:tc>
          <w:tcPr>
            <w:tcW w:w="3412" w:type="dxa"/>
          </w:tcPr>
          <w:p w14:paraId="5DA32651" w14:textId="77777777" w:rsidR="00742E87" w:rsidRDefault="00742E87" w:rsidP="007B2C81">
            <w:pPr>
              <w:pStyle w:val="a4"/>
              <w:ind w:firstLine="0"/>
            </w:pPr>
            <w:r>
              <w:t>1</w:t>
            </w:r>
          </w:p>
        </w:tc>
      </w:tr>
      <w:tr w:rsidR="00742E87" w14:paraId="1C327611" w14:textId="77777777" w:rsidTr="007B2C81">
        <w:tc>
          <w:tcPr>
            <w:tcW w:w="0" w:type="auto"/>
          </w:tcPr>
          <w:p w14:paraId="7F21305B" w14:textId="77777777" w:rsidR="00742E87" w:rsidRDefault="00742E87" w:rsidP="007B2C81">
            <w:pPr>
              <w:pStyle w:val="a4"/>
              <w:ind w:firstLine="0"/>
            </w:pPr>
            <w:r>
              <w:t>Контроллерные (@WebMvcTest)</w:t>
            </w:r>
          </w:p>
        </w:tc>
        <w:tc>
          <w:tcPr>
            <w:tcW w:w="0" w:type="auto"/>
          </w:tcPr>
          <w:p w14:paraId="37491DD4" w14:textId="77777777" w:rsidR="00742E87" w:rsidRDefault="00742E87" w:rsidP="007B2C81">
            <w:pPr>
              <w:pStyle w:val="a4"/>
              <w:ind w:firstLine="0"/>
            </w:pPr>
            <w:r>
              <w:t>16</w:t>
            </w:r>
          </w:p>
        </w:tc>
        <w:tc>
          <w:tcPr>
            <w:tcW w:w="3412" w:type="dxa"/>
          </w:tcPr>
          <w:p w14:paraId="0B0A10C8" w14:textId="77777777" w:rsidR="00742E87" w:rsidRDefault="00742E87" w:rsidP="007B2C81">
            <w:pPr>
              <w:pStyle w:val="a4"/>
              <w:ind w:firstLine="0"/>
            </w:pPr>
            <w:r>
              <w:t>3</w:t>
            </w:r>
          </w:p>
        </w:tc>
      </w:tr>
      <w:tr w:rsidR="00742E87" w14:paraId="21D92F92" w14:textId="77777777" w:rsidTr="007B2C81">
        <w:tc>
          <w:tcPr>
            <w:tcW w:w="0" w:type="auto"/>
          </w:tcPr>
          <w:p w14:paraId="56E8207F" w14:textId="77777777" w:rsidR="00742E87" w:rsidRDefault="00742E87" w:rsidP="007B2C81">
            <w:pPr>
              <w:pStyle w:val="a4"/>
              <w:ind w:firstLine="0"/>
            </w:pPr>
            <w:r>
              <w:t>Контекстные (</w:t>
            </w:r>
            <w:proofErr w:type="spellStart"/>
            <w:r>
              <w:t>ApplicationTests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2339C6D" w14:textId="77777777" w:rsidR="00742E87" w:rsidRDefault="00742E87" w:rsidP="007B2C81">
            <w:pPr>
              <w:pStyle w:val="a4"/>
              <w:ind w:firstLine="0"/>
            </w:pPr>
            <w:r>
              <w:t>1</w:t>
            </w:r>
          </w:p>
        </w:tc>
        <w:tc>
          <w:tcPr>
            <w:tcW w:w="3412" w:type="dxa"/>
          </w:tcPr>
          <w:p w14:paraId="3104D7D7" w14:textId="77777777" w:rsidR="00742E87" w:rsidRDefault="00742E87" w:rsidP="007B2C81">
            <w:pPr>
              <w:pStyle w:val="a4"/>
              <w:ind w:firstLine="0"/>
            </w:pPr>
            <w:r>
              <w:t>1</w:t>
            </w:r>
          </w:p>
        </w:tc>
      </w:tr>
      <w:tr w:rsidR="00742E87" w14:paraId="52F4D02F" w14:textId="77777777" w:rsidTr="007B2C81">
        <w:tc>
          <w:tcPr>
            <w:tcW w:w="0" w:type="auto"/>
          </w:tcPr>
          <w:p w14:paraId="2402AD10" w14:textId="77777777" w:rsidR="00742E87" w:rsidRDefault="00742E87" w:rsidP="007B2C81">
            <w:pPr>
              <w:pStyle w:val="a4"/>
              <w:ind w:firstLine="0"/>
            </w:pPr>
            <w:r>
              <w:t>Итого по репозиториям (</w:t>
            </w:r>
            <w:proofErr w:type="spellStart"/>
            <w:r>
              <w:t>DataJpaTest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5B5FB0F" w14:textId="77777777" w:rsidR="00742E87" w:rsidRDefault="00742E87" w:rsidP="007B2C81">
            <w:pPr>
              <w:pStyle w:val="a4"/>
              <w:ind w:firstLine="0"/>
            </w:pPr>
            <w:r>
              <w:t>3</w:t>
            </w:r>
          </w:p>
        </w:tc>
        <w:tc>
          <w:tcPr>
            <w:tcW w:w="3412" w:type="dxa"/>
          </w:tcPr>
          <w:p w14:paraId="016D236D" w14:textId="77777777" w:rsidR="00742E87" w:rsidRDefault="00742E87" w:rsidP="007B2C81">
            <w:pPr>
              <w:pStyle w:val="a4"/>
              <w:ind w:firstLine="0"/>
            </w:pPr>
            <w:r>
              <w:t>1</w:t>
            </w:r>
          </w:p>
        </w:tc>
      </w:tr>
      <w:tr w:rsidR="00742E87" w14:paraId="2076ECD1" w14:textId="77777777" w:rsidTr="007B2C81">
        <w:tc>
          <w:tcPr>
            <w:tcW w:w="0" w:type="auto"/>
          </w:tcPr>
          <w:p w14:paraId="14E36EC6" w14:textId="564D3B95" w:rsidR="00742E87" w:rsidRDefault="007B2C81" w:rsidP="007B2C81">
            <w:pPr>
              <w:pStyle w:val="a4"/>
              <w:ind w:firstLine="0"/>
            </w:pPr>
            <w:r>
              <w:rPr>
                <w:b/>
              </w:rPr>
              <w:t>Итого</w:t>
            </w:r>
          </w:p>
        </w:tc>
        <w:tc>
          <w:tcPr>
            <w:tcW w:w="0" w:type="auto"/>
          </w:tcPr>
          <w:p w14:paraId="741D5CBF" w14:textId="77777777" w:rsidR="00742E87" w:rsidRDefault="00742E87" w:rsidP="007B2C81">
            <w:pPr>
              <w:pStyle w:val="a4"/>
              <w:ind w:firstLine="0"/>
            </w:pPr>
            <w:r>
              <w:rPr>
                <w:b/>
              </w:rPr>
              <w:t>40</w:t>
            </w:r>
          </w:p>
        </w:tc>
        <w:tc>
          <w:tcPr>
            <w:tcW w:w="3412" w:type="dxa"/>
          </w:tcPr>
          <w:p w14:paraId="257BFBC8" w14:textId="77777777" w:rsidR="00742E87" w:rsidRDefault="00742E87" w:rsidP="007B2C81">
            <w:pPr>
              <w:pStyle w:val="a4"/>
              <w:ind w:firstLine="0"/>
            </w:pPr>
            <w:r>
              <w:rPr>
                <w:b/>
              </w:rPr>
              <w:t>10</w:t>
            </w:r>
          </w:p>
        </w:tc>
      </w:tr>
    </w:tbl>
    <w:p w14:paraId="0204A772" w14:textId="77777777" w:rsidR="00702C2C" w:rsidRDefault="00702C2C" w:rsidP="00742E87">
      <w:pPr>
        <w:pStyle w:val="a4"/>
      </w:pPr>
    </w:p>
    <w:p w14:paraId="0D67DA82" w14:textId="49BA1000" w:rsidR="00742E87" w:rsidRDefault="00742E87" w:rsidP="00742E87">
      <w:pPr>
        <w:pStyle w:val="a4"/>
      </w:pPr>
      <w:r>
        <w:t xml:space="preserve">Покрытие кода измеряется через </w:t>
      </w:r>
      <w:proofErr w:type="spellStart"/>
      <w:r>
        <w:t>JaCoCo</w:t>
      </w:r>
      <w:proofErr w:type="spellEnd"/>
      <w:r>
        <w:t>. Отчёт генерируется командой:</w:t>
      </w:r>
    </w:p>
    <w:p w14:paraId="643652C4" w14:textId="77777777" w:rsidR="00742E87" w:rsidRDefault="00742E87" w:rsidP="00BA55BF">
      <w:pPr>
        <w:pStyle w:val="ad"/>
      </w:pPr>
      <w:proofErr w:type="gramStart"/>
      <w:r>
        <w:t>./</w:t>
      </w:r>
      <w:proofErr w:type="spellStart"/>
      <w:proofErr w:type="gramEnd"/>
      <w:r>
        <w:t>gradlew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jacocoTestReport</w:t>
      </w:r>
      <w:proofErr w:type="spellEnd"/>
    </w:p>
    <w:p w14:paraId="1312031F" w14:textId="77777777" w:rsidR="00742E87" w:rsidRDefault="00742E87" w:rsidP="00742E87">
      <w:pPr>
        <w:pStyle w:val="a4"/>
      </w:pPr>
      <w:r>
        <w:t xml:space="preserve">Результат доступен в файле: </w:t>
      </w:r>
      <w:proofErr w:type="spellStart"/>
      <w:r>
        <w:t>build</w:t>
      </w:r>
      <w:proofErr w:type="spellEnd"/>
      <w:r>
        <w:t>/</w:t>
      </w:r>
      <w:proofErr w:type="spellStart"/>
      <w:r>
        <w:t>reports</w:t>
      </w:r>
      <w:proofErr w:type="spellEnd"/>
      <w:r>
        <w:t>/</w:t>
      </w:r>
      <w:proofErr w:type="spellStart"/>
      <w:r>
        <w:t>jacoco</w:t>
      </w:r>
      <w:proofErr w:type="spellEnd"/>
      <w:r>
        <w:t>/</w:t>
      </w:r>
      <w:proofErr w:type="spellStart"/>
      <w:r>
        <w:t>html</w:t>
      </w:r>
      <w:proofErr w:type="spellEnd"/>
      <w:r>
        <w:t>/index.html.</w:t>
      </w:r>
    </w:p>
    <w:p w14:paraId="350E6E8A" w14:textId="39AE61C8" w:rsidR="00742E87" w:rsidRDefault="00DD3217" w:rsidP="00702C2C">
      <w:pPr>
        <w:pStyle w:val="a8"/>
      </w:pPr>
      <w:bookmarkStart w:id="24" w:name="_Toc230653138"/>
      <w:r>
        <w:lastRenderedPageBreak/>
        <w:t xml:space="preserve">5. </w:t>
      </w:r>
      <w:r>
        <w:rPr>
          <w:caps w:val="0"/>
        </w:rPr>
        <w:t>Развёртывание и эксплуатация</w:t>
      </w:r>
      <w:bookmarkEnd w:id="24"/>
    </w:p>
    <w:p w14:paraId="05B37968" w14:textId="77777777" w:rsidR="00742E87" w:rsidRDefault="00742E87" w:rsidP="00702C2C">
      <w:pPr>
        <w:pStyle w:val="a6"/>
      </w:pPr>
      <w:bookmarkStart w:id="25" w:name="_Toc230653139"/>
      <w:r>
        <w:t>5.1. Контейнеризация (</w:t>
      </w:r>
      <w:proofErr w:type="spellStart"/>
      <w:r>
        <w:t>Docker</w:t>
      </w:r>
      <w:proofErr w:type="spellEnd"/>
      <w:r>
        <w:t>)</w:t>
      </w:r>
      <w:bookmarkEnd w:id="25"/>
    </w:p>
    <w:p w14:paraId="51453304" w14:textId="77777777" w:rsidR="00742E87" w:rsidRDefault="00742E87" w:rsidP="00742E87">
      <w:pPr>
        <w:pStyle w:val="a4"/>
      </w:pPr>
      <w:r>
        <w:t xml:space="preserve">Инфраструктурные сервисы развёрнуты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</w:t>
      </w:r>
      <w:proofErr w:type="spellStart"/>
      <w:r>
        <w:t>docker-compose.yml</w:t>
      </w:r>
      <w:proofErr w:type="spellEnd"/>
      <w:r>
        <w:t>):</w:t>
      </w:r>
    </w:p>
    <w:p w14:paraId="66C30F0C" w14:textId="77777777" w:rsidR="00742E87" w:rsidRDefault="00742E87" w:rsidP="00742E87">
      <w:pPr>
        <w:pStyle w:val="a4"/>
      </w:pPr>
      <w:proofErr w:type="spellStart"/>
      <w:r>
        <w:t>PostgreSQL</w:t>
      </w:r>
      <w:proofErr w:type="spellEnd"/>
      <w:r>
        <w:t xml:space="preserve"> 15 Alpine — основная БД. Контейнер </w:t>
      </w:r>
      <w:proofErr w:type="spellStart"/>
      <w:r>
        <w:t>investagg-postgres</w:t>
      </w:r>
      <w:proofErr w:type="spellEnd"/>
      <w:r>
        <w:t xml:space="preserve">, порт 5432.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postgres_data</w:t>
      </w:r>
      <w:proofErr w:type="spellEnd"/>
      <w:r>
        <w:t xml:space="preserve"> для персистентного хранения. </w:t>
      </w:r>
      <w:proofErr w:type="spellStart"/>
      <w:r>
        <w:t>Healthcheck</w:t>
      </w:r>
      <w:proofErr w:type="spellEnd"/>
      <w:r>
        <w:t xml:space="preserve">: </w:t>
      </w:r>
      <w:proofErr w:type="spellStart"/>
      <w:r>
        <w:t>pg_isready</w:t>
      </w:r>
      <w:proofErr w:type="spellEnd"/>
      <w:r>
        <w:t>.</w:t>
      </w:r>
    </w:p>
    <w:p w14:paraId="64251D18" w14:textId="77777777" w:rsidR="00742E87" w:rsidRPr="005C4CEF" w:rsidRDefault="00742E87" w:rsidP="00742E87">
      <w:pPr>
        <w:pStyle w:val="a4"/>
        <w:rPr>
          <w:lang w:val="en-US"/>
        </w:rPr>
      </w:pPr>
      <w:proofErr w:type="spellStart"/>
      <w:r>
        <w:t>pgAdmin</w:t>
      </w:r>
      <w:proofErr w:type="spellEnd"/>
      <w:r>
        <w:t xml:space="preserve"> 4 — веб-интерфейс администрирования БД. Контейнер</w:t>
      </w:r>
      <w:r w:rsidRPr="005C4CEF">
        <w:rPr>
          <w:lang w:val="en-US"/>
        </w:rPr>
        <w:t xml:space="preserve"> </w:t>
      </w:r>
      <w:proofErr w:type="spellStart"/>
      <w:r w:rsidRPr="005C4CEF">
        <w:rPr>
          <w:lang w:val="en-US"/>
        </w:rPr>
        <w:t>investagg-pgadmin</w:t>
      </w:r>
      <w:proofErr w:type="spellEnd"/>
      <w:r w:rsidRPr="005C4CEF">
        <w:rPr>
          <w:lang w:val="en-US"/>
        </w:rPr>
        <w:t xml:space="preserve">, </w:t>
      </w:r>
      <w:r>
        <w:t>порт</w:t>
      </w:r>
      <w:r w:rsidRPr="005C4CEF">
        <w:rPr>
          <w:lang w:val="en-US"/>
        </w:rPr>
        <w:t xml:space="preserve"> 5050. </w:t>
      </w:r>
      <w:r>
        <w:t>Зависит</w:t>
      </w:r>
      <w:r w:rsidRPr="005C4CEF">
        <w:rPr>
          <w:lang w:val="en-US"/>
        </w:rPr>
        <w:t xml:space="preserve"> </w:t>
      </w:r>
      <w:r>
        <w:t>от</w:t>
      </w:r>
      <w:r w:rsidRPr="005C4CEF">
        <w:rPr>
          <w:lang w:val="en-US"/>
        </w:rPr>
        <w:t xml:space="preserve"> Postgres (condition: </w:t>
      </w:r>
      <w:proofErr w:type="spellStart"/>
      <w:r w:rsidRPr="005C4CEF">
        <w:rPr>
          <w:lang w:val="en-US"/>
        </w:rPr>
        <w:t>service_healthy</w:t>
      </w:r>
      <w:proofErr w:type="spellEnd"/>
      <w:r w:rsidRPr="005C4CEF">
        <w:rPr>
          <w:lang w:val="en-US"/>
        </w:rPr>
        <w:t>).</w:t>
      </w:r>
    </w:p>
    <w:p w14:paraId="7EDA0479" w14:textId="77777777" w:rsidR="00742E87" w:rsidRDefault="00742E87" w:rsidP="00742E87">
      <w:pPr>
        <w:pStyle w:val="a4"/>
      </w:pPr>
      <w:proofErr w:type="spellStart"/>
      <w:r>
        <w:t>Backend</w:t>
      </w:r>
      <w:proofErr w:type="spellEnd"/>
      <w:r>
        <w:t xml:space="preserve"> запускается как </w:t>
      </w:r>
      <w:proofErr w:type="spellStart"/>
      <w:r>
        <w:t>Gradle</w:t>
      </w:r>
      <w:proofErr w:type="spellEnd"/>
      <w:r>
        <w:t xml:space="preserve">-процесс с автоматическим применением миграций </w:t>
      </w:r>
      <w:proofErr w:type="spellStart"/>
      <w:r>
        <w:t>Flyway</w:t>
      </w:r>
      <w:proofErr w:type="spellEnd"/>
      <w:r>
        <w:t xml:space="preserve"> при старте. Мобильное приложение собирается Metro </w:t>
      </w:r>
      <w:proofErr w:type="spellStart"/>
      <w:r>
        <w:t>bundler’ом</w:t>
      </w:r>
      <w:proofErr w:type="spellEnd"/>
      <w:r>
        <w:t xml:space="preserve"> и устанавливается на эмулятор/устройство.</w:t>
      </w:r>
    </w:p>
    <w:p w14:paraId="0CEA7F3C" w14:textId="77777777" w:rsidR="00742E87" w:rsidRDefault="00742E87" w:rsidP="00FA28BC">
      <w:pPr>
        <w:pStyle w:val="a6"/>
      </w:pPr>
      <w:bookmarkStart w:id="26" w:name="_Toc230653140"/>
      <w:r>
        <w:t>5.2. Инструкция по установке</w:t>
      </w:r>
      <w:bookmarkEnd w:id="26"/>
    </w:p>
    <w:p w14:paraId="1B1FDC38" w14:textId="77777777" w:rsidR="00742E87" w:rsidRDefault="00742E87" w:rsidP="00742E87">
      <w:pPr>
        <w:pStyle w:val="a4"/>
      </w:pPr>
      <w:r>
        <w:t>Автоматический запуск всего проекта выполняется скриптом start.sh:</w:t>
      </w:r>
    </w:p>
    <w:p w14:paraId="30500565" w14:textId="77777777" w:rsidR="00742E87" w:rsidRDefault="00742E87" w:rsidP="00BA55BF">
      <w:pPr>
        <w:pStyle w:val="ad"/>
        <w:ind w:firstLine="0"/>
      </w:pPr>
      <w:r>
        <w:t xml:space="preserve"># Запуск всего (DB + 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Android</w:t>
      </w:r>
      <w:proofErr w:type="spellEnd"/>
      <w:r>
        <w:t>-эмулятор)</w:t>
      </w:r>
      <w:r>
        <w:br/>
        <w:t>./start.sh</w:t>
      </w:r>
      <w:r>
        <w:br/>
      </w:r>
      <w:r>
        <w:br/>
        <w:t xml:space="preserve"># Запуск с </w:t>
      </w:r>
      <w:proofErr w:type="spellStart"/>
      <w:r>
        <w:t>iOS</w:t>
      </w:r>
      <w:proofErr w:type="spellEnd"/>
      <w:r>
        <w:t>-симулятором</w:t>
      </w:r>
      <w:r>
        <w:br/>
        <w:t xml:space="preserve">./start.sh </w:t>
      </w:r>
      <w:proofErr w:type="spellStart"/>
      <w:r>
        <w:t>ios</w:t>
      </w:r>
      <w:proofErr w:type="spellEnd"/>
      <w:r>
        <w:br/>
      </w:r>
      <w:r>
        <w:br/>
        <w:t xml:space="preserve"># Только </w:t>
      </w:r>
      <w:proofErr w:type="spellStart"/>
      <w:r>
        <w:t>backend</w:t>
      </w:r>
      <w:proofErr w:type="spellEnd"/>
      <w:r>
        <w:t xml:space="preserve"> + БД</w:t>
      </w:r>
      <w:r>
        <w:br/>
        <w:t xml:space="preserve">./start.sh </w:t>
      </w:r>
      <w:proofErr w:type="spellStart"/>
      <w:r>
        <w:t>backend</w:t>
      </w:r>
      <w:proofErr w:type="spellEnd"/>
      <w:r>
        <w:br/>
      </w:r>
      <w:r>
        <w:br/>
        <w:t xml:space="preserve"># Только </w:t>
      </w:r>
      <w:proofErr w:type="spellStart"/>
      <w:r>
        <w:t>Docker</w:t>
      </w:r>
      <w:proofErr w:type="spellEnd"/>
      <w:r>
        <w:t>-контейнеры</w:t>
      </w:r>
      <w:r>
        <w:br/>
        <w:t xml:space="preserve">./start.sh </w:t>
      </w:r>
      <w:proofErr w:type="spellStart"/>
      <w:r>
        <w:t>db</w:t>
      </w:r>
      <w:proofErr w:type="spellEnd"/>
      <w:r>
        <w:br/>
      </w:r>
      <w:r>
        <w:br/>
        <w:t># Остановка всех сервисов</w:t>
      </w:r>
      <w:r>
        <w:br/>
        <w:t>./stop.sh</w:t>
      </w:r>
    </w:p>
    <w:p w14:paraId="08EBBE40" w14:textId="77777777" w:rsidR="00742E87" w:rsidRDefault="00742E87" w:rsidP="00742E87">
      <w:pPr>
        <w:pStyle w:val="a4"/>
      </w:pPr>
      <w:r>
        <w:t>Скрипт start.sh автоматически: - Проверяет наличие необходимых утилит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,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). - Запускает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ожидает готовности </w:t>
      </w:r>
      <w:proofErr w:type="spellStart"/>
      <w:r>
        <w:t>PostgreSQL</w:t>
      </w:r>
      <w:proofErr w:type="spellEnd"/>
      <w:r>
        <w:t xml:space="preserve">. - Собирает </w:t>
      </w:r>
      <w:proofErr w:type="spellStart"/>
      <w:r>
        <w:t>backend</w:t>
      </w:r>
      <w:proofErr w:type="spellEnd"/>
      <w:r>
        <w:t xml:space="preserve"> </w:t>
      </w:r>
      <w:proofErr w:type="gramStart"/>
      <w:r>
        <w:t>(./</w:t>
      </w:r>
      <w:proofErr w:type="spellStart"/>
      <w:proofErr w:type="gramEnd"/>
      <w:r>
        <w:t>gradlew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-x </w:t>
      </w:r>
      <w:proofErr w:type="spellStart"/>
      <w:r>
        <w:t>test</w:t>
      </w:r>
      <w:proofErr w:type="spellEnd"/>
      <w:r>
        <w:t xml:space="preserve">) и запускает в фоне. - Устанавливает </w:t>
      </w:r>
      <w:proofErr w:type="spellStart"/>
      <w:r>
        <w:t>npm</w:t>
      </w:r>
      <w:proofErr w:type="spellEnd"/>
      <w:r>
        <w:t xml:space="preserve">-зависимости (при первом запуске). - Запускает Metro </w:t>
      </w:r>
      <w:proofErr w:type="spellStart"/>
      <w:r>
        <w:t>bundler</w:t>
      </w:r>
      <w:proofErr w:type="spellEnd"/>
      <w:r>
        <w:t xml:space="preserve"> на порту 8082. - Настраивает </w:t>
      </w:r>
      <w:proofErr w:type="spellStart"/>
      <w:r>
        <w:t>adb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для </w:t>
      </w:r>
      <w:proofErr w:type="spellStart"/>
      <w:r>
        <w:t>Android</w:t>
      </w:r>
      <w:proofErr w:type="spellEnd"/>
      <w:r>
        <w:t>-эмулятора. - Собирает и устанавливает мобильное приложение.</w:t>
      </w:r>
    </w:p>
    <w:p w14:paraId="56EE4676" w14:textId="77777777" w:rsidR="00742E87" w:rsidRDefault="00742E87" w:rsidP="00742E87">
      <w:pPr>
        <w:pStyle w:val="a4"/>
      </w:pPr>
      <w:r>
        <w:t xml:space="preserve">Скрипт stop.sh останавливает: </w:t>
      </w:r>
      <w:proofErr w:type="spellStart"/>
      <w:r>
        <w:t>backend</w:t>
      </w:r>
      <w:proofErr w:type="spellEnd"/>
      <w:r>
        <w:t xml:space="preserve"> (через PID-файл), </w:t>
      </w:r>
      <w:proofErr w:type="spellStart"/>
      <w:r>
        <w:t>Gradle</w:t>
      </w:r>
      <w:proofErr w:type="spellEnd"/>
      <w:r>
        <w:t xml:space="preserve">-демоны, Metro </w:t>
      </w:r>
      <w:proofErr w:type="spellStart"/>
      <w:r>
        <w:t>bundler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-контейнеры.</w:t>
      </w:r>
    </w:p>
    <w:p w14:paraId="0E11F2F7" w14:textId="77777777" w:rsidR="00742E87" w:rsidRDefault="00742E87" w:rsidP="00FA28BC">
      <w:pPr>
        <w:pStyle w:val="a6"/>
      </w:pPr>
      <w:bookmarkStart w:id="27" w:name="_Toc230653141"/>
      <w:r>
        <w:lastRenderedPageBreak/>
        <w:t>5.3. Инструкция по настройке</w:t>
      </w:r>
      <w:bookmarkEnd w:id="27"/>
    </w:p>
    <w:p w14:paraId="61A295E4" w14:textId="539F1128" w:rsidR="00742E87" w:rsidRDefault="00742E87" w:rsidP="00742E87">
      <w:pPr>
        <w:pStyle w:val="a4"/>
      </w:pPr>
      <w:r>
        <w:t xml:space="preserve">Конфигурация </w:t>
      </w:r>
      <w:proofErr w:type="spellStart"/>
      <w:r>
        <w:t>backend</w:t>
      </w:r>
      <w:proofErr w:type="spellEnd"/>
      <w:r>
        <w:t xml:space="preserve"> осуществляется через переменные окружения (</w:t>
      </w:r>
      <w:proofErr w:type="spellStart"/>
      <w:r>
        <w:t>application.yml</w:t>
      </w:r>
      <w:proofErr w:type="spellEnd"/>
      <w:r>
        <w:t>):</w:t>
      </w:r>
    </w:p>
    <w:p w14:paraId="04DF0EE4" w14:textId="6EB6FDCC" w:rsidR="00BA55BF" w:rsidRPr="003A1C82" w:rsidRDefault="00BA55BF" w:rsidP="003A1C82">
      <w:pPr>
        <w:pStyle w:val="a4"/>
        <w:jc w:val="right"/>
        <w:rPr>
          <w:i/>
          <w:iCs/>
        </w:rPr>
      </w:pPr>
      <w:r w:rsidRPr="003A1C82">
        <w:rPr>
          <w:i/>
          <w:iCs/>
        </w:rPr>
        <w:t>Таблица 24 – Переменные окружения</w:t>
      </w:r>
    </w:p>
    <w:tbl>
      <w:tblPr>
        <w:tblStyle w:val="ac"/>
        <w:tblW w:w="0" w:type="auto"/>
        <w:tblLook w:val="0020" w:firstRow="1" w:lastRow="0" w:firstColumn="0" w:lastColumn="0" w:noHBand="0" w:noVBand="0"/>
      </w:tblPr>
      <w:tblGrid>
        <w:gridCol w:w="3125"/>
        <w:gridCol w:w="3088"/>
        <w:gridCol w:w="3415"/>
      </w:tblGrid>
      <w:tr w:rsidR="00742E87" w14:paraId="15373540" w14:textId="77777777" w:rsidTr="006F4816">
        <w:tc>
          <w:tcPr>
            <w:tcW w:w="0" w:type="auto"/>
          </w:tcPr>
          <w:p w14:paraId="355D3374" w14:textId="77777777" w:rsidR="00742E87" w:rsidRDefault="00742E87" w:rsidP="006F4816">
            <w:pPr>
              <w:pStyle w:val="a4"/>
              <w:ind w:firstLine="0"/>
            </w:pPr>
            <w:r>
              <w:t>Переменная</w:t>
            </w:r>
          </w:p>
        </w:tc>
        <w:tc>
          <w:tcPr>
            <w:tcW w:w="0" w:type="auto"/>
          </w:tcPr>
          <w:p w14:paraId="538BCAFF" w14:textId="77777777" w:rsidR="00742E87" w:rsidRDefault="00742E87" w:rsidP="006F4816">
            <w:pPr>
              <w:pStyle w:val="a4"/>
              <w:ind w:firstLine="0"/>
            </w:pPr>
            <w:r>
              <w:t>Значение по умолчанию</w:t>
            </w:r>
          </w:p>
        </w:tc>
        <w:tc>
          <w:tcPr>
            <w:tcW w:w="0" w:type="auto"/>
          </w:tcPr>
          <w:p w14:paraId="34F77B05" w14:textId="77777777" w:rsidR="00742E87" w:rsidRDefault="00742E87" w:rsidP="006F4816">
            <w:pPr>
              <w:pStyle w:val="a4"/>
              <w:ind w:firstLine="0"/>
            </w:pPr>
            <w:r>
              <w:t>Описание</w:t>
            </w:r>
          </w:p>
        </w:tc>
      </w:tr>
      <w:tr w:rsidR="00742E87" w14:paraId="24F86A4A" w14:textId="77777777" w:rsidTr="006F4816">
        <w:tc>
          <w:tcPr>
            <w:tcW w:w="0" w:type="auto"/>
          </w:tcPr>
          <w:p w14:paraId="0202A834" w14:textId="77777777" w:rsidR="00742E87" w:rsidRDefault="00742E87" w:rsidP="006F4816">
            <w:pPr>
              <w:pStyle w:val="a4"/>
              <w:ind w:firstLine="0"/>
            </w:pPr>
            <w:r>
              <w:t>DB_HOST</w:t>
            </w:r>
          </w:p>
        </w:tc>
        <w:tc>
          <w:tcPr>
            <w:tcW w:w="0" w:type="auto"/>
          </w:tcPr>
          <w:p w14:paraId="3AFB7F19" w14:textId="77777777" w:rsidR="00742E87" w:rsidRDefault="00742E87" w:rsidP="006F4816">
            <w:pPr>
              <w:pStyle w:val="a4"/>
              <w:ind w:firstLine="0"/>
            </w:pPr>
            <w:proofErr w:type="spellStart"/>
            <w:r>
              <w:t>localhost</w:t>
            </w:r>
            <w:proofErr w:type="spellEnd"/>
          </w:p>
        </w:tc>
        <w:tc>
          <w:tcPr>
            <w:tcW w:w="0" w:type="auto"/>
          </w:tcPr>
          <w:p w14:paraId="5D47C25E" w14:textId="77777777" w:rsidR="00742E87" w:rsidRDefault="00742E87" w:rsidP="006F4816">
            <w:pPr>
              <w:pStyle w:val="a4"/>
              <w:ind w:firstLine="0"/>
            </w:pPr>
            <w:r>
              <w:t xml:space="preserve">Хост </w:t>
            </w:r>
            <w:proofErr w:type="spellStart"/>
            <w:r>
              <w:t>PostgreSQL</w:t>
            </w:r>
            <w:proofErr w:type="spellEnd"/>
          </w:p>
        </w:tc>
      </w:tr>
      <w:tr w:rsidR="00742E87" w14:paraId="526AFEBA" w14:textId="77777777" w:rsidTr="006F4816">
        <w:tc>
          <w:tcPr>
            <w:tcW w:w="0" w:type="auto"/>
          </w:tcPr>
          <w:p w14:paraId="69126010" w14:textId="77777777" w:rsidR="00742E87" w:rsidRDefault="00742E87" w:rsidP="006F4816">
            <w:pPr>
              <w:pStyle w:val="a4"/>
              <w:ind w:firstLine="0"/>
            </w:pPr>
            <w:r>
              <w:t>DB_PORT</w:t>
            </w:r>
          </w:p>
        </w:tc>
        <w:tc>
          <w:tcPr>
            <w:tcW w:w="0" w:type="auto"/>
          </w:tcPr>
          <w:p w14:paraId="00FC3516" w14:textId="77777777" w:rsidR="00742E87" w:rsidRDefault="00742E87" w:rsidP="006F4816">
            <w:pPr>
              <w:pStyle w:val="a4"/>
              <w:ind w:firstLine="0"/>
            </w:pPr>
            <w:r>
              <w:t>5432</w:t>
            </w:r>
          </w:p>
        </w:tc>
        <w:tc>
          <w:tcPr>
            <w:tcW w:w="0" w:type="auto"/>
          </w:tcPr>
          <w:p w14:paraId="668D365A" w14:textId="77777777" w:rsidR="00742E87" w:rsidRDefault="00742E87" w:rsidP="006F4816">
            <w:pPr>
              <w:pStyle w:val="a4"/>
              <w:ind w:firstLine="0"/>
            </w:pPr>
            <w:r>
              <w:t xml:space="preserve">Порт </w:t>
            </w:r>
            <w:proofErr w:type="spellStart"/>
            <w:r>
              <w:t>PostgreSQL</w:t>
            </w:r>
            <w:proofErr w:type="spellEnd"/>
          </w:p>
        </w:tc>
      </w:tr>
      <w:tr w:rsidR="00742E87" w14:paraId="1DB76AC1" w14:textId="77777777" w:rsidTr="006F4816">
        <w:tc>
          <w:tcPr>
            <w:tcW w:w="0" w:type="auto"/>
          </w:tcPr>
          <w:p w14:paraId="6DBAF751" w14:textId="77777777" w:rsidR="00742E87" w:rsidRDefault="00742E87" w:rsidP="006F4816">
            <w:pPr>
              <w:pStyle w:val="a4"/>
              <w:ind w:firstLine="0"/>
            </w:pPr>
            <w:r>
              <w:t>DB_NAME</w:t>
            </w:r>
          </w:p>
        </w:tc>
        <w:tc>
          <w:tcPr>
            <w:tcW w:w="0" w:type="auto"/>
          </w:tcPr>
          <w:p w14:paraId="38AEBEC9" w14:textId="77777777" w:rsidR="00742E87" w:rsidRDefault="00742E87" w:rsidP="006F4816">
            <w:pPr>
              <w:pStyle w:val="a4"/>
              <w:ind w:firstLine="0"/>
            </w:pPr>
            <w:proofErr w:type="spellStart"/>
            <w:r>
              <w:t>investagg</w:t>
            </w:r>
            <w:proofErr w:type="spellEnd"/>
          </w:p>
        </w:tc>
        <w:tc>
          <w:tcPr>
            <w:tcW w:w="0" w:type="auto"/>
          </w:tcPr>
          <w:p w14:paraId="22D9EF20" w14:textId="77777777" w:rsidR="00742E87" w:rsidRDefault="00742E87" w:rsidP="006F4816">
            <w:pPr>
              <w:pStyle w:val="a4"/>
              <w:ind w:firstLine="0"/>
            </w:pPr>
            <w:r>
              <w:t>Имя базы данных</w:t>
            </w:r>
          </w:p>
        </w:tc>
      </w:tr>
      <w:tr w:rsidR="00742E87" w14:paraId="69FB9466" w14:textId="77777777" w:rsidTr="006F4816">
        <w:tc>
          <w:tcPr>
            <w:tcW w:w="0" w:type="auto"/>
          </w:tcPr>
          <w:p w14:paraId="20873692" w14:textId="77777777" w:rsidR="00742E87" w:rsidRDefault="00742E87" w:rsidP="006F4816">
            <w:pPr>
              <w:pStyle w:val="a4"/>
              <w:ind w:firstLine="0"/>
            </w:pPr>
            <w:r>
              <w:t>DB_USER</w:t>
            </w:r>
          </w:p>
        </w:tc>
        <w:tc>
          <w:tcPr>
            <w:tcW w:w="0" w:type="auto"/>
          </w:tcPr>
          <w:p w14:paraId="7E454B50" w14:textId="77777777" w:rsidR="00742E87" w:rsidRDefault="00742E87" w:rsidP="006F4816">
            <w:pPr>
              <w:pStyle w:val="a4"/>
              <w:ind w:firstLine="0"/>
            </w:pPr>
            <w:proofErr w:type="spellStart"/>
            <w:r>
              <w:t>investagg</w:t>
            </w:r>
            <w:proofErr w:type="spellEnd"/>
          </w:p>
        </w:tc>
        <w:tc>
          <w:tcPr>
            <w:tcW w:w="0" w:type="auto"/>
          </w:tcPr>
          <w:p w14:paraId="436738D1" w14:textId="77777777" w:rsidR="00742E87" w:rsidRDefault="00742E87" w:rsidP="006F4816">
            <w:pPr>
              <w:pStyle w:val="a4"/>
              <w:ind w:firstLine="0"/>
            </w:pPr>
            <w:r>
              <w:t>Пользователь БД</w:t>
            </w:r>
          </w:p>
        </w:tc>
      </w:tr>
      <w:tr w:rsidR="00742E87" w14:paraId="52AC6180" w14:textId="77777777" w:rsidTr="006F4816">
        <w:tc>
          <w:tcPr>
            <w:tcW w:w="0" w:type="auto"/>
          </w:tcPr>
          <w:p w14:paraId="7378EB29" w14:textId="77777777" w:rsidR="00742E87" w:rsidRDefault="00742E87" w:rsidP="006F4816">
            <w:pPr>
              <w:pStyle w:val="a4"/>
              <w:ind w:firstLine="0"/>
            </w:pPr>
            <w:r>
              <w:t>DB_PASSWORD</w:t>
            </w:r>
          </w:p>
        </w:tc>
        <w:tc>
          <w:tcPr>
            <w:tcW w:w="0" w:type="auto"/>
          </w:tcPr>
          <w:p w14:paraId="00E2897F" w14:textId="77777777" w:rsidR="00742E87" w:rsidRDefault="00742E87" w:rsidP="006F4816">
            <w:pPr>
              <w:pStyle w:val="a4"/>
              <w:ind w:firstLine="0"/>
            </w:pPr>
            <w:proofErr w:type="spellStart"/>
            <w:r>
              <w:t>investagg</w:t>
            </w:r>
            <w:proofErr w:type="spellEnd"/>
          </w:p>
        </w:tc>
        <w:tc>
          <w:tcPr>
            <w:tcW w:w="0" w:type="auto"/>
          </w:tcPr>
          <w:p w14:paraId="0DC17B85" w14:textId="77777777" w:rsidR="00742E87" w:rsidRDefault="00742E87" w:rsidP="006F4816">
            <w:pPr>
              <w:pStyle w:val="a4"/>
              <w:ind w:firstLine="0"/>
            </w:pPr>
            <w:r>
              <w:t>Пароль БД</w:t>
            </w:r>
          </w:p>
        </w:tc>
      </w:tr>
      <w:tr w:rsidR="00742E87" w14:paraId="31E4D8C9" w14:textId="77777777" w:rsidTr="006F4816">
        <w:tc>
          <w:tcPr>
            <w:tcW w:w="0" w:type="auto"/>
          </w:tcPr>
          <w:p w14:paraId="3A255C15" w14:textId="77777777" w:rsidR="00742E87" w:rsidRDefault="00742E87" w:rsidP="006F4816">
            <w:pPr>
              <w:pStyle w:val="a4"/>
              <w:ind w:firstLine="0"/>
            </w:pPr>
            <w:r>
              <w:t>JWT_SECRET</w:t>
            </w:r>
          </w:p>
        </w:tc>
        <w:tc>
          <w:tcPr>
            <w:tcW w:w="0" w:type="auto"/>
          </w:tcPr>
          <w:p w14:paraId="464A5510" w14:textId="77777777" w:rsidR="00742E87" w:rsidRDefault="00742E87" w:rsidP="006F4816">
            <w:pPr>
              <w:pStyle w:val="a4"/>
              <w:ind w:firstLine="0"/>
            </w:pPr>
            <w:proofErr w:type="spellStart"/>
            <w:r>
              <w:t>dev</w:t>
            </w:r>
            <w:proofErr w:type="spellEnd"/>
            <w:r>
              <w:t>-строка (32+ символа)</w:t>
            </w:r>
          </w:p>
        </w:tc>
        <w:tc>
          <w:tcPr>
            <w:tcW w:w="0" w:type="auto"/>
          </w:tcPr>
          <w:p w14:paraId="2CAE32EF" w14:textId="77777777" w:rsidR="00742E87" w:rsidRDefault="00742E87" w:rsidP="006F4816">
            <w:pPr>
              <w:pStyle w:val="a4"/>
              <w:ind w:firstLine="0"/>
            </w:pPr>
            <w:r>
              <w:t>HMAC-ключ для JWT</w:t>
            </w:r>
          </w:p>
        </w:tc>
      </w:tr>
      <w:tr w:rsidR="00742E87" w14:paraId="348498C8" w14:textId="77777777" w:rsidTr="006F4816">
        <w:tc>
          <w:tcPr>
            <w:tcW w:w="0" w:type="auto"/>
          </w:tcPr>
          <w:p w14:paraId="335D6851" w14:textId="77777777" w:rsidR="00742E87" w:rsidRDefault="00742E87" w:rsidP="006F4816">
            <w:pPr>
              <w:pStyle w:val="a4"/>
              <w:ind w:firstLine="0"/>
            </w:pPr>
            <w:r>
              <w:t>JWT_EXPIRATION_MS</w:t>
            </w:r>
          </w:p>
        </w:tc>
        <w:tc>
          <w:tcPr>
            <w:tcW w:w="0" w:type="auto"/>
          </w:tcPr>
          <w:p w14:paraId="2177C857" w14:textId="77777777" w:rsidR="00742E87" w:rsidRDefault="00742E87" w:rsidP="006F4816">
            <w:pPr>
              <w:pStyle w:val="a4"/>
              <w:ind w:firstLine="0"/>
            </w:pPr>
            <w:r>
              <w:t>3600000</w:t>
            </w:r>
          </w:p>
        </w:tc>
        <w:tc>
          <w:tcPr>
            <w:tcW w:w="0" w:type="auto"/>
          </w:tcPr>
          <w:p w14:paraId="0B4D6E13" w14:textId="77777777" w:rsidR="00742E87" w:rsidRDefault="00742E87" w:rsidP="006F4816">
            <w:pPr>
              <w:pStyle w:val="a4"/>
              <w:ind w:firstLine="0"/>
            </w:pPr>
            <w:r>
              <w:t>Время жизни токена (мс)</w:t>
            </w:r>
          </w:p>
        </w:tc>
      </w:tr>
      <w:tr w:rsidR="00742E87" w14:paraId="23735239" w14:textId="77777777" w:rsidTr="006F4816">
        <w:tc>
          <w:tcPr>
            <w:tcW w:w="0" w:type="auto"/>
          </w:tcPr>
          <w:p w14:paraId="5DE60E3D" w14:textId="77777777" w:rsidR="00742E87" w:rsidRDefault="00742E87" w:rsidP="006F4816">
            <w:pPr>
              <w:pStyle w:val="a4"/>
              <w:ind w:firstLine="0"/>
            </w:pPr>
            <w:r>
              <w:t>AES_KEY</w:t>
            </w:r>
          </w:p>
        </w:tc>
        <w:tc>
          <w:tcPr>
            <w:tcW w:w="0" w:type="auto"/>
          </w:tcPr>
          <w:p w14:paraId="5DBD3557" w14:textId="77777777" w:rsidR="00742E87" w:rsidRDefault="00742E87" w:rsidP="006F4816">
            <w:pPr>
              <w:pStyle w:val="a4"/>
              <w:ind w:firstLine="0"/>
            </w:pPr>
            <w:proofErr w:type="spellStart"/>
            <w:r>
              <w:t>dev</w:t>
            </w:r>
            <w:proofErr w:type="spellEnd"/>
            <w:r>
              <w:t xml:space="preserve">-строка (32 байта 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EB43C1F" w14:textId="77777777" w:rsidR="00742E87" w:rsidRDefault="00742E87" w:rsidP="006F4816">
            <w:pPr>
              <w:pStyle w:val="a4"/>
              <w:ind w:firstLine="0"/>
            </w:pPr>
            <w:r>
              <w:t>Ключ AES-256 шифрования</w:t>
            </w:r>
          </w:p>
        </w:tc>
      </w:tr>
      <w:tr w:rsidR="00742E87" w14:paraId="4A9C00FB" w14:textId="77777777" w:rsidTr="006F4816">
        <w:tc>
          <w:tcPr>
            <w:tcW w:w="0" w:type="auto"/>
          </w:tcPr>
          <w:p w14:paraId="1A2609D5" w14:textId="77777777" w:rsidR="00742E87" w:rsidRDefault="00742E87" w:rsidP="006F4816">
            <w:pPr>
              <w:pStyle w:val="a4"/>
              <w:ind w:firstLine="0"/>
            </w:pPr>
            <w:r>
              <w:t>SERVER_PORT</w:t>
            </w:r>
          </w:p>
        </w:tc>
        <w:tc>
          <w:tcPr>
            <w:tcW w:w="0" w:type="auto"/>
          </w:tcPr>
          <w:p w14:paraId="405401E7" w14:textId="77777777" w:rsidR="00742E87" w:rsidRDefault="00742E87" w:rsidP="006F4816">
            <w:pPr>
              <w:pStyle w:val="a4"/>
              <w:ind w:firstLine="0"/>
            </w:pPr>
            <w:r>
              <w:t>8080</w:t>
            </w:r>
          </w:p>
        </w:tc>
        <w:tc>
          <w:tcPr>
            <w:tcW w:w="0" w:type="auto"/>
          </w:tcPr>
          <w:p w14:paraId="71D9C65E" w14:textId="77777777" w:rsidR="00742E87" w:rsidRDefault="00742E87" w:rsidP="006F4816">
            <w:pPr>
              <w:pStyle w:val="a4"/>
              <w:ind w:firstLine="0"/>
            </w:pPr>
            <w:r>
              <w:t>Порт сервера</w:t>
            </w:r>
          </w:p>
        </w:tc>
      </w:tr>
    </w:tbl>
    <w:p w14:paraId="5DDE682F" w14:textId="77777777" w:rsidR="00742E87" w:rsidRDefault="00742E87" w:rsidP="00DD3217">
      <w:pPr>
        <w:pStyle w:val="a4"/>
        <w:spacing w:before="240"/>
      </w:pPr>
      <w:r>
        <w:t xml:space="preserve">Конфигурация мобильного приложения: - API_BASE_URL задан в </w:t>
      </w:r>
      <w:proofErr w:type="spellStart"/>
      <w:r>
        <w:t>mobile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apiClient.ts</w:t>
      </w:r>
      <w:proofErr w:type="spellEnd"/>
      <w:r>
        <w:t xml:space="preserve">: http://10.0.2.2:8080/api/v1 (10.0.2.2 — </w:t>
      </w:r>
      <w:proofErr w:type="spellStart"/>
      <w:r>
        <w:t>localhost</w:t>
      </w:r>
      <w:proofErr w:type="spellEnd"/>
      <w:r>
        <w:t xml:space="preserve"> для </w:t>
      </w:r>
      <w:proofErr w:type="spellStart"/>
      <w:r>
        <w:t>Android</w:t>
      </w:r>
      <w:proofErr w:type="spellEnd"/>
      <w:r>
        <w:t xml:space="preserve">-эмулятора). - Metro </w:t>
      </w:r>
      <w:proofErr w:type="spellStart"/>
      <w:r>
        <w:t>bundler</w:t>
      </w:r>
      <w:proofErr w:type="spellEnd"/>
      <w:r>
        <w:t xml:space="preserve"> работает на порту 8082 (настроено в </w:t>
      </w:r>
      <w:proofErr w:type="spellStart"/>
      <w:proofErr w:type="gramStart"/>
      <w:r>
        <w:t>package.json</w:t>
      </w:r>
      <w:proofErr w:type="spellEnd"/>
      <w:proofErr w:type="gramEnd"/>
      <w:r>
        <w:t>).</w:t>
      </w:r>
    </w:p>
    <w:p w14:paraId="384FCC75" w14:textId="77777777" w:rsidR="00742E87" w:rsidRPr="005C4CEF" w:rsidRDefault="00742E87" w:rsidP="00742E87">
      <w:pPr>
        <w:pStyle w:val="a4"/>
        <w:rPr>
          <w:lang w:val="en-US"/>
        </w:rPr>
      </w:pPr>
      <w:r>
        <w:t xml:space="preserve">Подключение к </w:t>
      </w:r>
      <w:proofErr w:type="spellStart"/>
      <w:r>
        <w:t>pgAdmin</w:t>
      </w:r>
      <w:proofErr w:type="spellEnd"/>
      <w:r>
        <w:t xml:space="preserve">: http://localhost:5050, логин </w:t>
      </w:r>
      <w:proofErr w:type="spellStart"/>
      <w:r>
        <w:t>admin@investagg.local</w:t>
      </w:r>
      <w:proofErr w:type="spellEnd"/>
      <w:r>
        <w:t xml:space="preserve"> / </w:t>
      </w:r>
      <w:proofErr w:type="spellStart"/>
      <w:r>
        <w:t>admin</w:t>
      </w:r>
      <w:proofErr w:type="spellEnd"/>
      <w:r>
        <w:t>. Подключение</w:t>
      </w:r>
      <w:r w:rsidRPr="005C4CEF">
        <w:rPr>
          <w:lang w:val="en-US"/>
        </w:rPr>
        <w:t xml:space="preserve"> </w:t>
      </w:r>
      <w:r>
        <w:t>к</w:t>
      </w:r>
      <w:r w:rsidRPr="005C4CEF">
        <w:rPr>
          <w:lang w:val="en-US"/>
        </w:rPr>
        <w:t xml:space="preserve"> </w:t>
      </w:r>
      <w:r>
        <w:t>серверу</w:t>
      </w:r>
      <w:r w:rsidRPr="005C4CEF">
        <w:rPr>
          <w:lang w:val="en-US"/>
        </w:rPr>
        <w:t xml:space="preserve">: host </w:t>
      </w:r>
      <w:proofErr w:type="spellStart"/>
      <w:r w:rsidRPr="005C4CEF">
        <w:rPr>
          <w:lang w:val="en-US"/>
        </w:rPr>
        <w:t>postgres</w:t>
      </w:r>
      <w:proofErr w:type="spellEnd"/>
      <w:r w:rsidRPr="005C4CEF">
        <w:rPr>
          <w:lang w:val="en-US"/>
        </w:rPr>
        <w:t xml:space="preserve">, port 5432, user </w:t>
      </w:r>
      <w:proofErr w:type="spellStart"/>
      <w:r w:rsidRPr="005C4CEF">
        <w:rPr>
          <w:lang w:val="en-US"/>
        </w:rPr>
        <w:t>investagg</w:t>
      </w:r>
      <w:proofErr w:type="spellEnd"/>
      <w:r w:rsidRPr="005C4CEF">
        <w:rPr>
          <w:lang w:val="en-US"/>
        </w:rPr>
        <w:t xml:space="preserve">, password </w:t>
      </w:r>
      <w:proofErr w:type="spellStart"/>
      <w:r w:rsidRPr="005C4CEF">
        <w:rPr>
          <w:lang w:val="en-US"/>
        </w:rPr>
        <w:t>investagg</w:t>
      </w:r>
      <w:proofErr w:type="spellEnd"/>
      <w:r w:rsidRPr="005C4CEF">
        <w:rPr>
          <w:lang w:val="en-US"/>
        </w:rPr>
        <w:t>.</w:t>
      </w:r>
    </w:p>
    <w:p w14:paraId="6863883B" w14:textId="77777777" w:rsidR="00742E87" w:rsidRDefault="00742E87" w:rsidP="00FA28BC">
      <w:pPr>
        <w:pStyle w:val="a6"/>
      </w:pPr>
      <w:bookmarkStart w:id="28" w:name="_Toc230653142"/>
      <w:r>
        <w:t>5.4. Требования к окружению</w:t>
      </w:r>
      <w:bookmarkEnd w:id="28"/>
    </w:p>
    <w:p w14:paraId="38C2F1CD" w14:textId="73239791" w:rsidR="003A1C82" w:rsidRPr="003A1C82" w:rsidRDefault="003A1C82" w:rsidP="003A1C82">
      <w:pPr>
        <w:pStyle w:val="a4"/>
        <w:jc w:val="right"/>
        <w:rPr>
          <w:i/>
          <w:iCs/>
        </w:rPr>
      </w:pPr>
      <w:r w:rsidRPr="003A1C82">
        <w:rPr>
          <w:i/>
          <w:iCs/>
        </w:rPr>
        <w:t>Таблица 25 – Требования к развертыванию</w:t>
      </w:r>
    </w:p>
    <w:tbl>
      <w:tblPr>
        <w:tblStyle w:val="ac"/>
        <w:tblW w:w="9634" w:type="dxa"/>
        <w:tblLook w:val="0020" w:firstRow="1" w:lastRow="0" w:firstColumn="0" w:lastColumn="0" w:noHBand="0" w:noVBand="0"/>
      </w:tblPr>
      <w:tblGrid>
        <w:gridCol w:w="2044"/>
        <w:gridCol w:w="3338"/>
        <w:gridCol w:w="4252"/>
      </w:tblGrid>
      <w:tr w:rsidR="00742E87" w14:paraId="0352E941" w14:textId="77777777" w:rsidTr="00FA28BC">
        <w:tc>
          <w:tcPr>
            <w:tcW w:w="0" w:type="auto"/>
          </w:tcPr>
          <w:p w14:paraId="4D6E3692" w14:textId="77777777" w:rsidR="00742E87" w:rsidRDefault="00742E87" w:rsidP="00FA28BC">
            <w:pPr>
              <w:pStyle w:val="a4"/>
              <w:ind w:firstLine="0"/>
            </w:pPr>
            <w:r>
              <w:t>Инструмент</w:t>
            </w:r>
          </w:p>
        </w:tc>
        <w:tc>
          <w:tcPr>
            <w:tcW w:w="3338" w:type="dxa"/>
          </w:tcPr>
          <w:p w14:paraId="1830518A" w14:textId="77777777" w:rsidR="00742E87" w:rsidRDefault="00742E87" w:rsidP="00FA28BC">
            <w:pPr>
              <w:pStyle w:val="a4"/>
              <w:ind w:firstLine="0"/>
            </w:pPr>
            <w:r>
              <w:t>Версия</w:t>
            </w:r>
          </w:p>
        </w:tc>
        <w:tc>
          <w:tcPr>
            <w:tcW w:w="4252" w:type="dxa"/>
          </w:tcPr>
          <w:p w14:paraId="10B4CE16" w14:textId="77777777" w:rsidR="00742E87" w:rsidRDefault="00742E87" w:rsidP="00FA28BC">
            <w:pPr>
              <w:pStyle w:val="a4"/>
              <w:ind w:firstLine="0"/>
            </w:pPr>
            <w:r>
              <w:t>Назначение</w:t>
            </w:r>
          </w:p>
        </w:tc>
      </w:tr>
      <w:tr w:rsidR="00742E87" w14:paraId="2F286F74" w14:textId="77777777" w:rsidTr="00FA28BC">
        <w:tc>
          <w:tcPr>
            <w:tcW w:w="0" w:type="auto"/>
          </w:tcPr>
          <w:p w14:paraId="1ECB0C20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Docker</w:t>
            </w:r>
            <w:proofErr w:type="spellEnd"/>
            <w:r>
              <w:t xml:space="preserve"> Desktop</w:t>
            </w:r>
          </w:p>
        </w:tc>
        <w:tc>
          <w:tcPr>
            <w:tcW w:w="3338" w:type="dxa"/>
          </w:tcPr>
          <w:p w14:paraId="6E9CF33A" w14:textId="77777777" w:rsidR="00742E87" w:rsidRDefault="00742E87" w:rsidP="00FA28BC">
            <w:pPr>
              <w:pStyle w:val="a4"/>
              <w:ind w:firstLine="0"/>
            </w:pPr>
            <w:r>
              <w:t>4.x и выше</w:t>
            </w:r>
          </w:p>
        </w:tc>
        <w:tc>
          <w:tcPr>
            <w:tcW w:w="4252" w:type="dxa"/>
          </w:tcPr>
          <w:p w14:paraId="162BF37B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PostgreSQL</w:t>
            </w:r>
            <w:proofErr w:type="spellEnd"/>
            <w:r>
              <w:t xml:space="preserve"> + </w:t>
            </w:r>
            <w:proofErr w:type="spellStart"/>
            <w:r>
              <w:t>pgAdmin</w:t>
            </w:r>
            <w:proofErr w:type="spellEnd"/>
          </w:p>
        </w:tc>
      </w:tr>
      <w:tr w:rsidR="00742E87" w14:paraId="2108532B" w14:textId="77777777" w:rsidTr="00FA28BC">
        <w:tc>
          <w:tcPr>
            <w:tcW w:w="0" w:type="auto"/>
          </w:tcPr>
          <w:p w14:paraId="3D4890B4" w14:textId="77777777" w:rsidR="00742E87" w:rsidRDefault="00742E87" w:rsidP="00FA28BC">
            <w:pPr>
              <w:pStyle w:val="a4"/>
              <w:ind w:firstLine="0"/>
            </w:pPr>
            <w:r>
              <w:t>Java JDK</w:t>
            </w:r>
          </w:p>
        </w:tc>
        <w:tc>
          <w:tcPr>
            <w:tcW w:w="3338" w:type="dxa"/>
          </w:tcPr>
          <w:p w14:paraId="23E421E2" w14:textId="77777777" w:rsidR="00742E87" w:rsidRDefault="00742E87" w:rsidP="00FA28BC">
            <w:pPr>
              <w:pStyle w:val="a4"/>
              <w:ind w:firstLine="0"/>
            </w:pPr>
            <w:r>
              <w:t>17+</w:t>
            </w:r>
          </w:p>
        </w:tc>
        <w:tc>
          <w:tcPr>
            <w:tcW w:w="4252" w:type="dxa"/>
          </w:tcPr>
          <w:p w14:paraId="01F4A270" w14:textId="77777777" w:rsidR="00742E87" w:rsidRDefault="00742E87" w:rsidP="00FA28BC">
            <w:pPr>
              <w:pStyle w:val="a4"/>
              <w:ind w:firstLine="0"/>
            </w:pPr>
            <w:r>
              <w:t xml:space="preserve">Spring Boot </w:t>
            </w:r>
            <w:proofErr w:type="spellStart"/>
            <w:r>
              <w:t>backend</w:t>
            </w:r>
            <w:proofErr w:type="spellEnd"/>
          </w:p>
        </w:tc>
      </w:tr>
      <w:tr w:rsidR="00742E87" w14:paraId="725CE2A8" w14:textId="77777777" w:rsidTr="00FA28BC">
        <w:tc>
          <w:tcPr>
            <w:tcW w:w="0" w:type="auto"/>
          </w:tcPr>
          <w:p w14:paraId="576B601B" w14:textId="77777777" w:rsidR="00742E87" w:rsidRDefault="00742E87" w:rsidP="00FA28BC">
            <w:pPr>
              <w:pStyle w:val="a4"/>
              <w:ind w:firstLine="0"/>
            </w:pPr>
            <w:r>
              <w:lastRenderedPageBreak/>
              <w:t>Node.js</w:t>
            </w:r>
          </w:p>
        </w:tc>
        <w:tc>
          <w:tcPr>
            <w:tcW w:w="3338" w:type="dxa"/>
          </w:tcPr>
          <w:p w14:paraId="4D52C13A" w14:textId="77777777" w:rsidR="00742E87" w:rsidRDefault="00742E87" w:rsidP="00FA28BC">
            <w:pPr>
              <w:pStyle w:val="a4"/>
              <w:ind w:firstLine="0"/>
            </w:pPr>
            <w:r>
              <w:t>18+</w:t>
            </w:r>
          </w:p>
        </w:tc>
        <w:tc>
          <w:tcPr>
            <w:tcW w:w="4252" w:type="dxa"/>
          </w:tcPr>
          <w:p w14:paraId="7ACBAA9A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  <w:r>
              <w:t xml:space="preserve"> / Metro</w:t>
            </w:r>
          </w:p>
        </w:tc>
      </w:tr>
      <w:tr w:rsidR="00742E87" w14:paraId="013E361C" w14:textId="77777777" w:rsidTr="00FA28BC">
        <w:tc>
          <w:tcPr>
            <w:tcW w:w="0" w:type="auto"/>
          </w:tcPr>
          <w:p w14:paraId="70704BE0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npm</w:t>
            </w:r>
            <w:proofErr w:type="spellEnd"/>
          </w:p>
        </w:tc>
        <w:tc>
          <w:tcPr>
            <w:tcW w:w="3338" w:type="dxa"/>
          </w:tcPr>
          <w:p w14:paraId="1F1BD287" w14:textId="77777777" w:rsidR="00742E87" w:rsidRDefault="00742E87" w:rsidP="00FA28BC">
            <w:pPr>
              <w:pStyle w:val="a4"/>
              <w:ind w:firstLine="0"/>
            </w:pPr>
            <w:r>
              <w:t>9+</w:t>
            </w:r>
          </w:p>
        </w:tc>
        <w:tc>
          <w:tcPr>
            <w:tcW w:w="4252" w:type="dxa"/>
          </w:tcPr>
          <w:p w14:paraId="09684C27" w14:textId="77777777" w:rsidR="00742E87" w:rsidRDefault="00742E87" w:rsidP="00FA28BC">
            <w:pPr>
              <w:pStyle w:val="a4"/>
              <w:ind w:firstLine="0"/>
            </w:pPr>
            <w:r>
              <w:t>Зависимости мобильного приложения</w:t>
            </w:r>
          </w:p>
        </w:tc>
      </w:tr>
      <w:tr w:rsidR="00742E87" w14:paraId="662039D5" w14:textId="77777777" w:rsidTr="00FA28BC">
        <w:tc>
          <w:tcPr>
            <w:tcW w:w="0" w:type="auto"/>
          </w:tcPr>
          <w:p w14:paraId="4AAE7DA7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Android</w:t>
            </w:r>
            <w:proofErr w:type="spellEnd"/>
            <w:r>
              <w:t xml:space="preserve"> Studio</w:t>
            </w:r>
          </w:p>
        </w:tc>
        <w:tc>
          <w:tcPr>
            <w:tcW w:w="3338" w:type="dxa"/>
          </w:tcPr>
          <w:p w14:paraId="23175353" w14:textId="77777777" w:rsidR="00742E87" w:rsidRDefault="00742E87" w:rsidP="00FA28BC">
            <w:pPr>
              <w:pStyle w:val="a4"/>
              <w:ind w:firstLine="0"/>
            </w:pPr>
            <w:r>
              <w:t>последняя</w:t>
            </w:r>
          </w:p>
        </w:tc>
        <w:tc>
          <w:tcPr>
            <w:tcW w:w="4252" w:type="dxa"/>
          </w:tcPr>
          <w:p w14:paraId="50E46C6C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Android</w:t>
            </w:r>
            <w:proofErr w:type="spellEnd"/>
            <w:r>
              <w:t>-эмулятор</w:t>
            </w:r>
          </w:p>
        </w:tc>
      </w:tr>
      <w:tr w:rsidR="00742E87" w14:paraId="0E1C06BC" w14:textId="77777777" w:rsidTr="00FA28BC">
        <w:tc>
          <w:tcPr>
            <w:tcW w:w="0" w:type="auto"/>
          </w:tcPr>
          <w:p w14:paraId="7D578EF8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Xcode</w:t>
            </w:r>
            <w:proofErr w:type="spellEnd"/>
          </w:p>
        </w:tc>
        <w:tc>
          <w:tcPr>
            <w:tcW w:w="3338" w:type="dxa"/>
          </w:tcPr>
          <w:p w14:paraId="2314C432" w14:textId="77777777" w:rsidR="00742E87" w:rsidRDefault="00742E87" w:rsidP="00FA28BC">
            <w:pPr>
              <w:pStyle w:val="a4"/>
              <w:ind w:firstLine="0"/>
            </w:pPr>
            <w:r>
              <w:t>15+</w:t>
            </w:r>
          </w:p>
        </w:tc>
        <w:tc>
          <w:tcPr>
            <w:tcW w:w="4252" w:type="dxa"/>
          </w:tcPr>
          <w:p w14:paraId="6EB76EA1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iOS</w:t>
            </w:r>
            <w:proofErr w:type="spellEnd"/>
            <w:r>
              <w:t xml:space="preserve">-симулятор (только </w:t>
            </w:r>
            <w:proofErr w:type="spellStart"/>
            <w:r>
              <w:t>macOS</w:t>
            </w:r>
            <w:proofErr w:type="spellEnd"/>
            <w:r>
              <w:t>)</w:t>
            </w:r>
          </w:p>
        </w:tc>
      </w:tr>
      <w:tr w:rsidR="00742E87" w14:paraId="3530DA9B" w14:textId="77777777" w:rsidTr="00FA28BC">
        <w:tc>
          <w:tcPr>
            <w:tcW w:w="0" w:type="auto"/>
          </w:tcPr>
          <w:p w14:paraId="643B1184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CocoaPods</w:t>
            </w:r>
            <w:proofErr w:type="spellEnd"/>
          </w:p>
        </w:tc>
        <w:tc>
          <w:tcPr>
            <w:tcW w:w="3338" w:type="dxa"/>
          </w:tcPr>
          <w:p w14:paraId="491BF023" w14:textId="77777777" w:rsidR="00742E87" w:rsidRDefault="00742E87" w:rsidP="00FA28BC">
            <w:pPr>
              <w:pStyle w:val="a4"/>
              <w:ind w:firstLine="0"/>
            </w:pPr>
            <w:r>
              <w:t>последняя</w:t>
            </w:r>
          </w:p>
        </w:tc>
        <w:tc>
          <w:tcPr>
            <w:tcW w:w="4252" w:type="dxa"/>
          </w:tcPr>
          <w:p w14:paraId="4FD839DE" w14:textId="77777777" w:rsidR="00742E87" w:rsidRDefault="00742E87" w:rsidP="00FA28BC">
            <w:pPr>
              <w:pStyle w:val="a4"/>
              <w:ind w:firstLine="0"/>
            </w:pPr>
            <w:proofErr w:type="spellStart"/>
            <w:r>
              <w:t>iOS</w:t>
            </w:r>
            <w:proofErr w:type="spellEnd"/>
            <w:r>
              <w:t>-зависимости</w:t>
            </w:r>
          </w:p>
        </w:tc>
      </w:tr>
    </w:tbl>
    <w:p w14:paraId="2E3F47CC" w14:textId="77777777" w:rsidR="00742E87" w:rsidRDefault="00742E87" w:rsidP="00DD3217">
      <w:pPr>
        <w:pStyle w:val="a4"/>
        <w:spacing w:before="240"/>
      </w:pPr>
      <w:r>
        <w:t xml:space="preserve">Операционная система: </w:t>
      </w:r>
      <w:proofErr w:type="spellStart"/>
      <w:r>
        <w:t>macOS</w:t>
      </w:r>
      <w:proofErr w:type="spellEnd"/>
      <w:r>
        <w:t xml:space="preserve"> (для </w:t>
      </w:r>
      <w:proofErr w:type="spellStart"/>
      <w:r>
        <w:t>iOS</w:t>
      </w:r>
      <w:proofErr w:type="spellEnd"/>
      <w:r>
        <w:t xml:space="preserve">-разработки), </w:t>
      </w:r>
      <w:proofErr w:type="spellStart"/>
      <w:r>
        <w:t>macOS</w:t>
      </w:r>
      <w:proofErr w:type="spellEnd"/>
      <w:r>
        <w:t xml:space="preserve">/Linux/Windows (для </w:t>
      </w:r>
      <w:proofErr w:type="spellStart"/>
      <w:r>
        <w:t>Android</w:t>
      </w:r>
      <w:proofErr w:type="spellEnd"/>
      <w:r>
        <w:t>).</w:t>
      </w:r>
    </w:p>
    <w:p w14:paraId="4CB22EA2" w14:textId="35431F91" w:rsidR="00742E87" w:rsidRDefault="00DD3217" w:rsidP="00326275">
      <w:pPr>
        <w:pStyle w:val="a8"/>
      </w:pPr>
      <w:bookmarkStart w:id="29" w:name="_Toc230653143"/>
      <w:r>
        <w:lastRenderedPageBreak/>
        <w:t xml:space="preserve">6. </w:t>
      </w:r>
      <w:r>
        <w:rPr>
          <w:caps w:val="0"/>
        </w:rPr>
        <w:t>Управление проектом</w:t>
      </w:r>
      <w:bookmarkEnd w:id="29"/>
    </w:p>
    <w:p w14:paraId="6AB3C84D" w14:textId="77777777" w:rsidR="00742E87" w:rsidRDefault="00742E87" w:rsidP="00326275">
      <w:pPr>
        <w:pStyle w:val="a6"/>
      </w:pPr>
      <w:bookmarkStart w:id="30" w:name="_Toc230653144"/>
      <w:r>
        <w:t>6.1. WBS (иерархическая структура работ)</w:t>
      </w:r>
      <w:bookmarkEnd w:id="30"/>
    </w:p>
    <w:p w14:paraId="0E182ECE" w14:textId="77777777" w:rsidR="00742E87" w:rsidRDefault="00742E87" w:rsidP="00742E87">
      <w:pPr>
        <w:pStyle w:val="a4"/>
      </w:pPr>
      <w:r>
        <w:t>Проект разбит на следующие фазы:</w:t>
      </w:r>
    </w:p>
    <w:p w14:paraId="50C85FD7" w14:textId="77777777" w:rsidR="00742E87" w:rsidRDefault="00742E87" w:rsidP="00742E87">
      <w:pPr>
        <w:pStyle w:val="a4"/>
      </w:pPr>
      <w:r>
        <w:t xml:space="preserve">Инициализация — настройка проекта, </w:t>
      </w:r>
      <w:proofErr w:type="spellStart"/>
      <w:r>
        <w:t>Docker</w:t>
      </w:r>
      <w:proofErr w:type="spellEnd"/>
      <w:r>
        <w:t>, CI/CD конфигурация.</w:t>
      </w:r>
    </w:p>
    <w:p w14:paraId="32118E21" w14:textId="77777777" w:rsidR="00742E87" w:rsidRDefault="00742E87" w:rsidP="00742E87">
      <w:pPr>
        <w:pStyle w:val="a4"/>
      </w:pPr>
      <w:r>
        <w:t>Проектирование — PCMEF-архитектура, ER-модель, API-контракты, UI-макеты.</w:t>
      </w:r>
    </w:p>
    <w:p w14:paraId="6686455A" w14:textId="77777777" w:rsidR="00742E87" w:rsidRDefault="00742E87" w:rsidP="00742E87">
      <w:pPr>
        <w:pStyle w:val="a4"/>
      </w:pPr>
      <w:r>
        <w:t xml:space="preserve">Схема БД — </w:t>
      </w:r>
      <w:proofErr w:type="spellStart"/>
      <w:r>
        <w:t>Flyway</w:t>
      </w:r>
      <w:proofErr w:type="spellEnd"/>
      <w:r>
        <w:t>-миграции V1–V13 (10 таблиц + справочники + демо-данные).</w:t>
      </w:r>
    </w:p>
    <w:p w14:paraId="481F84D5" w14:textId="77777777" w:rsidR="00742E87" w:rsidRDefault="00742E87" w:rsidP="00742E87">
      <w:pPr>
        <w:pStyle w:val="a4"/>
      </w:pPr>
      <w:r>
        <w:t xml:space="preserve">Слой </w:t>
      </w:r>
      <w:proofErr w:type="spellStart"/>
      <w:r>
        <w:t>Entity</w:t>
      </w:r>
      <w:proofErr w:type="spellEnd"/>
      <w:r>
        <w:t xml:space="preserve"> — 10 JPA-сущностей, 7 </w:t>
      </w:r>
      <w:proofErr w:type="spellStart"/>
      <w:r>
        <w:t>enum</w:t>
      </w:r>
      <w:proofErr w:type="spellEnd"/>
      <w:r>
        <w:t>-типов.</w:t>
      </w:r>
    </w:p>
    <w:p w14:paraId="7C37B1DF" w14:textId="77777777" w:rsidR="00742E87" w:rsidRDefault="00742E87" w:rsidP="00742E87">
      <w:pPr>
        <w:pStyle w:val="a4"/>
      </w:pPr>
      <w:r>
        <w:t>Слой Foundation — 10 репозиториев, 2 внешних клиента.</w:t>
      </w:r>
    </w:p>
    <w:p w14:paraId="7FAFB7B0" w14:textId="77777777" w:rsidR="00742E87" w:rsidRDefault="00742E87" w:rsidP="00742E87">
      <w:pPr>
        <w:pStyle w:val="a4"/>
      </w:pPr>
      <w:r>
        <w:t xml:space="preserve">Безопасность — JWT, </w:t>
      </w:r>
      <w:proofErr w:type="spellStart"/>
      <w:r>
        <w:t>BCrypt</w:t>
      </w:r>
      <w:proofErr w:type="spellEnd"/>
      <w:r>
        <w:t xml:space="preserve">, AES-256-GCM, </w:t>
      </w:r>
      <w:proofErr w:type="spellStart"/>
      <w:r>
        <w:t>SecurityConfig</w:t>
      </w:r>
      <w:proofErr w:type="spellEnd"/>
      <w:r>
        <w:t>.</w:t>
      </w:r>
    </w:p>
    <w:p w14:paraId="1326C890" w14:textId="77777777" w:rsidR="00742E87" w:rsidRDefault="00742E87" w:rsidP="00742E87">
      <w:pPr>
        <w:pStyle w:val="a4"/>
      </w:pPr>
      <w:r>
        <w:t xml:space="preserve">Слой </w:t>
      </w:r>
      <w:proofErr w:type="spellStart"/>
      <w:r>
        <w:t>Mediator</w:t>
      </w:r>
      <w:proofErr w:type="spellEnd"/>
      <w:r>
        <w:t xml:space="preserve"> — 8 сервисов бизнес-логики.</w:t>
      </w:r>
    </w:p>
    <w:p w14:paraId="51E8E5E6" w14:textId="77777777" w:rsidR="00742E87" w:rsidRDefault="00742E87" w:rsidP="00742E87">
      <w:pPr>
        <w:pStyle w:val="a4"/>
      </w:pPr>
      <w:r>
        <w:t xml:space="preserve">Слой Control — 7 REST-контроллеров, </w:t>
      </w:r>
      <w:proofErr w:type="spellStart"/>
      <w:r>
        <w:t>OpenAPI</w:t>
      </w:r>
      <w:proofErr w:type="spellEnd"/>
      <w:r>
        <w:t>-документация.</w:t>
      </w:r>
    </w:p>
    <w:p w14:paraId="6EC87B20" w14:textId="77777777" w:rsidR="00742E87" w:rsidRDefault="00742E87" w:rsidP="00742E87">
      <w:pPr>
        <w:pStyle w:val="a4"/>
      </w:pPr>
      <w:r>
        <w:t xml:space="preserve">Мобильный API Client — </w:t>
      </w:r>
      <w:proofErr w:type="spellStart"/>
      <w:r>
        <w:t>Axios</w:t>
      </w:r>
      <w:proofErr w:type="spellEnd"/>
      <w:r>
        <w:t xml:space="preserve">-клиент, 6 API-модулей, </w:t>
      </w:r>
      <w:proofErr w:type="spellStart"/>
      <w:r>
        <w:t>interceptor’ы</w:t>
      </w:r>
      <w:proofErr w:type="spellEnd"/>
      <w:r>
        <w:t>.</w:t>
      </w:r>
    </w:p>
    <w:p w14:paraId="1C285AE9" w14:textId="77777777" w:rsidR="00742E87" w:rsidRDefault="00742E87" w:rsidP="00742E87">
      <w:pPr>
        <w:pStyle w:val="a4"/>
      </w:pPr>
      <w:r>
        <w:t xml:space="preserve">Мобильный State — 5 </w:t>
      </w:r>
      <w:proofErr w:type="spellStart"/>
      <w:r>
        <w:t>MobX</w:t>
      </w:r>
      <w:proofErr w:type="spellEnd"/>
      <w:r>
        <w:t>-хранилищ.</w:t>
      </w:r>
    </w:p>
    <w:p w14:paraId="53345FDB" w14:textId="77777777" w:rsidR="00742E87" w:rsidRDefault="00742E87" w:rsidP="00742E87">
      <w:pPr>
        <w:pStyle w:val="a4"/>
      </w:pPr>
      <w:r>
        <w:t xml:space="preserve">Мобильный </w:t>
      </w:r>
      <w:proofErr w:type="spellStart"/>
      <w:r>
        <w:t>Presentation</w:t>
      </w:r>
      <w:proofErr w:type="spellEnd"/>
      <w:r>
        <w:t xml:space="preserve"> — 8 экранов, 3 компонента, навигация.</w:t>
      </w:r>
    </w:p>
    <w:p w14:paraId="1B4E2BC7" w14:textId="77777777" w:rsidR="00742E87" w:rsidRPr="005C4CEF" w:rsidRDefault="00742E87" w:rsidP="00742E87">
      <w:pPr>
        <w:pStyle w:val="a4"/>
        <w:rPr>
          <w:lang w:val="en-US"/>
        </w:rPr>
      </w:pPr>
      <w:r>
        <w:t>Тестирование</w:t>
      </w:r>
      <w:r w:rsidRPr="005C4CEF">
        <w:rPr>
          <w:lang w:val="en-US"/>
        </w:rPr>
        <w:t xml:space="preserve"> — 40 </w:t>
      </w:r>
      <w:r>
        <w:t>тестов</w:t>
      </w:r>
      <w:r w:rsidRPr="005C4CEF">
        <w:rPr>
          <w:lang w:val="en-US"/>
        </w:rPr>
        <w:t xml:space="preserve"> (unit, integration, @WebMvcTest), </w:t>
      </w:r>
      <w:proofErr w:type="spellStart"/>
      <w:r w:rsidRPr="005C4CEF">
        <w:rPr>
          <w:lang w:val="en-US"/>
        </w:rPr>
        <w:t>JaCoCo</w:t>
      </w:r>
      <w:proofErr w:type="spellEnd"/>
      <w:r w:rsidRPr="005C4CEF">
        <w:rPr>
          <w:lang w:val="en-US"/>
        </w:rPr>
        <w:t>.</w:t>
      </w:r>
    </w:p>
    <w:p w14:paraId="20F23541" w14:textId="77777777" w:rsidR="00742E87" w:rsidRPr="005C4CEF" w:rsidRDefault="00742E87" w:rsidP="00742E87">
      <w:pPr>
        <w:pStyle w:val="a4"/>
        <w:rPr>
          <w:lang w:val="en-US"/>
        </w:rPr>
      </w:pPr>
      <w:r>
        <w:t>Рефакторинг</w:t>
      </w:r>
      <w:r w:rsidRPr="005C4CEF">
        <w:rPr>
          <w:lang w:val="en-US"/>
        </w:rPr>
        <w:t xml:space="preserve"> — PCMEF-</w:t>
      </w:r>
      <w:r>
        <w:t>ревью</w:t>
      </w:r>
      <w:r w:rsidRPr="005C4CEF">
        <w:rPr>
          <w:lang w:val="en-US"/>
        </w:rPr>
        <w:t xml:space="preserve">, </w:t>
      </w:r>
      <w:r>
        <w:t>оптимизация</w:t>
      </w:r>
      <w:r w:rsidRPr="005C4CEF">
        <w:rPr>
          <w:lang w:val="en-US"/>
        </w:rPr>
        <w:t xml:space="preserve"> N+1, hardening.</w:t>
      </w:r>
    </w:p>
    <w:p w14:paraId="06F1CECA" w14:textId="77777777" w:rsidR="00742E87" w:rsidRDefault="00742E87" w:rsidP="00742E87">
      <w:pPr>
        <w:pStyle w:val="a4"/>
      </w:pPr>
      <w:r>
        <w:t>Документация — README, ER-диаграмма, листинги кода, отчёт.</w:t>
      </w:r>
    </w:p>
    <w:p w14:paraId="195EF751" w14:textId="72288943" w:rsidR="00742E87" w:rsidRDefault="00742E87" w:rsidP="00510571">
      <w:pPr>
        <w:pStyle w:val="a6"/>
      </w:pPr>
      <w:bookmarkStart w:id="31" w:name="_Toc230653145"/>
      <w:r>
        <w:t>6.</w:t>
      </w:r>
      <w:r w:rsidR="003A1C82">
        <w:t>2</w:t>
      </w:r>
      <w:r>
        <w:t>. Оценка трудозатрат (COCOMO)</w:t>
      </w:r>
      <w:bookmarkEnd w:id="31"/>
    </w:p>
    <w:p w14:paraId="6B428F94" w14:textId="77777777" w:rsidR="00742E87" w:rsidRDefault="00742E87" w:rsidP="00742E87">
      <w:pPr>
        <w:pStyle w:val="a4"/>
      </w:pPr>
      <w:r>
        <w:t>Приблизительная оценка объёма проекта:</w:t>
      </w:r>
    </w:p>
    <w:p w14:paraId="738B0099" w14:textId="77777777" w:rsidR="00742E87" w:rsidRDefault="00742E87" w:rsidP="00742E87">
      <w:pPr>
        <w:pStyle w:val="a4"/>
      </w:pPr>
      <w:proofErr w:type="spellStart"/>
      <w:r>
        <w:t>Backend</w:t>
      </w:r>
      <w:proofErr w:type="spellEnd"/>
      <w:r>
        <w:t>: ~3500 строк Java-кода (без тестов).</w:t>
      </w:r>
    </w:p>
    <w:p w14:paraId="36A2D3B6" w14:textId="77777777" w:rsidR="00742E87" w:rsidRDefault="00742E87" w:rsidP="00742E87">
      <w:pPr>
        <w:pStyle w:val="a4"/>
      </w:pPr>
      <w:r>
        <w:t xml:space="preserve">Mobile: ~2500 строк </w:t>
      </w:r>
      <w:proofErr w:type="spellStart"/>
      <w:r>
        <w:t>TypeScript</w:t>
      </w:r>
      <w:proofErr w:type="spellEnd"/>
      <w:r>
        <w:t>-кода.</w:t>
      </w:r>
    </w:p>
    <w:p w14:paraId="1FA0B6C6" w14:textId="77777777" w:rsidR="00742E87" w:rsidRDefault="00742E87" w:rsidP="00742E87">
      <w:pPr>
        <w:pStyle w:val="a4"/>
      </w:pPr>
      <w:r>
        <w:t>Тесты: ~1000 строк.</w:t>
      </w:r>
    </w:p>
    <w:p w14:paraId="7390929B" w14:textId="77777777" w:rsidR="00742E87" w:rsidRDefault="00742E87" w:rsidP="00742E87">
      <w:pPr>
        <w:pStyle w:val="a4"/>
      </w:pPr>
      <w:r>
        <w:t>Миграции: ~400 строк SQL.</w:t>
      </w:r>
    </w:p>
    <w:p w14:paraId="0C554BDB" w14:textId="77777777" w:rsidR="00742E87" w:rsidRDefault="00742E87" w:rsidP="00742E87">
      <w:pPr>
        <w:pStyle w:val="a4"/>
      </w:pPr>
      <w:r>
        <w:t xml:space="preserve">Конфигурация: ~200 строк (YAML,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).</w:t>
      </w:r>
    </w:p>
    <w:p w14:paraId="3F4BDAAA" w14:textId="77777777" w:rsidR="00742E87" w:rsidRDefault="00742E87" w:rsidP="00742E87">
      <w:pPr>
        <w:pStyle w:val="a4"/>
      </w:pPr>
      <w:r>
        <w:t>Общий объём: ~7600 строк кода (SLOC).</w:t>
      </w:r>
    </w:p>
    <w:p w14:paraId="5C1077E2" w14:textId="77777777" w:rsidR="00742E87" w:rsidRDefault="00742E87" w:rsidP="00742E87">
      <w:pPr>
        <w:pStyle w:val="a4"/>
      </w:pPr>
      <w:r>
        <w:lastRenderedPageBreak/>
        <w:t xml:space="preserve">По модели COCOMO (Basic,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): - </w:t>
      </w:r>
      <w:proofErr w:type="spellStart"/>
      <w:r>
        <w:t>Effort</w:t>
      </w:r>
      <w:proofErr w:type="spellEnd"/>
      <w:r>
        <w:t xml:space="preserve"> = 2.4 * (KSLOC)^1.05 = 2.4 * (</w:t>
      </w:r>
      <w:proofErr w:type="gramStart"/>
      <w:r>
        <w:t>7.6)^</w:t>
      </w:r>
      <w:proofErr w:type="gramEnd"/>
      <w:r>
        <w:t>1.05 ≈ 20 человеко-месяцев (при полной занятости). - При одном разработчике с частичной занятостью: ~8 недель.</w:t>
      </w:r>
    </w:p>
    <w:p w14:paraId="7ED407EB" w14:textId="2270CAA1" w:rsidR="00742E87" w:rsidRDefault="00742E87" w:rsidP="002B31A7">
      <w:pPr>
        <w:pStyle w:val="a6"/>
      </w:pPr>
      <w:bookmarkStart w:id="32" w:name="_Toc230653146"/>
      <w:r>
        <w:t>6.</w:t>
      </w:r>
      <w:r w:rsidR="003A1C82">
        <w:t>3</w:t>
      </w:r>
      <w:r>
        <w:t>. Управление рисками</w:t>
      </w:r>
      <w:bookmarkEnd w:id="32"/>
    </w:p>
    <w:tbl>
      <w:tblPr>
        <w:tblStyle w:val="ac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42E87" w14:paraId="6EA407EB" w14:textId="77777777" w:rsidTr="002B31A7">
        <w:tc>
          <w:tcPr>
            <w:tcW w:w="1980" w:type="dxa"/>
          </w:tcPr>
          <w:p w14:paraId="2740B503" w14:textId="77777777" w:rsidR="00742E87" w:rsidRDefault="00742E87" w:rsidP="002B31A7">
            <w:pPr>
              <w:pStyle w:val="a4"/>
              <w:ind w:firstLine="0"/>
            </w:pPr>
            <w:r>
              <w:t>Риск</w:t>
            </w:r>
          </w:p>
        </w:tc>
        <w:tc>
          <w:tcPr>
            <w:tcW w:w="1980" w:type="dxa"/>
          </w:tcPr>
          <w:p w14:paraId="786D0A7B" w14:textId="77777777" w:rsidR="00742E87" w:rsidRDefault="00742E87" w:rsidP="002B31A7">
            <w:pPr>
              <w:pStyle w:val="a4"/>
              <w:ind w:firstLine="0"/>
            </w:pPr>
            <w:r>
              <w:t>Вероятность</w:t>
            </w:r>
          </w:p>
        </w:tc>
        <w:tc>
          <w:tcPr>
            <w:tcW w:w="1980" w:type="dxa"/>
          </w:tcPr>
          <w:p w14:paraId="0A37FB16" w14:textId="77777777" w:rsidR="00742E87" w:rsidRDefault="00742E87" w:rsidP="002B31A7">
            <w:pPr>
              <w:pStyle w:val="a4"/>
              <w:ind w:firstLine="0"/>
            </w:pPr>
            <w:r>
              <w:t>Влияние</w:t>
            </w:r>
          </w:p>
        </w:tc>
        <w:tc>
          <w:tcPr>
            <w:tcW w:w="1980" w:type="dxa"/>
          </w:tcPr>
          <w:p w14:paraId="20A82BC6" w14:textId="77777777" w:rsidR="00742E87" w:rsidRDefault="00742E87" w:rsidP="002B31A7">
            <w:pPr>
              <w:pStyle w:val="a4"/>
              <w:ind w:firstLine="0"/>
            </w:pPr>
            <w:r>
              <w:t>Стратегия</w:t>
            </w:r>
          </w:p>
        </w:tc>
      </w:tr>
      <w:tr w:rsidR="00742E87" w14:paraId="7ABA5C9A" w14:textId="77777777" w:rsidTr="002B31A7">
        <w:tc>
          <w:tcPr>
            <w:tcW w:w="1980" w:type="dxa"/>
          </w:tcPr>
          <w:p w14:paraId="25D0BD08" w14:textId="77777777" w:rsidR="00742E87" w:rsidRDefault="00742E87" w:rsidP="002B31A7">
            <w:pPr>
              <w:pStyle w:val="a4"/>
              <w:ind w:firstLine="0"/>
            </w:pPr>
            <w:r>
              <w:t>Изменение API брокеров</w:t>
            </w:r>
          </w:p>
        </w:tc>
        <w:tc>
          <w:tcPr>
            <w:tcW w:w="1980" w:type="dxa"/>
          </w:tcPr>
          <w:p w14:paraId="53F09CB8" w14:textId="77777777" w:rsidR="00742E87" w:rsidRDefault="00742E87" w:rsidP="002B31A7">
            <w:pPr>
              <w:pStyle w:val="a4"/>
              <w:ind w:firstLine="0"/>
            </w:pPr>
            <w:r>
              <w:t>Высокая</w:t>
            </w:r>
          </w:p>
        </w:tc>
        <w:tc>
          <w:tcPr>
            <w:tcW w:w="1980" w:type="dxa"/>
          </w:tcPr>
          <w:p w14:paraId="50B91D41" w14:textId="77777777" w:rsidR="00742E87" w:rsidRDefault="00742E87" w:rsidP="002B31A7">
            <w:pPr>
              <w:pStyle w:val="a4"/>
              <w:ind w:firstLine="0"/>
            </w:pPr>
            <w:r>
              <w:t>Среднее</w:t>
            </w:r>
          </w:p>
        </w:tc>
        <w:tc>
          <w:tcPr>
            <w:tcW w:w="1980" w:type="dxa"/>
          </w:tcPr>
          <w:p w14:paraId="68A41B5B" w14:textId="77777777" w:rsidR="00742E87" w:rsidRDefault="00742E87" w:rsidP="002B31A7">
            <w:pPr>
              <w:pStyle w:val="a4"/>
              <w:ind w:firstLine="0"/>
            </w:pPr>
            <w:r>
              <w:t xml:space="preserve">Strategy-паттерн в </w:t>
            </w:r>
            <w:proofErr w:type="spellStart"/>
            <w:r>
              <w:t>BrokerClient</w:t>
            </w:r>
            <w:proofErr w:type="spellEnd"/>
            <w:r>
              <w:t>, адаптеры для каждого брокера</w:t>
            </w:r>
          </w:p>
        </w:tc>
      </w:tr>
      <w:tr w:rsidR="00742E87" w:rsidRPr="005C4CEF" w14:paraId="5C45B959" w14:textId="77777777" w:rsidTr="002B31A7">
        <w:tc>
          <w:tcPr>
            <w:tcW w:w="1980" w:type="dxa"/>
          </w:tcPr>
          <w:p w14:paraId="5A7F8B63" w14:textId="77777777" w:rsidR="00742E87" w:rsidRDefault="00742E87" w:rsidP="002B31A7">
            <w:pPr>
              <w:pStyle w:val="a4"/>
              <w:ind w:firstLine="0"/>
            </w:pPr>
            <w:r>
              <w:t>Потеря данных при сбое</w:t>
            </w:r>
          </w:p>
        </w:tc>
        <w:tc>
          <w:tcPr>
            <w:tcW w:w="1980" w:type="dxa"/>
          </w:tcPr>
          <w:p w14:paraId="6A133026" w14:textId="77777777" w:rsidR="00742E87" w:rsidRDefault="00742E87" w:rsidP="002B31A7">
            <w:pPr>
              <w:pStyle w:val="a4"/>
              <w:ind w:firstLine="0"/>
            </w:pPr>
            <w:r>
              <w:t>Низкая</w:t>
            </w:r>
          </w:p>
        </w:tc>
        <w:tc>
          <w:tcPr>
            <w:tcW w:w="1980" w:type="dxa"/>
          </w:tcPr>
          <w:p w14:paraId="7D2B242D" w14:textId="77777777" w:rsidR="00742E87" w:rsidRDefault="00742E87" w:rsidP="002B31A7">
            <w:pPr>
              <w:pStyle w:val="a4"/>
              <w:ind w:firstLine="0"/>
            </w:pPr>
            <w:r>
              <w:t>Высокое</w:t>
            </w:r>
          </w:p>
        </w:tc>
        <w:tc>
          <w:tcPr>
            <w:tcW w:w="1980" w:type="dxa"/>
          </w:tcPr>
          <w:p w14:paraId="7B17D4A5" w14:textId="77777777" w:rsidR="00742E87" w:rsidRPr="005C4CEF" w:rsidRDefault="00742E87" w:rsidP="002B31A7">
            <w:pPr>
              <w:pStyle w:val="a4"/>
              <w:ind w:firstLine="0"/>
              <w:rPr>
                <w:lang w:val="en-US"/>
              </w:rPr>
            </w:pPr>
            <w:r w:rsidRPr="005C4CEF">
              <w:rPr>
                <w:lang w:val="en-US"/>
              </w:rPr>
              <w:t>Soft delete, PostgreSQL WAL, Docker volumes</w:t>
            </w:r>
          </w:p>
        </w:tc>
      </w:tr>
      <w:tr w:rsidR="00742E87" w14:paraId="10C6469E" w14:textId="77777777" w:rsidTr="002B31A7">
        <w:tc>
          <w:tcPr>
            <w:tcW w:w="1980" w:type="dxa"/>
          </w:tcPr>
          <w:p w14:paraId="79E46B76" w14:textId="77777777" w:rsidR="00742E87" w:rsidRDefault="00742E87" w:rsidP="002B31A7">
            <w:pPr>
              <w:pStyle w:val="a4"/>
              <w:ind w:firstLine="0"/>
            </w:pPr>
            <w:r>
              <w:t>Утечка брокерских токенов</w:t>
            </w:r>
          </w:p>
        </w:tc>
        <w:tc>
          <w:tcPr>
            <w:tcW w:w="1980" w:type="dxa"/>
          </w:tcPr>
          <w:p w14:paraId="4AFB8FCB" w14:textId="77777777" w:rsidR="00742E87" w:rsidRDefault="00742E87" w:rsidP="002B31A7">
            <w:pPr>
              <w:pStyle w:val="a4"/>
              <w:ind w:firstLine="0"/>
            </w:pPr>
            <w:r>
              <w:t>Низкая</w:t>
            </w:r>
          </w:p>
        </w:tc>
        <w:tc>
          <w:tcPr>
            <w:tcW w:w="1980" w:type="dxa"/>
          </w:tcPr>
          <w:p w14:paraId="2FC8373D" w14:textId="77777777" w:rsidR="00742E87" w:rsidRDefault="00742E87" w:rsidP="002B31A7">
            <w:pPr>
              <w:pStyle w:val="a4"/>
              <w:ind w:firstLine="0"/>
            </w:pPr>
            <w:r>
              <w:t>Критическое</w:t>
            </w:r>
          </w:p>
        </w:tc>
        <w:tc>
          <w:tcPr>
            <w:tcW w:w="1980" w:type="dxa"/>
          </w:tcPr>
          <w:p w14:paraId="2EFBE67E" w14:textId="77777777" w:rsidR="00742E87" w:rsidRDefault="00742E87" w:rsidP="002B31A7">
            <w:pPr>
              <w:pStyle w:val="a4"/>
              <w:ind w:firstLine="0"/>
            </w:pPr>
            <w:r>
              <w:t>AES-256-GCM шифрование, токены не в логах и не в API-ответах</w:t>
            </w:r>
          </w:p>
        </w:tc>
      </w:tr>
      <w:tr w:rsidR="00742E87" w14:paraId="18B8F319" w14:textId="77777777" w:rsidTr="002B31A7">
        <w:tc>
          <w:tcPr>
            <w:tcW w:w="1980" w:type="dxa"/>
          </w:tcPr>
          <w:p w14:paraId="218FE2E2" w14:textId="77777777" w:rsidR="00742E87" w:rsidRDefault="00742E87" w:rsidP="002B31A7">
            <w:pPr>
              <w:pStyle w:val="a4"/>
              <w:ind w:firstLine="0"/>
            </w:pPr>
            <w:r>
              <w:t>N+1 запросов при росте данных</w:t>
            </w:r>
          </w:p>
        </w:tc>
        <w:tc>
          <w:tcPr>
            <w:tcW w:w="1980" w:type="dxa"/>
          </w:tcPr>
          <w:p w14:paraId="27FFB685" w14:textId="77777777" w:rsidR="00742E87" w:rsidRDefault="00742E87" w:rsidP="002B31A7">
            <w:pPr>
              <w:pStyle w:val="a4"/>
              <w:ind w:firstLine="0"/>
            </w:pPr>
            <w:r>
              <w:t>Средняя</w:t>
            </w:r>
          </w:p>
        </w:tc>
        <w:tc>
          <w:tcPr>
            <w:tcW w:w="1980" w:type="dxa"/>
          </w:tcPr>
          <w:p w14:paraId="1809CB8F" w14:textId="77777777" w:rsidR="00742E87" w:rsidRDefault="00742E87" w:rsidP="002B31A7">
            <w:pPr>
              <w:pStyle w:val="a4"/>
              <w:ind w:firstLine="0"/>
            </w:pPr>
            <w:r>
              <w:t>Среднее</w:t>
            </w:r>
          </w:p>
        </w:tc>
        <w:tc>
          <w:tcPr>
            <w:tcW w:w="1980" w:type="dxa"/>
          </w:tcPr>
          <w:p w14:paraId="4AD2EC1D" w14:textId="77777777" w:rsidR="00742E87" w:rsidRDefault="00742E87" w:rsidP="002B31A7">
            <w:pPr>
              <w:pStyle w:val="a4"/>
              <w:ind w:firstLine="0"/>
            </w:pPr>
            <w:r>
              <w:t xml:space="preserve">LAZY </w:t>
            </w:r>
            <w:proofErr w:type="spellStart"/>
            <w:r>
              <w:t>loading</w:t>
            </w:r>
            <w:proofErr w:type="spellEnd"/>
            <w:r>
              <w:t>, пагинация, целевые запросы</w:t>
            </w:r>
          </w:p>
        </w:tc>
      </w:tr>
      <w:tr w:rsidR="00742E87" w14:paraId="46099AFC" w14:textId="77777777" w:rsidTr="002B31A7">
        <w:tc>
          <w:tcPr>
            <w:tcW w:w="1980" w:type="dxa"/>
          </w:tcPr>
          <w:p w14:paraId="0A52C267" w14:textId="77777777" w:rsidR="00742E87" w:rsidRDefault="00742E87" w:rsidP="002B31A7">
            <w:pPr>
              <w:pStyle w:val="a4"/>
              <w:ind w:firstLine="0"/>
            </w:pPr>
            <w:r>
              <w:t>Устаревание JWT-токена</w:t>
            </w:r>
          </w:p>
        </w:tc>
        <w:tc>
          <w:tcPr>
            <w:tcW w:w="1980" w:type="dxa"/>
          </w:tcPr>
          <w:p w14:paraId="23F8A55D" w14:textId="77777777" w:rsidR="00742E87" w:rsidRDefault="00742E87" w:rsidP="002B31A7">
            <w:pPr>
              <w:pStyle w:val="a4"/>
              <w:ind w:firstLine="0"/>
            </w:pPr>
            <w:r>
              <w:t>Низкая</w:t>
            </w:r>
          </w:p>
        </w:tc>
        <w:tc>
          <w:tcPr>
            <w:tcW w:w="1980" w:type="dxa"/>
          </w:tcPr>
          <w:p w14:paraId="14ECA041" w14:textId="77777777" w:rsidR="00742E87" w:rsidRDefault="00742E87" w:rsidP="002B31A7">
            <w:pPr>
              <w:pStyle w:val="a4"/>
              <w:ind w:firstLine="0"/>
            </w:pPr>
            <w:r>
              <w:t>Низкое</w:t>
            </w:r>
          </w:p>
        </w:tc>
        <w:tc>
          <w:tcPr>
            <w:tcW w:w="1980" w:type="dxa"/>
          </w:tcPr>
          <w:p w14:paraId="54CC8B52" w14:textId="77777777" w:rsidR="00742E87" w:rsidRDefault="00742E87" w:rsidP="002B31A7">
            <w:pPr>
              <w:pStyle w:val="a4"/>
              <w:ind w:firstLine="0"/>
            </w:pPr>
            <w:r>
              <w:t xml:space="preserve">1 час TTL, автоматический </w:t>
            </w:r>
            <w:proofErr w:type="spellStart"/>
            <w:r>
              <w:t>logout</w:t>
            </w:r>
            <w:proofErr w:type="spellEnd"/>
            <w:r>
              <w:t xml:space="preserve"> при 401 на клиенте</w:t>
            </w:r>
          </w:p>
        </w:tc>
      </w:tr>
      <w:tr w:rsidR="00742E87" w:rsidRPr="005C4CEF" w14:paraId="47AE615D" w14:textId="77777777" w:rsidTr="002B31A7">
        <w:tc>
          <w:tcPr>
            <w:tcW w:w="1980" w:type="dxa"/>
          </w:tcPr>
          <w:p w14:paraId="798B9959" w14:textId="77777777" w:rsidR="00742E87" w:rsidRDefault="00742E87" w:rsidP="002B31A7">
            <w:pPr>
              <w:pStyle w:val="a4"/>
              <w:ind w:firstLine="0"/>
            </w:pPr>
            <w:r>
              <w:t>Конфликт портов при разработке</w:t>
            </w:r>
          </w:p>
        </w:tc>
        <w:tc>
          <w:tcPr>
            <w:tcW w:w="1980" w:type="dxa"/>
          </w:tcPr>
          <w:p w14:paraId="7B86E96F" w14:textId="77777777" w:rsidR="00742E87" w:rsidRDefault="00742E87" w:rsidP="002B31A7">
            <w:pPr>
              <w:pStyle w:val="a4"/>
              <w:ind w:firstLine="0"/>
            </w:pPr>
            <w:r>
              <w:t>Средняя</w:t>
            </w:r>
          </w:p>
        </w:tc>
        <w:tc>
          <w:tcPr>
            <w:tcW w:w="1980" w:type="dxa"/>
          </w:tcPr>
          <w:p w14:paraId="01B63C24" w14:textId="77777777" w:rsidR="00742E87" w:rsidRDefault="00742E87" w:rsidP="002B31A7">
            <w:pPr>
              <w:pStyle w:val="a4"/>
              <w:ind w:firstLine="0"/>
            </w:pPr>
            <w:r>
              <w:t>Низкое</w:t>
            </w:r>
          </w:p>
        </w:tc>
        <w:tc>
          <w:tcPr>
            <w:tcW w:w="1980" w:type="dxa"/>
          </w:tcPr>
          <w:p w14:paraId="472DEB72" w14:textId="77777777" w:rsidR="00742E87" w:rsidRPr="005C4CEF" w:rsidRDefault="00742E87" w:rsidP="002B31A7">
            <w:pPr>
              <w:pStyle w:val="a4"/>
              <w:ind w:firstLine="0"/>
              <w:rPr>
                <w:lang w:val="en-US"/>
              </w:rPr>
            </w:pPr>
            <w:r w:rsidRPr="005C4CEF">
              <w:rPr>
                <w:lang w:val="en-US"/>
              </w:rPr>
              <w:t xml:space="preserve">Metro </w:t>
            </w:r>
            <w:r>
              <w:t>на</w:t>
            </w:r>
            <w:r w:rsidRPr="005C4CEF">
              <w:rPr>
                <w:lang w:val="en-US"/>
              </w:rPr>
              <w:t xml:space="preserve"> </w:t>
            </w:r>
            <w:r>
              <w:t>порту</w:t>
            </w:r>
            <w:r w:rsidRPr="005C4CEF">
              <w:rPr>
                <w:lang w:val="en-US"/>
              </w:rPr>
              <w:t xml:space="preserve"> 8082, ADB reverse</w:t>
            </w:r>
          </w:p>
        </w:tc>
      </w:tr>
    </w:tbl>
    <w:p w14:paraId="07D9FB50" w14:textId="77777777" w:rsidR="00742E87" w:rsidRPr="00DD3217" w:rsidRDefault="00742E87" w:rsidP="002B31A7">
      <w:pPr>
        <w:pStyle w:val="a8"/>
        <w:rPr>
          <w:b w:val="0"/>
          <w:bCs/>
        </w:rPr>
      </w:pPr>
      <w:bookmarkStart w:id="33" w:name="_Toc230653147"/>
      <w:r w:rsidRPr="00DD3217">
        <w:rPr>
          <w:b w:val="0"/>
          <w:bCs/>
        </w:rPr>
        <w:lastRenderedPageBreak/>
        <w:t>ЗАКЛЮЧЕНИЕ</w:t>
      </w:r>
      <w:bookmarkEnd w:id="33"/>
    </w:p>
    <w:p w14:paraId="508AED53" w14:textId="77777777" w:rsidR="00742E87" w:rsidRDefault="00742E87" w:rsidP="002B31A7">
      <w:pPr>
        <w:pStyle w:val="a6"/>
      </w:pPr>
      <w:bookmarkStart w:id="34" w:name="_Toc230653148"/>
      <w:r>
        <w:t>Выводы</w:t>
      </w:r>
      <w:bookmarkEnd w:id="34"/>
    </w:p>
    <w:p w14:paraId="7CBF6B01" w14:textId="77777777" w:rsidR="00742E87" w:rsidRDefault="00742E87" w:rsidP="00742E87">
      <w:pPr>
        <w:pStyle w:val="a4"/>
      </w:pPr>
      <w:r>
        <w:t xml:space="preserve">В ходе выполнения курсового проекта была разработана распределённая финтех-система Investment </w:t>
      </w:r>
      <w:proofErr w:type="spellStart"/>
      <w:r>
        <w:t>Aggregator</w:t>
      </w:r>
      <w:proofErr w:type="spellEnd"/>
      <w:r>
        <w:t xml:space="preserve"> Platform, реализующая агрегацию брокерских счетов в единый интерфейс для аналитики портфеля, торговых операций и отчётности.</w:t>
      </w:r>
    </w:p>
    <w:p w14:paraId="56790E1B" w14:textId="77777777" w:rsidR="00742E87" w:rsidRDefault="00742E87" w:rsidP="00742E87">
      <w:pPr>
        <w:pStyle w:val="a4"/>
      </w:pPr>
      <w:r>
        <w:t xml:space="preserve">Система построена по архитектуре PCMEF с чётким разделением ответственности между слоями. Серверная часть реализована на Java 17 / Spring Boot 3.5, мобильное приложение — на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/ </w:t>
      </w:r>
      <w:proofErr w:type="spellStart"/>
      <w:r>
        <w:t>TypeScript</w:t>
      </w:r>
      <w:proofErr w:type="spellEnd"/>
      <w:r>
        <w:t xml:space="preserve"> / </w:t>
      </w:r>
      <w:proofErr w:type="spellStart"/>
      <w:r>
        <w:t>MobX</w:t>
      </w:r>
      <w:proofErr w:type="spellEnd"/>
      <w:r>
        <w:t>. Взаимодействие осуществляется через REST API с JWT-аутентификацией.</w:t>
      </w:r>
    </w:p>
    <w:p w14:paraId="7D1F0EAD" w14:textId="77777777" w:rsidR="00742E87" w:rsidRDefault="00742E87" w:rsidP="002B31A7">
      <w:pPr>
        <w:pStyle w:val="a6"/>
      </w:pPr>
      <w:bookmarkStart w:id="35" w:name="_Toc230653149"/>
      <w:r>
        <w:t>Результаты</w:t>
      </w:r>
      <w:bookmarkEnd w:id="35"/>
    </w:p>
    <w:p w14:paraId="2B830021" w14:textId="77777777" w:rsidR="00742E87" w:rsidRDefault="00742E87" w:rsidP="00742E87">
      <w:pPr>
        <w:pStyle w:val="a4"/>
      </w:pPr>
      <w:r>
        <w:t>Количественные результаты проекта:</w:t>
      </w:r>
    </w:p>
    <w:p w14:paraId="5BA8C070" w14:textId="77777777" w:rsidR="00742E87" w:rsidRDefault="00742E87">
      <w:pPr>
        <w:pStyle w:val="a4"/>
        <w:numPr>
          <w:ilvl w:val="0"/>
          <w:numId w:val="74"/>
        </w:numPr>
      </w:pPr>
      <w:r>
        <w:t>10 JPA-сущностей и 7 перечислений в доменной модели.</w:t>
      </w:r>
    </w:p>
    <w:p w14:paraId="73EB6958" w14:textId="77777777" w:rsidR="00742E87" w:rsidRDefault="00742E87">
      <w:pPr>
        <w:pStyle w:val="a4"/>
        <w:numPr>
          <w:ilvl w:val="0"/>
          <w:numId w:val="74"/>
        </w:numPr>
      </w:pPr>
      <w:r>
        <w:t xml:space="preserve">13 </w:t>
      </w:r>
      <w:proofErr w:type="spellStart"/>
      <w:r>
        <w:t>Flyway</w:t>
      </w:r>
      <w:proofErr w:type="spellEnd"/>
      <w:r>
        <w:t>-миграций, включая справочники и демо-данные.</w:t>
      </w:r>
    </w:p>
    <w:p w14:paraId="29353AF3" w14:textId="77777777" w:rsidR="00742E87" w:rsidRDefault="00742E87">
      <w:pPr>
        <w:pStyle w:val="a4"/>
        <w:numPr>
          <w:ilvl w:val="0"/>
          <w:numId w:val="74"/>
        </w:numPr>
      </w:pPr>
      <w:r>
        <w:t>7 REST-контроллеров и 8 сервисов бизнес-логики.</w:t>
      </w:r>
    </w:p>
    <w:p w14:paraId="7A2337FE" w14:textId="77777777" w:rsidR="00742E87" w:rsidRDefault="00742E87">
      <w:pPr>
        <w:pStyle w:val="a4"/>
        <w:numPr>
          <w:ilvl w:val="0"/>
          <w:numId w:val="74"/>
        </w:numPr>
      </w:pPr>
      <w:r>
        <w:t>8 экранов мобильного приложения с полной навигацией.</w:t>
      </w:r>
    </w:p>
    <w:p w14:paraId="3428028F" w14:textId="77777777" w:rsidR="00742E87" w:rsidRDefault="00742E87">
      <w:pPr>
        <w:pStyle w:val="a4"/>
        <w:numPr>
          <w:ilvl w:val="0"/>
          <w:numId w:val="74"/>
        </w:numPr>
      </w:pPr>
      <w:r>
        <w:t xml:space="preserve">5 </w:t>
      </w:r>
      <w:proofErr w:type="spellStart"/>
      <w:r>
        <w:t>MobX</w:t>
      </w:r>
      <w:proofErr w:type="spellEnd"/>
      <w:r>
        <w:t>-хранилищ и 7 API-модулей.</w:t>
      </w:r>
    </w:p>
    <w:p w14:paraId="7DF70861" w14:textId="77777777" w:rsidR="00742E87" w:rsidRPr="005C4CEF" w:rsidRDefault="00742E87">
      <w:pPr>
        <w:pStyle w:val="a4"/>
        <w:numPr>
          <w:ilvl w:val="0"/>
          <w:numId w:val="74"/>
        </w:numPr>
        <w:rPr>
          <w:lang w:val="en-US"/>
        </w:rPr>
      </w:pPr>
      <w:r w:rsidRPr="005C4CEF">
        <w:rPr>
          <w:lang w:val="en-US"/>
        </w:rPr>
        <w:t xml:space="preserve">40 </w:t>
      </w:r>
      <w:r>
        <w:t>автоматических</w:t>
      </w:r>
      <w:r w:rsidRPr="005C4CEF">
        <w:rPr>
          <w:lang w:val="en-US"/>
        </w:rPr>
        <w:t xml:space="preserve"> </w:t>
      </w:r>
      <w:r>
        <w:t>тестов</w:t>
      </w:r>
      <w:r w:rsidRPr="005C4CEF">
        <w:rPr>
          <w:lang w:val="en-US"/>
        </w:rPr>
        <w:t xml:space="preserve"> (unit + integration + controller) </w:t>
      </w:r>
      <w:r>
        <w:t>со</w:t>
      </w:r>
      <w:r w:rsidRPr="005C4CEF">
        <w:rPr>
          <w:lang w:val="en-US"/>
        </w:rPr>
        <w:t xml:space="preserve"> 100% success rate.</w:t>
      </w:r>
    </w:p>
    <w:p w14:paraId="090968AD" w14:textId="77777777" w:rsidR="00742E87" w:rsidRPr="005C4CEF" w:rsidRDefault="00742E87">
      <w:pPr>
        <w:pStyle w:val="a4"/>
        <w:numPr>
          <w:ilvl w:val="0"/>
          <w:numId w:val="74"/>
        </w:numPr>
        <w:rPr>
          <w:lang w:val="en-US"/>
        </w:rPr>
      </w:pPr>
      <w:r>
        <w:t>Полная</w:t>
      </w:r>
      <w:r w:rsidRPr="005C4CEF">
        <w:rPr>
          <w:lang w:val="en-US"/>
        </w:rPr>
        <w:t xml:space="preserve"> </w:t>
      </w:r>
      <w:proofErr w:type="spellStart"/>
      <w:r w:rsidRPr="005C4CEF">
        <w:rPr>
          <w:lang w:val="en-US"/>
        </w:rPr>
        <w:t>OpenAPI</w:t>
      </w:r>
      <w:proofErr w:type="spellEnd"/>
      <w:r w:rsidRPr="005C4CEF">
        <w:rPr>
          <w:lang w:val="en-US"/>
        </w:rPr>
        <w:t>-</w:t>
      </w:r>
      <w:r>
        <w:t>документация</w:t>
      </w:r>
      <w:r w:rsidRPr="005C4CEF">
        <w:rPr>
          <w:lang w:val="en-US"/>
        </w:rPr>
        <w:t xml:space="preserve"> (Swagger UI).</w:t>
      </w:r>
    </w:p>
    <w:p w14:paraId="49017CDB" w14:textId="77777777" w:rsidR="00742E87" w:rsidRDefault="00742E87">
      <w:pPr>
        <w:pStyle w:val="a4"/>
        <w:numPr>
          <w:ilvl w:val="0"/>
          <w:numId w:val="74"/>
        </w:numPr>
      </w:pPr>
      <w:r>
        <w:t>Автоматизированные скрипты запуска и остановки.</w:t>
      </w:r>
    </w:p>
    <w:p w14:paraId="591FA663" w14:textId="77777777" w:rsidR="00742E87" w:rsidRDefault="00742E87" w:rsidP="00742E87">
      <w:pPr>
        <w:pStyle w:val="a4"/>
      </w:pPr>
      <w:r>
        <w:t xml:space="preserve">Все требования к безопасности выполнены: </w:t>
      </w:r>
      <w:proofErr w:type="spellStart"/>
      <w:r>
        <w:t>BCrypt</w:t>
      </w:r>
      <w:proofErr w:type="spellEnd"/>
      <w:r>
        <w:t xml:space="preserve"> для паролей, AES-256-GCM для брокерских токенов, JWT для аутентификации, DTO на границе API,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без стек-трейсов.</w:t>
      </w:r>
    </w:p>
    <w:p w14:paraId="2E3F1316" w14:textId="77777777" w:rsidR="00742E87" w:rsidRDefault="00742E87" w:rsidP="002B31A7">
      <w:pPr>
        <w:pStyle w:val="a6"/>
      </w:pPr>
      <w:bookmarkStart w:id="36" w:name="_Toc230653150"/>
      <w:r>
        <w:lastRenderedPageBreak/>
        <w:t>Перспективы развития</w:t>
      </w:r>
      <w:bookmarkEnd w:id="36"/>
    </w:p>
    <w:p w14:paraId="44CBF4C7" w14:textId="77777777" w:rsidR="00742E87" w:rsidRDefault="00742E87" w:rsidP="00742E87">
      <w:pPr>
        <w:pStyle w:val="a4"/>
      </w:pPr>
      <w:proofErr w:type="spellStart"/>
      <w:r>
        <w:t>WebSocket</w:t>
      </w:r>
      <w:proofErr w:type="spellEnd"/>
      <w:r>
        <w:t xml:space="preserve">-уведомления — переход от </w:t>
      </w:r>
      <w:proofErr w:type="spellStart"/>
      <w:r>
        <w:t>pull</w:t>
      </w:r>
      <w:proofErr w:type="spellEnd"/>
      <w:r>
        <w:t xml:space="preserve">-модели к </w:t>
      </w:r>
      <w:proofErr w:type="spellStart"/>
      <w:r>
        <w:t>push</w:t>
      </w:r>
      <w:proofErr w:type="spellEnd"/>
      <w:r>
        <w:t xml:space="preserve">-уведомлениям через </w:t>
      </w:r>
      <w:proofErr w:type="spellStart"/>
      <w:r>
        <w:t>WebSocket</w:t>
      </w:r>
      <w:proofErr w:type="spellEnd"/>
      <w:r>
        <w:t xml:space="preserve"> для мгновенной доставки событий об исполнении ордеров и ценовых </w:t>
      </w:r>
      <w:proofErr w:type="spellStart"/>
      <w:r>
        <w:t>алертов</w:t>
      </w:r>
      <w:proofErr w:type="spellEnd"/>
      <w:r>
        <w:t>.</w:t>
      </w:r>
    </w:p>
    <w:p w14:paraId="5F7A6290" w14:textId="77777777" w:rsidR="00742E87" w:rsidRDefault="00742E87" w:rsidP="00742E87">
      <w:pPr>
        <w:pStyle w:val="a4"/>
      </w:pPr>
      <w:r>
        <w:t xml:space="preserve">Микросервисная декомпозиция — выделение </w:t>
      </w:r>
      <w:proofErr w:type="spellStart"/>
      <w:r>
        <w:t>SyncService</w:t>
      </w:r>
      <w:proofErr w:type="spellEnd"/>
      <w:r>
        <w:t xml:space="preserve"> и </w:t>
      </w:r>
      <w:proofErr w:type="spellStart"/>
      <w:r>
        <w:t>ReportService</w:t>
      </w:r>
      <w:proofErr w:type="spellEnd"/>
      <w:r>
        <w:t xml:space="preserve"> в отдельные микросервисы для независимого масштабирования.</w:t>
      </w:r>
    </w:p>
    <w:p w14:paraId="75241A35" w14:textId="77777777" w:rsidR="00742E87" w:rsidRDefault="00742E87" w:rsidP="00742E87">
      <w:pPr>
        <w:pStyle w:val="a4"/>
      </w:pPr>
      <w:r>
        <w:t xml:space="preserve">Поддержка дополнительных брокеров — расширение </w:t>
      </w:r>
      <w:proofErr w:type="spellStart"/>
      <w:r>
        <w:t>BrokerClient</w:t>
      </w:r>
      <w:proofErr w:type="spellEnd"/>
      <w:r>
        <w:t xml:space="preserve"> через Strategy-паттерн для интеграции с Тинькофф Инвестициями, Сбербанк Инвестор, Interactive </w:t>
      </w:r>
      <w:proofErr w:type="spellStart"/>
      <w:r>
        <w:t>Brokers</w:t>
      </w:r>
      <w:proofErr w:type="spellEnd"/>
      <w:r>
        <w:t>.</w:t>
      </w:r>
    </w:p>
    <w:p w14:paraId="050E52AD" w14:textId="77777777" w:rsidR="00742E87" w:rsidRDefault="00742E87" w:rsidP="00742E87">
      <w:pPr>
        <w:pStyle w:val="a4"/>
      </w:pPr>
      <w:r>
        <w:t xml:space="preserve">Кэширование котировок — </w:t>
      </w:r>
      <w:proofErr w:type="spellStart"/>
      <w:r>
        <w:t>Redis</w:t>
      </w:r>
      <w:proofErr w:type="spellEnd"/>
      <w:r>
        <w:t xml:space="preserve"> для снижения нагрузки на внешние API рыночных данных.</w:t>
      </w:r>
    </w:p>
    <w:p w14:paraId="11866E39" w14:textId="77777777" w:rsidR="00742E87" w:rsidRDefault="00742E87" w:rsidP="00742E87">
      <w:pPr>
        <w:pStyle w:val="a4"/>
      </w:pPr>
      <w:r>
        <w:t xml:space="preserve">CI/CD </w:t>
      </w:r>
      <w:proofErr w:type="spellStart"/>
      <w:r>
        <w:t>pipeline</w:t>
      </w:r>
      <w:proofErr w:type="spellEnd"/>
      <w:r>
        <w:t xml:space="preserve"> — автоматическая сборка, тестирование и деплой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6D3F3D19" w14:textId="77777777" w:rsidR="00742E87" w:rsidRDefault="00742E87" w:rsidP="00742E87">
      <w:pPr>
        <w:pStyle w:val="a4"/>
      </w:pPr>
      <w:r>
        <w:t>Двухфакторная аутентификация — TOTP для повышения безопасности финансовых операций.</w:t>
      </w:r>
    </w:p>
    <w:p w14:paraId="680B95DB" w14:textId="4E9B2089" w:rsidR="00C37ADE" w:rsidRPr="00231494" w:rsidRDefault="00C37ADE" w:rsidP="00231494">
      <w:pPr>
        <w:pStyle w:val="a8"/>
        <w:spacing w:after="240"/>
        <w:rPr>
          <w:b w:val="0"/>
          <w:bCs/>
          <w:sz w:val="28"/>
          <w:szCs w:val="28"/>
        </w:rPr>
      </w:pPr>
      <w:bookmarkStart w:id="37" w:name="_Toc230653151"/>
      <w:r w:rsidRPr="00231494">
        <w:rPr>
          <w:b w:val="0"/>
          <w:bCs/>
          <w:sz w:val="28"/>
          <w:szCs w:val="28"/>
        </w:rPr>
        <w:lastRenderedPageBreak/>
        <w:t>Список литературы</w:t>
      </w:r>
      <w:bookmarkEnd w:id="37"/>
    </w:p>
    <w:p w14:paraId="6A852DFD" w14:textId="2C77130D" w:rsidR="005B2E65" w:rsidRDefault="00EF6C40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Дронов В.А</w:t>
      </w:r>
      <w:r w:rsidR="005B2E65">
        <w:rPr>
          <w:lang w:eastAsia="ru-RU"/>
        </w:rPr>
        <w:t xml:space="preserve">. </w:t>
      </w:r>
      <w:r>
        <w:rPr>
          <w:lang w:eastAsia="ru-RU"/>
        </w:rPr>
        <w:t xml:space="preserve">Разработка веб-приложений на </w:t>
      </w:r>
      <w:r>
        <w:rPr>
          <w:lang w:val="en-US" w:eastAsia="ru-RU"/>
        </w:rPr>
        <w:t>JavaScript</w:t>
      </w:r>
      <w:r w:rsidR="005B2E65">
        <w:rPr>
          <w:lang w:eastAsia="ru-RU"/>
        </w:rPr>
        <w:t xml:space="preserve"> / </w:t>
      </w:r>
      <w:r>
        <w:rPr>
          <w:lang w:eastAsia="ru-RU"/>
        </w:rPr>
        <w:t>СПб</w:t>
      </w:r>
      <w:r w:rsidR="005B2E65">
        <w:rPr>
          <w:lang w:eastAsia="ru-RU"/>
        </w:rPr>
        <w:t xml:space="preserve">: </w:t>
      </w:r>
      <w:r>
        <w:rPr>
          <w:lang w:eastAsia="ru-RU"/>
        </w:rPr>
        <w:t>БХВ-Петербург</w:t>
      </w:r>
      <w:r w:rsidR="005B2E65">
        <w:rPr>
          <w:lang w:eastAsia="ru-RU"/>
        </w:rPr>
        <w:t>, 20</w:t>
      </w:r>
      <w:r>
        <w:rPr>
          <w:lang w:eastAsia="ru-RU"/>
        </w:rPr>
        <w:t>22</w:t>
      </w:r>
      <w:r w:rsidR="005B2E65">
        <w:rPr>
          <w:lang w:eastAsia="ru-RU"/>
        </w:rPr>
        <w:t xml:space="preserve">. </w:t>
      </w:r>
      <w:r>
        <w:rPr>
          <w:lang w:eastAsia="ru-RU"/>
        </w:rPr>
        <w:t>–</w:t>
      </w:r>
      <w:r w:rsidR="005B2E65">
        <w:rPr>
          <w:lang w:eastAsia="ru-RU"/>
        </w:rPr>
        <w:t xml:space="preserve"> </w:t>
      </w:r>
      <w:r>
        <w:rPr>
          <w:lang w:eastAsia="ru-RU"/>
        </w:rPr>
        <w:t xml:space="preserve">382 </w:t>
      </w:r>
      <w:r w:rsidR="005B2E65">
        <w:rPr>
          <w:lang w:eastAsia="ru-RU"/>
        </w:rPr>
        <w:t>с., ил.</w:t>
      </w:r>
    </w:p>
    <w:p w14:paraId="303C0C79" w14:textId="2E33C6F4" w:rsidR="00C37ADE" w:rsidRDefault="00EF6C40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Скотт А</w:t>
      </w:r>
      <w:r w:rsidR="005B2E65">
        <w:rPr>
          <w:lang w:eastAsia="ru-RU"/>
        </w:rPr>
        <w:t xml:space="preserve">. </w:t>
      </w:r>
      <w:r>
        <w:rPr>
          <w:lang w:eastAsia="ru-RU"/>
        </w:rPr>
        <w:t>Разработка на JavaScript. Построение кроссплатформенных приложений с</w:t>
      </w:r>
      <w:r w:rsidRPr="00EF6C40">
        <w:rPr>
          <w:lang w:eastAsia="ru-RU"/>
        </w:rPr>
        <w:t xml:space="preserve"> </w:t>
      </w:r>
      <w:r>
        <w:rPr>
          <w:lang w:eastAsia="ru-RU"/>
        </w:rPr>
        <w:t>помощью</w:t>
      </w:r>
      <w:r w:rsidRPr="00EF6C40">
        <w:rPr>
          <w:lang w:eastAsia="ru-RU"/>
        </w:rPr>
        <w:t xml:space="preserve"> </w:t>
      </w:r>
      <w:proofErr w:type="spellStart"/>
      <w:r w:rsidRPr="00EF6C40">
        <w:rPr>
          <w:lang w:val="en-US" w:eastAsia="ru-RU"/>
        </w:rPr>
        <w:t>GraphQL</w:t>
      </w:r>
      <w:proofErr w:type="spellEnd"/>
      <w:r w:rsidRPr="0039245A">
        <w:rPr>
          <w:lang w:eastAsia="ru-RU"/>
        </w:rPr>
        <w:t xml:space="preserve">, </w:t>
      </w:r>
      <w:r w:rsidRPr="00EF6C40">
        <w:rPr>
          <w:lang w:val="en-US" w:eastAsia="ru-RU"/>
        </w:rPr>
        <w:t>React</w:t>
      </w:r>
      <w:r w:rsidRPr="0039245A">
        <w:rPr>
          <w:lang w:eastAsia="ru-RU"/>
        </w:rPr>
        <w:t xml:space="preserve">, </w:t>
      </w:r>
      <w:r w:rsidRPr="00EF6C40">
        <w:rPr>
          <w:lang w:val="en-US" w:eastAsia="ru-RU"/>
        </w:rPr>
        <w:t>React</w:t>
      </w:r>
      <w:r w:rsidRPr="0039245A">
        <w:rPr>
          <w:lang w:eastAsia="ru-RU"/>
        </w:rPr>
        <w:t xml:space="preserve"> </w:t>
      </w:r>
      <w:r w:rsidRPr="00EF6C40">
        <w:rPr>
          <w:lang w:val="en-US" w:eastAsia="ru-RU"/>
        </w:rPr>
        <w:t>Native</w:t>
      </w:r>
      <w:r w:rsidRPr="0039245A">
        <w:rPr>
          <w:lang w:eastAsia="ru-RU"/>
        </w:rPr>
        <w:t xml:space="preserve"> </w:t>
      </w:r>
      <w:r>
        <w:rPr>
          <w:lang w:eastAsia="ru-RU"/>
        </w:rPr>
        <w:t>и</w:t>
      </w:r>
      <w:r w:rsidRPr="0039245A">
        <w:rPr>
          <w:lang w:eastAsia="ru-RU"/>
        </w:rPr>
        <w:t xml:space="preserve"> </w:t>
      </w:r>
      <w:r w:rsidRPr="00EF6C40">
        <w:rPr>
          <w:lang w:val="en-US" w:eastAsia="ru-RU"/>
        </w:rPr>
        <w:t>Electron</w:t>
      </w:r>
      <w:r w:rsidRPr="0039245A">
        <w:rPr>
          <w:lang w:eastAsia="ru-RU"/>
        </w:rPr>
        <w:t xml:space="preserve">. — </w:t>
      </w:r>
      <w:r>
        <w:rPr>
          <w:lang w:eastAsia="ru-RU"/>
        </w:rPr>
        <w:t>СПб</w:t>
      </w:r>
      <w:r w:rsidRPr="0039245A">
        <w:rPr>
          <w:lang w:eastAsia="ru-RU"/>
        </w:rPr>
        <w:t xml:space="preserve">.: </w:t>
      </w:r>
      <w:r>
        <w:rPr>
          <w:lang w:eastAsia="ru-RU"/>
        </w:rPr>
        <w:t>Питер</w:t>
      </w:r>
      <w:r w:rsidRPr="0039245A">
        <w:rPr>
          <w:lang w:eastAsia="ru-RU"/>
        </w:rPr>
        <w:t xml:space="preserve">, 2021. — 320 </w:t>
      </w:r>
      <w:r>
        <w:rPr>
          <w:lang w:eastAsia="ru-RU"/>
        </w:rPr>
        <w:t>с</w:t>
      </w:r>
      <w:r w:rsidRPr="0039245A">
        <w:rPr>
          <w:lang w:eastAsia="ru-RU"/>
        </w:rPr>
        <w:t xml:space="preserve">.: </w:t>
      </w:r>
      <w:r>
        <w:rPr>
          <w:lang w:eastAsia="ru-RU"/>
        </w:rPr>
        <w:t>ил</w:t>
      </w:r>
      <w:r w:rsidR="005B2E65" w:rsidRPr="0039245A">
        <w:rPr>
          <w:lang w:eastAsia="ru-RU"/>
        </w:rPr>
        <w:t>.</w:t>
      </w:r>
    </w:p>
    <w:p w14:paraId="694AE7C8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 xml:space="preserve">Фримен А., Робсон Э.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быстро. Веб-приложения на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, JSX, </w:t>
      </w:r>
      <w:proofErr w:type="spellStart"/>
      <w:r>
        <w:rPr>
          <w:lang w:eastAsia="ru-RU"/>
        </w:rPr>
        <w:t>Redux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GraphQL</w:t>
      </w:r>
      <w:proofErr w:type="spellEnd"/>
      <w:r>
        <w:rPr>
          <w:lang w:eastAsia="ru-RU"/>
        </w:rPr>
        <w:t>. — СПб.: Питер, 2022. — 512 с.</w:t>
      </w:r>
    </w:p>
    <w:p w14:paraId="2A8FD0A2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Симпсон К. Глубокое погружение в JavaScript. — СПб.: Питер, 2021. — 362 с.</w:t>
      </w:r>
    </w:p>
    <w:p w14:paraId="6A439650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Фаулер М. Рефакторинг кода на JavaScript. — М.: Диалектика, 2020. — 448 с.</w:t>
      </w:r>
    </w:p>
    <w:p w14:paraId="66AA5B55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Чезарино</w:t>
      </w:r>
      <w:proofErr w:type="spellEnd"/>
      <w:r>
        <w:rPr>
          <w:lang w:eastAsia="ru-RU"/>
        </w:rPr>
        <w:t xml:space="preserve"> Б.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Redux</w:t>
      </w:r>
      <w:proofErr w:type="spellEnd"/>
      <w:r>
        <w:rPr>
          <w:lang w:eastAsia="ru-RU"/>
        </w:rPr>
        <w:t>: функциональная веб-разработка. — М.: ООО «И.Д. Вильямс», 2022. — 304 с.</w:t>
      </w:r>
    </w:p>
    <w:p w14:paraId="307EAFAF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Дакетт</w:t>
      </w:r>
      <w:proofErr w:type="spellEnd"/>
      <w:r>
        <w:rPr>
          <w:lang w:eastAsia="ru-RU"/>
        </w:rPr>
        <w:t xml:space="preserve"> Д. JavaScript и </w:t>
      </w:r>
      <w:proofErr w:type="spellStart"/>
      <w:r>
        <w:rPr>
          <w:lang w:eastAsia="ru-RU"/>
        </w:rPr>
        <w:t>jQuery</w:t>
      </w:r>
      <w:proofErr w:type="spellEnd"/>
      <w:r>
        <w:rPr>
          <w:lang w:eastAsia="ru-RU"/>
        </w:rPr>
        <w:t>: интерактивная веб-разработка. — СПб.: Питер, 2021. — 720 с.</w:t>
      </w:r>
    </w:p>
    <w:p w14:paraId="0726A452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Майкл</w:t>
      </w:r>
      <w:r w:rsidRPr="00D33AED">
        <w:rPr>
          <w:lang w:val="en-US" w:eastAsia="ru-RU"/>
        </w:rPr>
        <w:t xml:space="preserve"> </w:t>
      </w:r>
      <w:r>
        <w:rPr>
          <w:lang w:eastAsia="ru-RU"/>
        </w:rPr>
        <w:t>Г</w:t>
      </w:r>
      <w:r w:rsidRPr="00D33AED">
        <w:rPr>
          <w:lang w:val="en-US" w:eastAsia="ru-RU"/>
        </w:rPr>
        <w:t xml:space="preserve">. Django RESTful API. </w:t>
      </w:r>
      <w:r>
        <w:rPr>
          <w:lang w:eastAsia="ru-RU"/>
        </w:rPr>
        <w:t>Разработка веб-сервисов. — М.: ДМК Пресс, 2022. — 276 с.</w:t>
      </w:r>
    </w:p>
    <w:p w14:paraId="314FA652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 xml:space="preserve">Бэнкс А., </w:t>
      </w:r>
      <w:proofErr w:type="spellStart"/>
      <w:r>
        <w:rPr>
          <w:lang w:eastAsia="ru-RU"/>
        </w:rPr>
        <w:t>Порселло</w:t>
      </w:r>
      <w:proofErr w:type="spellEnd"/>
      <w:r>
        <w:rPr>
          <w:lang w:eastAsia="ru-RU"/>
        </w:rPr>
        <w:t xml:space="preserve"> Э. </w:t>
      </w:r>
      <w:proofErr w:type="spellStart"/>
      <w:r>
        <w:rPr>
          <w:lang w:eastAsia="ru-RU"/>
        </w:rPr>
        <w:t>GraphQL</w:t>
      </w:r>
      <w:proofErr w:type="spellEnd"/>
      <w:r>
        <w:rPr>
          <w:lang w:eastAsia="ru-RU"/>
        </w:rPr>
        <w:t>: язык запросов для современных веб-приложений. — СПб.: Питер, 2020. — 288 с.</w:t>
      </w:r>
    </w:p>
    <w:p w14:paraId="57AC6C75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Стефанов С. JavaScript. Шаблоны. — М.: Символ-Плюс, 2020. — 366 с.</w:t>
      </w:r>
    </w:p>
    <w:p w14:paraId="2F4216D4" w14:textId="39276CCF" w:rsidR="00D33AED" w:rsidRDefault="00D33AED" w:rsidP="00C422EB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 xml:space="preserve">Мариков М.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Native</w:t>
      </w:r>
      <w:proofErr w:type="spellEnd"/>
      <w:r>
        <w:rPr>
          <w:lang w:eastAsia="ru-RU"/>
        </w:rPr>
        <w:t>: мобильная разработка на JavaScript. — М.: Бомбора, 2022. — 298 с.</w:t>
      </w:r>
    </w:p>
    <w:p w14:paraId="15729DC2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Маккоу</w:t>
      </w:r>
      <w:proofErr w:type="spellEnd"/>
      <w:r>
        <w:rPr>
          <w:lang w:eastAsia="ru-RU"/>
        </w:rPr>
        <w:t xml:space="preserve"> Ч. Веб-приложения на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 4. Примеры. — М.: ООО «Прогресс книга», 2022. — 412 с.</w:t>
      </w:r>
    </w:p>
    <w:p w14:paraId="691ACDAD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Хэммонд К. Тестирование JavaScript-приложений. — СПб.: Питер, 2021. — 320 с.</w:t>
      </w:r>
    </w:p>
    <w:p w14:paraId="44515A83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Рихтер Э. Современный </w:t>
      </w:r>
      <w:proofErr w:type="spellStart"/>
      <w:r>
        <w:rPr>
          <w:lang w:eastAsia="ru-RU"/>
        </w:rPr>
        <w:t>TypeScript</w:t>
      </w:r>
      <w:proofErr w:type="spellEnd"/>
      <w:r>
        <w:rPr>
          <w:lang w:eastAsia="ru-RU"/>
        </w:rPr>
        <w:t xml:space="preserve"> для разработчиков. — М.: Диалектика, 2023. — 384 с.</w:t>
      </w:r>
    </w:p>
    <w:p w14:paraId="000A2651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Роббинс Д. Веб-дизайн. HTML, CSS, JavaScript. — СПб.: БХВ-Петербург, 2022. — 816 с.</w:t>
      </w:r>
    </w:p>
    <w:p w14:paraId="206C92EC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Вейл Э. CSS-фреймворки: практика адаптивной верстки. — М.: ДМК Пресс, 2021. — 278 с.</w:t>
      </w:r>
    </w:p>
    <w:p w14:paraId="004D22A2" w14:textId="77777777" w:rsidR="00D33AED" w:rsidRDefault="00D33AED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Флэнаган</w:t>
      </w:r>
      <w:proofErr w:type="spellEnd"/>
      <w:r>
        <w:rPr>
          <w:lang w:eastAsia="ru-RU"/>
        </w:rPr>
        <w:t xml:space="preserve"> Д. JavaScript: полное руководство. — М.: Диалектика, 2021. — 720 с.</w:t>
      </w:r>
    </w:p>
    <w:p w14:paraId="470F347A" w14:textId="2D5CF993" w:rsidR="00C422EB" w:rsidRDefault="00C422EB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 w:rsidRPr="00C422EB">
        <w:rPr>
          <w:lang w:eastAsia="ru-RU"/>
        </w:rPr>
        <w:t>Машнин, Т.С. Web-сервисы Java. Профессиональное программирование / Т.С. Машнин. - СПб.: BHV, 2012. - 560 c.</w:t>
      </w:r>
    </w:p>
    <w:p w14:paraId="2AAEDAB0" w14:textId="77777777" w:rsidR="00C422EB" w:rsidRDefault="00C422EB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 w:rsidRPr="00C422EB">
        <w:rPr>
          <w:lang w:eastAsia="ru-RU"/>
        </w:rPr>
        <w:t xml:space="preserve">Нимейер, П. Программирование на Java / П. Нимейер, Д. </w:t>
      </w:r>
      <w:proofErr w:type="spellStart"/>
      <w:r w:rsidRPr="00C422EB">
        <w:rPr>
          <w:lang w:eastAsia="ru-RU"/>
        </w:rPr>
        <w:t>Леук</w:t>
      </w:r>
      <w:proofErr w:type="spellEnd"/>
      <w:r w:rsidRPr="00C422EB">
        <w:rPr>
          <w:lang w:eastAsia="ru-RU"/>
        </w:rPr>
        <w:t>. - М.: Эксмо, 2018. - 448 c.</w:t>
      </w:r>
    </w:p>
    <w:p w14:paraId="25A4BBEC" w14:textId="77777777" w:rsidR="00C422EB" w:rsidRDefault="00C422EB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 w:rsidRPr="00C422EB">
        <w:rPr>
          <w:lang w:eastAsia="ru-RU"/>
        </w:rPr>
        <w:t>Смоленцев, Н.К. MATLAB. Программирование на С++, С#, Java и VBA / Н.К. Смоленцев. - М.: ДМК, 2015. - 498 c.</w:t>
      </w:r>
    </w:p>
    <w:p w14:paraId="5AE1FCF7" w14:textId="77777777" w:rsidR="00C422EB" w:rsidRDefault="00C422EB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 w:rsidRPr="00C422EB">
        <w:rPr>
          <w:lang w:eastAsia="ru-RU"/>
        </w:rPr>
        <w:t>Соломон, М. Oracle Программирование на языке Java / М. Соломон. - М.: Лори, 2010. - 484 c.</w:t>
      </w:r>
    </w:p>
    <w:p w14:paraId="5DB408F3" w14:textId="1FDC38FE" w:rsidR="00C422EB" w:rsidRDefault="00C422EB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 w:rsidRPr="00C422EB">
        <w:rPr>
          <w:lang w:eastAsia="ru-RU"/>
        </w:rPr>
        <w:t>Уитни, Д. Программирование для детей. Учимся создавать сайты, приложения и игры. HTML, CSS и JavaScript / Д. Уитни. - СПб.: Питер, 2018. - 301 c.</w:t>
      </w:r>
    </w:p>
    <w:p w14:paraId="0B7571EC" w14:textId="33A01897" w:rsidR="00C422EB" w:rsidRDefault="00C422EB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 w:rsidRPr="00C422EB">
        <w:rPr>
          <w:lang w:eastAsia="ru-RU"/>
        </w:rPr>
        <w:t>Фримен, Э. Изучаем программирование на JavaScript / Э. Фримен. - СПб.: Питер, 2016. - 96 c.</w:t>
      </w:r>
    </w:p>
    <w:p w14:paraId="0BF8FE1C" w14:textId="3088CEE2" w:rsidR="00C422EB" w:rsidRDefault="00C422EB">
      <w:pPr>
        <w:pStyle w:val="a4"/>
        <w:numPr>
          <w:ilvl w:val="0"/>
          <w:numId w:val="4"/>
        </w:numPr>
        <w:ind w:left="0" w:firstLine="709"/>
        <w:rPr>
          <w:lang w:eastAsia="ru-RU"/>
        </w:rPr>
      </w:pPr>
      <w:r w:rsidRPr="00C422EB">
        <w:rPr>
          <w:lang w:eastAsia="ru-RU"/>
        </w:rPr>
        <w:t xml:space="preserve">Эмерик, Ч. Программирование в </w:t>
      </w:r>
      <w:proofErr w:type="spellStart"/>
      <w:r w:rsidRPr="00C422EB">
        <w:rPr>
          <w:lang w:eastAsia="ru-RU"/>
        </w:rPr>
        <w:t>Clojure</w:t>
      </w:r>
      <w:proofErr w:type="spellEnd"/>
      <w:r w:rsidRPr="00C422EB">
        <w:rPr>
          <w:lang w:eastAsia="ru-RU"/>
        </w:rPr>
        <w:t xml:space="preserve">: Практика применения </w:t>
      </w:r>
      <w:proofErr w:type="spellStart"/>
      <w:r w:rsidRPr="00C422EB">
        <w:rPr>
          <w:lang w:eastAsia="ru-RU"/>
        </w:rPr>
        <w:t>Lisp</w:t>
      </w:r>
      <w:proofErr w:type="spellEnd"/>
      <w:r w:rsidRPr="00C422EB">
        <w:rPr>
          <w:lang w:eastAsia="ru-RU"/>
        </w:rPr>
        <w:t xml:space="preserve"> ы мире Java / Ч. Эмерик. - М.: ДМК, 2015. - 816 c.</w:t>
      </w:r>
    </w:p>
    <w:p w14:paraId="7DCEAB93" w14:textId="2F2DA078" w:rsidR="00AE0380" w:rsidRPr="00E057DE" w:rsidRDefault="00354605" w:rsidP="00D8355D">
      <w:pPr>
        <w:pStyle w:val="a8"/>
        <w:jc w:val="right"/>
        <w:rPr>
          <w:sz w:val="28"/>
          <w:szCs w:val="28"/>
          <w:lang w:eastAsia="ru-RU"/>
        </w:rPr>
      </w:pPr>
      <w:bookmarkStart w:id="38" w:name="_Toc230653152"/>
      <w:r w:rsidRPr="00E057DE">
        <w:rPr>
          <w:sz w:val="28"/>
          <w:szCs w:val="28"/>
          <w:lang w:eastAsia="ru-RU"/>
        </w:rPr>
        <w:lastRenderedPageBreak/>
        <w:t>П</w:t>
      </w:r>
      <w:r w:rsidR="00D8355D" w:rsidRPr="00E057DE">
        <w:rPr>
          <w:sz w:val="28"/>
          <w:szCs w:val="28"/>
          <w:lang w:eastAsia="ru-RU"/>
        </w:rPr>
        <w:t>риложение 1</w:t>
      </w:r>
      <w:bookmarkEnd w:id="38"/>
    </w:p>
    <w:p w14:paraId="0B3B7201" w14:textId="316F1612" w:rsidR="00D8355D" w:rsidRDefault="00DB0B6B" w:rsidP="004D6620">
      <w:pPr>
        <w:pStyle w:val="a6"/>
        <w:ind w:firstLine="709"/>
        <w:outlineLvl w:val="9"/>
        <w:rPr>
          <w:szCs w:val="28"/>
          <w:lang w:eastAsia="ru-RU"/>
        </w:rPr>
      </w:pPr>
      <w:r>
        <w:rPr>
          <w:szCs w:val="28"/>
          <w:lang w:eastAsia="ru-RU"/>
        </w:rPr>
        <w:t>Листинг кода для проектирования базы данных</w:t>
      </w:r>
    </w:p>
    <w:p w14:paraId="0226EB06" w14:textId="77777777" w:rsidR="00DB0B6B" w:rsidRPr="00D34F55" w:rsidRDefault="00DB0B6B" w:rsidP="00DB0B6B">
      <w:pPr>
        <w:pStyle w:val="a4"/>
        <w:rPr>
          <w:b/>
          <w:lang w:val="en-US" w:eastAsia="ru-RU"/>
        </w:rPr>
      </w:pPr>
      <w:r w:rsidRPr="00D34F55">
        <w:rPr>
          <w:b/>
          <w:lang w:eastAsia="ru-RU"/>
        </w:rPr>
        <w:t>Добавление</w:t>
      </w:r>
      <w:r w:rsidRPr="00D34F55">
        <w:rPr>
          <w:b/>
          <w:lang w:val="en-US" w:eastAsia="ru-RU"/>
        </w:rPr>
        <w:t xml:space="preserve"> </w:t>
      </w:r>
      <w:r w:rsidRPr="00D34F55">
        <w:rPr>
          <w:b/>
          <w:lang w:eastAsia="ru-RU"/>
        </w:rPr>
        <w:t>индексов</w:t>
      </w:r>
      <w:r w:rsidRPr="00D34F55">
        <w:rPr>
          <w:b/>
          <w:lang w:val="en-US" w:eastAsia="ru-RU"/>
        </w:rPr>
        <w:t xml:space="preserve"> </w:t>
      </w:r>
      <w:r w:rsidRPr="00D34F55">
        <w:rPr>
          <w:b/>
          <w:lang w:eastAsia="ru-RU"/>
        </w:rPr>
        <w:t>и</w:t>
      </w:r>
      <w:r w:rsidRPr="00D34F55">
        <w:rPr>
          <w:b/>
          <w:lang w:val="en-US" w:eastAsia="ru-RU"/>
        </w:rPr>
        <w:t xml:space="preserve"> </w:t>
      </w:r>
      <w:r w:rsidRPr="00D34F55">
        <w:rPr>
          <w:b/>
          <w:lang w:eastAsia="ru-RU"/>
        </w:rPr>
        <w:t>ограничений</w:t>
      </w:r>
    </w:p>
    <w:p w14:paraId="2A12F2F6" w14:textId="77777777" w:rsidR="00DB0B6B" w:rsidRPr="00DB0B6B" w:rsidRDefault="00DB0B6B" w:rsidP="005074DF">
      <w:pPr>
        <w:pStyle w:val="ad"/>
        <w:rPr>
          <w:lang w:eastAsia="ru-RU"/>
        </w:rPr>
      </w:pPr>
    </w:p>
    <w:p w14:paraId="33FFA089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UNIQUE INDEX </w:t>
      </w:r>
      <w:proofErr w:type="spellStart"/>
      <w:r w:rsidRPr="002C1853">
        <w:rPr>
          <w:lang w:eastAsia="ru-RU"/>
        </w:rPr>
        <w:t>idx_user_email</w:t>
      </w:r>
      <w:proofErr w:type="spellEnd"/>
      <w:r w:rsidRPr="002C1853">
        <w:rPr>
          <w:lang w:eastAsia="ru-RU"/>
        </w:rPr>
        <w:t xml:space="preserve"> ON users(email);</w:t>
      </w:r>
    </w:p>
    <w:p w14:paraId="70BE7817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idx_account_user</w:t>
      </w:r>
      <w:proofErr w:type="spellEnd"/>
      <w:r w:rsidRPr="002C1853">
        <w:rPr>
          <w:lang w:eastAsia="ru-RU"/>
        </w:rPr>
        <w:t xml:space="preserve"> ON </w:t>
      </w:r>
      <w:proofErr w:type="spellStart"/>
      <w:r w:rsidRPr="002C1853">
        <w:rPr>
          <w:lang w:eastAsia="ru-RU"/>
        </w:rPr>
        <w:t>investment_account</w:t>
      </w:r>
      <w:proofErr w:type="spellEnd"/>
      <w:r w:rsidRPr="002C1853">
        <w:rPr>
          <w:lang w:eastAsia="ru-RU"/>
        </w:rPr>
        <w:t>(</w:t>
      </w:r>
      <w:proofErr w:type="spellStart"/>
      <w:r w:rsidRPr="002C1853">
        <w:rPr>
          <w:lang w:eastAsia="ru-RU"/>
        </w:rPr>
        <w:t>user_id</w:t>
      </w:r>
      <w:proofErr w:type="spellEnd"/>
      <w:r w:rsidRPr="002C1853">
        <w:rPr>
          <w:lang w:eastAsia="ru-RU"/>
        </w:rPr>
        <w:t>);</w:t>
      </w:r>
    </w:p>
    <w:p w14:paraId="5611FFC4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idx_account_broker</w:t>
      </w:r>
      <w:proofErr w:type="spellEnd"/>
      <w:r w:rsidRPr="002C1853">
        <w:rPr>
          <w:lang w:eastAsia="ru-RU"/>
        </w:rPr>
        <w:t xml:space="preserve"> ON </w:t>
      </w:r>
      <w:proofErr w:type="spellStart"/>
      <w:r w:rsidRPr="002C1853">
        <w:rPr>
          <w:lang w:eastAsia="ru-RU"/>
        </w:rPr>
        <w:t>investment_account</w:t>
      </w:r>
      <w:proofErr w:type="spellEnd"/>
      <w:r w:rsidRPr="002C1853">
        <w:rPr>
          <w:lang w:eastAsia="ru-RU"/>
        </w:rPr>
        <w:t>(</w:t>
      </w:r>
      <w:proofErr w:type="spellStart"/>
      <w:r w:rsidRPr="002C1853">
        <w:rPr>
          <w:lang w:eastAsia="ru-RU"/>
        </w:rPr>
        <w:t>broker_id</w:t>
      </w:r>
      <w:proofErr w:type="spellEnd"/>
      <w:r w:rsidRPr="002C1853">
        <w:rPr>
          <w:lang w:eastAsia="ru-RU"/>
        </w:rPr>
        <w:t>);</w:t>
      </w:r>
    </w:p>
    <w:p w14:paraId="0B8DF453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UNIQUE INDEX </w:t>
      </w:r>
      <w:proofErr w:type="spellStart"/>
      <w:r w:rsidRPr="002C1853">
        <w:rPr>
          <w:lang w:eastAsia="ru-RU"/>
        </w:rPr>
        <w:t>idx_portfolio_user</w:t>
      </w:r>
      <w:proofErr w:type="spellEnd"/>
      <w:r w:rsidRPr="002C1853">
        <w:rPr>
          <w:lang w:eastAsia="ru-RU"/>
        </w:rPr>
        <w:t xml:space="preserve"> ON portfolio(</w:t>
      </w:r>
      <w:proofErr w:type="spellStart"/>
      <w:r w:rsidRPr="002C1853">
        <w:rPr>
          <w:lang w:eastAsia="ru-RU"/>
        </w:rPr>
        <w:t>user_id</w:t>
      </w:r>
      <w:proofErr w:type="spellEnd"/>
      <w:r w:rsidRPr="002C1853">
        <w:rPr>
          <w:lang w:eastAsia="ru-RU"/>
        </w:rPr>
        <w:t>);</w:t>
      </w:r>
    </w:p>
    <w:p w14:paraId="5FE2B9C4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idx_portfolio_updated</w:t>
      </w:r>
      <w:proofErr w:type="spellEnd"/>
      <w:r w:rsidRPr="002C1853">
        <w:rPr>
          <w:lang w:eastAsia="ru-RU"/>
        </w:rPr>
        <w:t xml:space="preserve"> ON portfolio(</w:t>
      </w:r>
      <w:proofErr w:type="spellStart"/>
      <w:r w:rsidRPr="002C1853">
        <w:rPr>
          <w:lang w:eastAsia="ru-RU"/>
        </w:rPr>
        <w:t>updated_at</w:t>
      </w:r>
      <w:proofErr w:type="spellEnd"/>
      <w:r w:rsidRPr="002C1853">
        <w:rPr>
          <w:lang w:eastAsia="ru-RU"/>
        </w:rPr>
        <w:t>);</w:t>
      </w:r>
    </w:p>
    <w:p w14:paraId="17FD7517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idx_asset_portfolio</w:t>
      </w:r>
      <w:proofErr w:type="spellEnd"/>
      <w:r w:rsidRPr="002C1853">
        <w:rPr>
          <w:lang w:eastAsia="ru-RU"/>
        </w:rPr>
        <w:t xml:space="preserve"> ON asset(</w:t>
      </w:r>
      <w:proofErr w:type="spellStart"/>
      <w:r w:rsidRPr="002C1853">
        <w:rPr>
          <w:lang w:eastAsia="ru-RU"/>
        </w:rPr>
        <w:t>portfolio_id</w:t>
      </w:r>
      <w:proofErr w:type="spellEnd"/>
      <w:r w:rsidRPr="002C1853">
        <w:rPr>
          <w:lang w:eastAsia="ru-RU"/>
        </w:rPr>
        <w:t>);</w:t>
      </w:r>
    </w:p>
    <w:p w14:paraId="7181A182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idx_asset_ticker</w:t>
      </w:r>
      <w:proofErr w:type="spellEnd"/>
      <w:r w:rsidRPr="002C1853">
        <w:rPr>
          <w:lang w:eastAsia="ru-RU"/>
        </w:rPr>
        <w:t xml:space="preserve"> ON asset(ticker);</w:t>
      </w:r>
    </w:p>
    <w:p w14:paraId="151DF43C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idx_order_account</w:t>
      </w:r>
      <w:proofErr w:type="spellEnd"/>
      <w:r w:rsidRPr="002C1853">
        <w:rPr>
          <w:lang w:eastAsia="ru-RU"/>
        </w:rPr>
        <w:t xml:space="preserve"> ON </w:t>
      </w:r>
      <w:proofErr w:type="spellStart"/>
      <w:r w:rsidRPr="002C1853">
        <w:rPr>
          <w:lang w:eastAsia="ru-RU"/>
        </w:rPr>
        <w:t>trade_order</w:t>
      </w:r>
      <w:proofErr w:type="spellEnd"/>
      <w:r w:rsidRPr="002C1853">
        <w:rPr>
          <w:lang w:eastAsia="ru-RU"/>
        </w:rPr>
        <w:t>(</w:t>
      </w:r>
      <w:proofErr w:type="spellStart"/>
      <w:r w:rsidRPr="002C1853">
        <w:rPr>
          <w:lang w:eastAsia="ru-RU"/>
        </w:rPr>
        <w:t>account_id</w:t>
      </w:r>
      <w:proofErr w:type="spellEnd"/>
      <w:r w:rsidRPr="002C1853">
        <w:rPr>
          <w:lang w:eastAsia="ru-RU"/>
        </w:rPr>
        <w:t>);</w:t>
      </w:r>
    </w:p>
    <w:p w14:paraId="392F6CF3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idx_order_status</w:t>
      </w:r>
      <w:proofErr w:type="spellEnd"/>
      <w:r w:rsidRPr="002C1853">
        <w:rPr>
          <w:lang w:eastAsia="ru-RU"/>
        </w:rPr>
        <w:t xml:space="preserve"> ON </w:t>
      </w:r>
      <w:proofErr w:type="spellStart"/>
      <w:r w:rsidRPr="002C1853">
        <w:rPr>
          <w:lang w:eastAsia="ru-RU"/>
        </w:rPr>
        <w:t>trade_order</w:t>
      </w:r>
      <w:proofErr w:type="spellEnd"/>
      <w:r w:rsidRPr="002C1853">
        <w:rPr>
          <w:lang w:eastAsia="ru-RU"/>
        </w:rPr>
        <w:t>(status);</w:t>
      </w:r>
    </w:p>
    <w:p w14:paraId="6B73873B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idx_order_created</w:t>
      </w:r>
      <w:proofErr w:type="spellEnd"/>
      <w:r w:rsidRPr="002C1853">
        <w:rPr>
          <w:lang w:eastAsia="ru-RU"/>
        </w:rPr>
        <w:t xml:space="preserve"> ON </w:t>
      </w:r>
      <w:proofErr w:type="spellStart"/>
      <w:r w:rsidRPr="002C1853">
        <w:rPr>
          <w:lang w:eastAsia="ru-RU"/>
        </w:rPr>
        <w:t>trade_order</w:t>
      </w:r>
      <w:proofErr w:type="spellEnd"/>
      <w:r w:rsidRPr="002C1853">
        <w:rPr>
          <w:lang w:eastAsia="ru-RU"/>
        </w:rPr>
        <w:t>(</w:t>
      </w:r>
      <w:proofErr w:type="spellStart"/>
      <w:r w:rsidRPr="002C1853">
        <w:rPr>
          <w:lang w:eastAsia="ru-RU"/>
        </w:rPr>
        <w:t>created_at</w:t>
      </w:r>
      <w:proofErr w:type="spellEnd"/>
      <w:r w:rsidRPr="002C1853">
        <w:rPr>
          <w:lang w:eastAsia="ru-RU"/>
        </w:rPr>
        <w:t>);</w:t>
      </w:r>
    </w:p>
    <w:p w14:paraId="4A17E449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idx_tx_account</w:t>
      </w:r>
      <w:proofErr w:type="spellEnd"/>
      <w:r w:rsidRPr="002C1853">
        <w:rPr>
          <w:lang w:eastAsia="ru-RU"/>
        </w:rPr>
        <w:t xml:space="preserve"> ON transaction(</w:t>
      </w:r>
      <w:proofErr w:type="spellStart"/>
      <w:r w:rsidRPr="002C1853">
        <w:rPr>
          <w:lang w:eastAsia="ru-RU"/>
        </w:rPr>
        <w:t>account_id</w:t>
      </w:r>
      <w:proofErr w:type="spellEnd"/>
      <w:r w:rsidRPr="002C1853">
        <w:rPr>
          <w:lang w:eastAsia="ru-RU"/>
        </w:rPr>
        <w:t>);</w:t>
      </w:r>
    </w:p>
    <w:p w14:paraId="119D961F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UNIQUE INDEX </w:t>
      </w:r>
      <w:proofErr w:type="spellStart"/>
      <w:r w:rsidRPr="002C1853">
        <w:rPr>
          <w:lang w:eastAsia="ru-RU"/>
        </w:rPr>
        <w:t>idx_tx_order</w:t>
      </w:r>
      <w:proofErr w:type="spellEnd"/>
      <w:r w:rsidRPr="002C1853">
        <w:rPr>
          <w:lang w:eastAsia="ru-RU"/>
        </w:rPr>
        <w:t xml:space="preserve"> ON transaction(</w:t>
      </w:r>
      <w:proofErr w:type="spellStart"/>
      <w:r w:rsidRPr="002C1853">
        <w:rPr>
          <w:lang w:eastAsia="ru-RU"/>
        </w:rPr>
        <w:t>trade_order_id</w:t>
      </w:r>
      <w:proofErr w:type="spellEnd"/>
      <w:r w:rsidRPr="002C1853">
        <w:rPr>
          <w:lang w:eastAsia="ru-RU"/>
        </w:rPr>
        <w:t>);</w:t>
      </w:r>
    </w:p>
    <w:p w14:paraId="6594CF51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idx_tx_time</w:t>
      </w:r>
      <w:proofErr w:type="spellEnd"/>
      <w:r w:rsidRPr="002C1853">
        <w:rPr>
          <w:lang w:eastAsia="ru-RU"/>
        </w:rPr>
        <w:t xml:space="preserve"> ON transaction(</w:t>
      </w:r>
      <w:proofErr w:type="spellStart"/>
      <w:r w:rsidRPr="002C1853">
        <w:rPr>
          <w:lang w:eastAsia="ru-RU"/>
        </w:rPr>
        <w:t>executed_at</w:t>
      </w:r>
      <w:proofErr w:type="spellEnd"/>
      <w:r w:rsidRPr="002C1853">
        <w:rPr>
          <w:lang w:eastAsia="ru-RU"/>
        </w:rPr>
        <w:t>);</w:t>
      </w:r>
    </w:p>
    <w:p w14:paraId="18E24F23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idx_market_ticker</w:t>
      </w:r>
      <w:proofErr w:type="spellEnd"/>
      <w:r w:rsidRPr="002C1853">
        <w:rPr>
          <w:lang w:eastAsia="ru-RU"/>
        </w:rPr>
        <w:t xml:space="preserve"> ON </w:t>
      </w:r>
      <w:proofErr w:type="spellStart"/>
      <w:r w:rsidRPr="002C1853">
        <w:rPr>
          <w:lang w:eastAsia="ru-RU"/>
        </w:rPr>
        <w:t>market_data</w:t>
      </w:r>
      <w:proofErr w:type="spellEnd"/>
      <w:r w:rsidRPr="002C1853">
        <w:rPr>
          <w:lang w:eastAsia="ru-RU"/>
        </w:rPr>
        <w:t>(ticker);</w:t>
      </w:r>
    </w:p>
    <w:p w14:paraId="3D02BD18" w14:textId="77777777" w:rsidR="00DB0B6B" w:rsidRPr="002C185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idx_market_updated</w:t>
      </w:r>
      <w:proofErr w:type="spellEnd"/>
      <w:r w:rsidRPr="002C1853">
        <w:rPr>
          <w:lang w:eastAsia="ru-RU"/>
        </w:rPr>
        <w:t xml:space="preserve"> ON </w:t>
      </w:r>
      <w:proofErr w:type="spellStart"/>
      <w:r w:rsidRPr="002C1853">
        <w:rPr>
          <w:lang w:eastAsia="ru-RU"/>
        </w:rPr>
        <w:t>market_data</w:t>
      </w:r>
      <w:proofErr w:type="spellEnd"/>
      <w:r w:rsidRPr="002C1853">
        <w:rPr>
          <w:lang w:eastAsia="ru-RU"/>
        </w:rPr>
        <w:t>(</w:t>
      </w:r>
      <w:proofErr w:type="spellStart"/>
      <w:r w:rsidRPr="002C1853">
        <w:rPr>
          <w:lang w:eastAsia="ru-RU"/>
        </w:rPr>
        <w:t>updated_at</w:t>
      </w:r>
      <w:proofErr w:type="spellEnd"/>
      <w:r w:rsidRPr="002C1853">
        <w:rPr>
          <w:lang w:eastAsia="ru-RU"/>
        </w:rPr>
        <w:t>);</w:t>
      </w:r>
    </w:p>
    <w:p w14:paraId="2D1D1138" w14:textId="77777777" w:rsidR="00DB0B6B" w:rsidRPr="007E463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idx_notification_user</w:t>
      </w:r>
      <w:proofErr w:type="spellEnd"/>
      <w:r w:rsidRPr="002C1853">
        <w:rPr>
          <w:lang w:eastAsia="ru-RU"/>
        </w:rPr>
        <w:t xml:space="preserve"> ON notification(</w:t>
      </w:r>
      <w:proofErr w:type="spellStart"/>
      <w:r w:rsidRPr="002C1853">
        <w:rPr>
          <w:lang w:eastAsia="ru-RU"/>
        </w:rPr>
        <w:t>user_id</w:t>
      </w:r>
      <w:proofErr w:type="spellEnd"/>
      <w:r w:rsidRPr="002C1853">
        <w:rPr>
          <w:lang w:eastAsia="ru-RU"/>
        </w:rPr>
        <w:t>);</w:t>
      </w:r>
    </w:p>
    <w:p w14:paraId="4F2A6078" w14:textId="77777777" w:rsidR="00DB0B6B" w:rsidRPr="007E4633" w:rsidRDefault="00DB0B6B" w:rsidP="005074DF">
      <w:pPr>
        <w:pStyle w:val="ad"/>
        <w:rPr>
          <w:lang w:eastAsia="ru-RU"/>
        </w:rPr>
      </w:pPr>
      <w:r w:rsidRPr="002C1853">
        <w:rPr>
          <w:lang w:eastAsia="ru-RU"/>
        </w:rPr>
        <w:t xml:space="preserve">CREATE INDEX </w:t>
      </w:r>
      <w:proofErr w:type="spellStart"/>
      <w:r w:rsidRPr="002C1853">
        <w:rPr>
          <w:lang w:eastAsia="ru-RU"/>
        </w:rPr>
        <w:t>idx_notification_read</w:t>
      </w:r>
      <w:proofErr w:type="spellEnd"/>
      <w:r w:rsidRPr="002C1853">
        <w:rPr>
          <w:lang w:eastAsia="ru-RU"/>
        </w:rPr>
        <w:t xml:space="preserve"> ON notification(</w:t>
      </w:r>
      <w:proofErr w:type="spellStart"/>
      <w:r w:rsidRPr="002C1853">
        <w:rPr>
          <w:lang w:eastAsia="ru-RU"/>
        </w:rPr>
        <w:t>is_read</w:t>
      </w:r>
      <w:proofErr w:type="spellEnd"/>
      <w:r w:rsidRPr="002C1853">
        <w:rPr>
          <w:lang w:eastAsia="ru-RU"/>
        </w:rPr>
        <w:t>);</w:t>
      </w:r>
    </w:p>
    <w:p w14:paraId="27C3AE3E" w14:textId="77777777" w:rsidR="00DB0B6B" w:rsidRPr="007E4633" w:rsidRDefault="00DB0B6B" w:rsidP="005074DF">
      <w:pPr>
        <w:pStyle w:val="ad"/>
        <w:rPr>
          <w:lang w:eastAsia="ru-RU"/>
        </w:rPr>
      </w:pPr>
    </w:p>
    <w:p w14:paraId="1900416A" w14:textId="77777777" w:rsidR="00DB0B6B" w:rsidRPr="00D34F55" w:rsidRDefault="00DB0B6B" w:rsidP="00DB0B6B">
      <w:pPr>
        <w:spacing w:before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4F55">
        <w:rPr>
          <w:rFonts w:ascii="Times New Roman" w:hAnsi="Times New Roman" w:cs="Times New Roman"/>
          <w:b/>
          <w:bCs/>
          <w:sz w:val="28"/>
          <w:szCs w:val="28"/>
          <w:lang w:val="en-US"/>
        </w:rPr>
        <w:t>DDL-</w:t>
      </w:r>
      <w:r w:rsidRPr="00D34F55">
        <w:rPr>
          <w:rFonts w:ascii="Times New Roman" w:hAnsi="Times New Roman" w:cs="Times New Roman"/>
          <w:b/>
          <w:bCs/>
          <w:sz w:val="28"/>
          <w:szCs w:val="28"/>
        </w:rPr>
        <w:t>скрипты</w:t>
      </w:r>
    </w:p>
    <w:p w14:paraId="39DA3E86" w14:textId="77777777" w:rsidR="00DB0B6B" w:rsidRPr="00D34F55" w:rsidRDefault="00DB0B6B" w:rsidP="005074DF">
      <w:pPr>
        <w:pStyle w:val="ad"/>
      </w:pPr>
    </w:p>
    <w:p w14:paraId="262A53E6" w14:textId="4C552B10" w:rsidR="00DB0B6B" w:rsidRPr="00DB0B6B" w:rsidRDefault="00DB0B6B" w:rsidP="005074DF">
      <w:pPr>
        <w:pStyle w:val="ad"/>
      </w:pPr>
      <w:r w:rsidRPr="00486BD3">
        <w:t>CREATE EXTENSION IF NOT EXISTS "</w:t>
      </w:r>
      <w:proofErr w:type="spellStart"/>
      <w:r w:rsidRPr="00486BD3">
        <w:t>pgcrypto</w:t>
      </w:r>
      <w:proofErr w:type="spellEnd"/>
      <w:r w:rsidRPr="00486BD3">
        <w:t>";</w:t>
      </w:r>
    </w:p>
    <w:p w14:paraId="40E159C0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user_status</w:t>
      </w:r>
      <w:proofErr w:type="spellEnd"/>
      <w:r w:rsidRPr="00486BD3">
        <w:t xml:space="preserve"> AS ENUM ('ACTIVE', 'BLOCKED', 'PENDING');</w:t>
      </w:r>
    </w:p>
    <w:p w14:paraId="203CE143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broker_status</w:t>
      </w:r>
      <w:proofErr w:type="spellEnd"/>
      <w:r w:rsidRPr="00486BD3">
        <w:t xml:space="preserve"> AS ENUM ('ACTIVE', 'MAINTENANCE', 'DISABLED');</w:t>
      </w:r>
    </w:p>
    <w:p w14:paraId="5A9A77E4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account_status</w:t>
      </w:r>
      <w:proofErr w:type="spellEnd"/>
      <w:r w:rsidRPr="00486BD3">
        <w:t xml:space="preserve"> AS ENUM ('ACTIVE', 'SYNC_ERROR', 'DISCONNECTED');</w:t>
      </w:r>
    </w:p>
    <w:p w14:paraId="72F65AA3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asset_type</w:t>
      </w:r>
      <w:proofErr w:type="spellEnd"/>
      <w:r w:rsidRPr="00486BD3">
        <w:t xml:space="preserve"> AS ENUM ('STOCK', 'BOND', 'ETF', 'CURRENCY');</w:t>
      </w:r>
    </w:p>
    <w:p w14:paraId="7000263C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order_type</w:t>
      </w:r>
      <w:proofErr w:type="spellEnd"/>
      <w:r w:rsidRPr="00486BD3">
        <w:t xml:space="preserve"> AS ENUM ('BUY', 'SELL');</w:t>
      </w:r>
    </w:p>
    <w:p w14:paraId="50C7B1C6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order_status</w:t>
      </w:r>
      <w:proofErr w:type="spellEnd"/>
      <w:r w:rsidRPr="00486BD3">
        <w:t xml:space="preserve"> AS ENUM ('CREATED', 'SUBMITTED', 'EXECUTED', 'FAILED', 'CANCELLED');</w:t>
      </w:r>
    </w:p>
    <w:p w14:paraId="17FBDB03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transaction_status</w:t>
      </w:r>
      <w:proofErr w:type="spellEnd"/>
      <w:r w:rsidRPr="00486BD3">
        <w:t xml:space="preserve"> AS ENUM ('PENDING', 'COMPLETED', 'FAILED');</w:t>
      </w:r>
    </w:p>
    <w:p w14:paraId="340DD303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operation_type</w:t>
      </w:r>
      <w:proofErr w:type="spellEnd"/>
      <w:r w:rsidRPr="00486BD3">
        <w:t xml:space="preserve"> AS ENUM ('BUY', 'SELL', 'DIVIDEND', 'TRANSFER');</w:t>
      </w:r>
    </w:p>
    <w:p w14:paraId="1164FA87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report_format</w:t>
      </w:r>
      <w:proofErr w:type="spellEnd"/>
      <w:r w:rsidRPr="00486BD3">
        <w:t xml:space="preserve"> AS ENUM ('PDF', 'EXCEL');</w:t>
      </w:r>
    </w:p>
    <w:p w14:paraId="69EBB7C0" w14:textId="77777777" w:rsidR="00DB0B6B" w:rsidRPr="00486BD3" w:rsidRDefault="00DB0B6B" w:rsidP="005074DF">
      <w:pPr>
        <w:pStyle w:val="ad"/>
      </w:pPr>
      <w:r w:rsidRPr="00486BD3">
        <w:t xml:space="preserve">CREATE TYPE </w:t>
      </w:r>
      <w:proofErr w:type="spellStart"/>
      <w:r w:rsidRPr="00486BD3">
        <w:t>notification_type</w:t>
      </w:r>
      <w:proofErr w:type="spellEnd"/>
      <w:r w:rsidRPr="00486BD3">
        <w:t xml:space="preserve"> AS ENUM ('INFO', 'WARNING', 'ERROR');</w:t>
      </w:r>
    </w:p>
    <w:p w14:paraId="12F52F1F" w14:textId="77777777" w:rsidR="00DB0B6B" w:rsidRPr="00486BD3" w:rsidRDefault="00DB0B6B" w:rsidP="005074DF">
      <w:pPr>
        <w:pStyle w:val="ad"/>
      </w:pPr>
    </w:p>
    <w:p w14:paraId="631D8117" w14:textId="77777777" w:rsidR="00DB0B6B" w:rsidRPr="00486BD3" w:rsidRDefault="00DB0B6B" w:rsidP="005074DF">
      <w:pPr>
        <w:pStyle w:val="ad"/>
      </w:pPr>
      <w:r w:rsidRPr="00486BD3">
        <w:t>CREATE TABLE users (</w:t>
      </w:r>
    </w:p>
    <w:p w14:paraId="7DEE3E78" w14:textId="77777777" w:rsidR="00DB0B6B" w:rsidRPr="00486BD3" w:rsidRDefault="00DB0B6B" w:rsidP="005074DF">
      <w:pPr>
        <w:pStyle w:val="ad"/>
      </w:pPr>
      <w:r w:rsidRPr="00486BD3">
        <w:lastRenderedPageBreak/>
        <w:t xml:space="preserve">    id UUID PRIMARY KEY DEFAULT </w:t>
      </w:r>
      <w:proofErr w:type="spellStart"/>
      <w:r w:rsidRPr="00486BD3">
        <w:t>gen_random_</w:t>
      </w:r>
      <w:proofErr w:type="gramStart"/>
      <w:r w:rsidRPr="00486BD3">
        <w:t>uuid</w:t>
      </w:r>
      <w:proofErr w:type="spellEnd"/>
      <w:r w:rsidRPr="00486BD3">
        <w:t>(</w:t>
      </w:r>
      <w:proofErr w:type="gramEnd"/>
      <w:r w:rsidRPr="00486BD3">
        <w:t>),</w:t>
      </w:r>
    </w:p>
    <w:p w14:paraId="37DF901C" w14:textId="77777777" w:rsidR="00DB0B6B" w:rsidRPr="00486BD3" w:rsidRDefault="00DB0B6B" w:rsidP="005074DF">
      <w:pPr>
        <w:pStyle w:val="ad"/>
      </w:pPr>
      <w:r w:rsidRPr="00486BD3">
        <w:t xml:space="preserve">    email </w:t>
      </w:r>
      <w:proofErr w:type="gramStart"/>
      <w:r w:rsidRPr="00486BD3">
        <w:t>VARCHAR(</w:t>
      </w:r>
      <w:proofErr w:type="gramEnd"/>
      <w:r w:rsidRPr="00486BD3">
        <w:t>255) UNIQUE NOT NULL,</w:t>
      </w:r>
    </w:p>
    <w:p w14:paraId="16A84815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password_hash</w:t>
      </w:r>
      <w:proofErr w:type="spellEnd"/>
      <w:r w:rsidRPr="00486BD3">
        <w:t xml:space="preserve"> </w:t>
      </w:r>
      <w:proofErr w:type="gramStart"/>
      <w:r w:rsidRPr="00486BD3">
        <w:t>VARCHAR(</w:t>
      </w:r>
      <w:proofErr w:type="gramEnd"/>
      <w:r w:rsidRPr="00486BD3">
        <w:t>255) NOT NULL,</w:t>
      </w:r>
    </w:p>
    <w:p w14:paraId="50E21329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first_name</w:t>
      </w:r>
      <w:proofErr w:type="spellEnd"/>
      <w:r w:rsidRPr="00486BD3">
        <w:t xml:space="preserve"> </w:t>
      </w:r>
      <w:proofErr w:type="gramStart"/>
      <w:r w:rsidRPr="00486BD3">
        <w:t>VARCHAR(</w:t>
      </w:r>
      <w:proofErr w:type="gramEnd"/>
      <w:r w:rsidRPr="00486BD3">
        <w:t>100) NOT NULL,</w:t>
      </w:r>
    </w:p>
    <w:p w14:paraId="0C05FB51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last_name</w:t>
      </w:r>
      <w:proofErr w:type="spellEnd"/>
      <w:r w:rsidRPr="00486BD3">
        <w:t xml:space="preserve"> </w:t>
      </w:r>
      <w:proofErr w:type="gramStart"/>
      <w:r w:rsidRPr="00486BD3">
        <w:t>VARCHAR(</w:t>
      </w:r>
      <w:proofErr w:type="gramEnd"/>
      <w:r w:rsidRPr="00486BD3">
        <w:t>100) NOT NULL,</w:t>
      </w:r>
    </w:p>
    <w:p w14:paraId="5C8709B9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created_at</w:t>
      </w:r>
      <w:proofErr w:type="spellEnd"/>
      <w:r w:rsidRPr="00486BD3">
        <w:t xml:space="preserve"> TIMESTAMP NOT NULL DEFAULT </w:t>
      </w:r>
      <w:proofErr w:type="gramStart"/>
      <w:r w:rsidRPr="00486BD3">
        <w:t>now(</w:t>
      </w:r>
      <w:proofErr w:type="gramEnd"/>
      <w:r w:rsidRPr="00486BD3">
        <w:t>),</w:t>
      </w:r>
    </w:p>
    <w:p w14:paraId="438CD9FF" w14:textId="77777777" w:rsidR="00DB0B6B" w:rsidRPr="00486BD3" w:rsidRDefault="00DB0B6B" w:rsidP="005074DF">
      <w:pPr>
        <w:pStyle w:val="ad"/>
      </w:pPr>
      <w:r w:rsidRPr="00486BD3">
        <w:t xml:space="preserve">    status </w:t>
      </w:r>
      <w:proofErr w:type="spellStart"/>
      <w:r w:rsidRPr="00486BD3">
        <w:t>user_status</w:t>
      </w:r>
      <w:proofErr w:type="spellEnd"/>
      <w:r w:rsidRPr="00486BD3">
        <w:t xml:space="preserve"> NOT NULL DEFAULT 'PENDING'</w:t>
      </w:r>
    </w:p>
    <w:p w14:paraId="7B05CB73" w14:textId="7A61DB6D" w:rsidR="00DB0B6B" w:rsidRPr="00DB0B6B" w:rsidRDefault="00DB0B6B" w:rsidP="005074DF">
      <w:pPr>
        <w:pStyle w:val="ad"/>
      </w:pPr>
      <w:r w:rsidRPr="00486BD3">
        <w:t>);</w:t>
      </w:r>
    </w:p>
    <w:p w14:paraId="285AF91C" w14:textId="77777777" w:rsidR="00DB0B6B" w:rsidRPr="00486BD3" w:rsidRDefault="00DB0B6B" w:rsidP="005074DF">
      <w:pPr>
        <w:pStyle w:val="ad"/>
      </w:pPr>
      <w:r w:rsidRPr="00486BD3">
        <w:t>CREATE TABLE broker (</w:t>
      </w:r>
    </w:p>
    <w:p w14:paraId="45136417" w14:textId="77777777" w:rsidR="00DB0B6B" w:rsidRPr="00486BD3" w:rsidRDefault="00DB0B6B" w:rsidP="005074DF">
      <w:pPr>
        <w:pStyle w:val="ad"/>
      </w:pPr>
      <w:r w:rsidRPr="00486BD3">
        <w:t xml:space="preserve">    id UUID PRIMARY KEY DEFAULT </w:t>
      </w:r>
      <w:proofErr w:type="spellStart"/>
      <w:r w:rsidRPr="00486BD3">
        <w:t>gen_random_</w:t>
      </w:r>
      <w:proofErr w:type="gramStart"/>
      <w:r w:rsidRPr="00486BD3">
        <w:t>uuid</w:t>
      </w:r>
      <w:proofErr w:type="spellEnd"/>
      <w:r w:rsidRPr="00486BD3">
        <w:t>(</w:t>
      </w:r>
      <w:proofErr w:type="gramEnd"/>
      <w:r w:rsidRPr="00486BD3">
        <w:t>),</w:t>
      </w:r>
    </w:p>
    <w:p w14:paraId="13F393AF" w14:textId="77777777" w:rsidR="00DB0B6B" w:rsidRPr="00486BD3" w:rsidRDefault="00DB0B6B" w:rsidP="005074DF">
      <w:pPr>
        <w:pStyle w:val="ad"/>
      </w:pPr>
      <w:r w:rsidRPr="00486BD3">
        <w:t xml:space="preserve">    name </w:t>
      </w:r>
      <w:proofErr w:type="gramStart"/>
      <w:r w:rsidRPr="00486BD3">
        <w:t>VARCHAR(</w:t>
      </w:r>
      <w:proofErr w:type="gramEnd"/>
      <w:r w:rsidRPr="00486BD3">
        <w:t>150) UNIQUE NOT NULL,</w:t>
      </w:r>
    </w:p>
    <w:p w14:paraId="02756570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api_url</w:t>
      </w:r>
      <w:proofErr w:type="spellEnd"/>
      <w:r w:rsidRPr="00486BD3">
        <w:t xml:space="preserve"> </w:t>
      </w:r>
      <w:proofErr w:type="gramStart"/>
      <w:r w:rsidRPr="00486BD3">
        <w:t>VARCHAR(</w:t>
      </w:r>
      <w:proofErr w:type="gramEnd"/>
      <w:r w:rsidRPr="00486BD3">
        <w:t>500) NOT NULL,</w:t>
      </w:r>
    </w:p>
    <w:p w14:paraId="6CC12A63" w14:textId="77777777" w:rsidR="00DB0B6B" w:rsidRPr="00486BD3" w:rsidRDefault="00DB0B6B" w:rsidP="005074DF">
      <w:pPr>
        <w:pStyle w:val="ad"/>
      </w:pPr>
      <w:r w:rsidRPr="00486BD3">
        <w:t xml:space="preserve">    status </w:t>
      </w:r>
      <w:proofErr w:type="spellStart"/>
      <w:r w:rsidRPr="00486BD3">
        <w:t>broker_status</w:t>
      </w:r>
      <w:proofErr w:type="spellEnd"/>
      <w:r w:rsidRPr="00486BD3">
        <w:t xml:space="preserve"> NOT NULL DEFAULT 'ACTIVE'</w:t>
      </w:r>
    </w:p>
    <w:p w14:paraId="6C01CDE5" w14:textId="3A869D88" w:rsidR="00DB0B6B" w:rsidRPr="00DB0B6B" w:rsidRDefault="00DB0B6B" w:rsidP="005074DF">
      <w:pPr>
        <w:pStyle w:val="ad"/>
      </w:pPr>
      <w:r w:rsidRPr="00D34F55">
        <w:t>);</w:t>
      </w:r>
    </w:p>
    <w:p w14:paraId="1C44CE38" w14:textId="77777777" w:rsidR="00DB0B6B" w:rsidRPr="00486BD3" w:rsidRDefault="00DB0B6B" w:rsidP="005074DF">
      <w:pPr>
        <w:pStyle w:val="ad"/>
      </w:pPr>
      <w:r w:rsidRPr="00486BD3">
        <w:t xml:space="preserve">CREATE TABLE </w:t>
      </w:r>
      <w:proofErr w:type="spellStart"/>
      <w:r w:rsidRPr="00486BD3">
        <w:t>investment_account</w:t>
      </w:r>
      <w:proofErr w:type="spellEnd"/>
      <w:r w:rsidRPr="00486BD3">
        <w:t xml:space="preserve"> (</w:t>
      </w:r>
    </w:p>
    <w:p w14:paraId="16A7EFC5" w14:textId="77777777" w:rsidR="00DB0B6B" w:rsidRPr="00486BD3" w:rsidRDefault="00DB0B6B" w:rsidP="005074DF">
      <w:pPr>
        <w:pStyle w:val="ad"/>
      </w:pPr>
      <w:r w:rsidRPr="00486BD3">
        <w:t xml:space="preserve">    id UUID PRIMARY KEY DEFAULT </w:t>
      </w:r>
      <w:proofErr w:type="spellStart"/>
      <w:r w:rsidRPr="00486BD3">
        <w:t>gen_random_</w:t>
      </w:r>
      <w:proofErr w:type="gramStart"/>
      <w:r w:rsidRPr="00486BD3">
        <w:t>uuid</w:t>
      </w:r>
      <w:proofErr w:type="spellEnd"/>
      <w:r w:rsidRPr="00486BD3">
        <w:t>(</w:t>
      </w:r>
      <w:proofErr w:type="gramEnd"/>
      <w:r w:rsidRPr="00486BD3">
        <w:t>),</w:t>
      </w:r>
    </w:p>
    <w:p w14:paraId="43A61F99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user_id</w:t>
      </w:r>
      <w:proofErr w:type="spellEnd"/>
      <w:r w:rsidRPr="00486BD3">
        <w:t xml:space="preserve"> UUID NOT NULL,</w:t>
      </w:r>
    </w:p>
    <w:p w14:paraId="571711EA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broker_id</w:t>
      </w:r>
      <w:proofErr w:type="spellEnd"/>
      <w:r w:rsidRPr="00486BD3">
        <w:t xml:space="preserve"> UUID NOT NULL,</w:t>
      </w:r>
    </w:p>
    <w:p w14:paraId="2B1715FA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account_number</w:t>
      </w:r>
      <w:proofErr w:type="spellEnd"/>
      <w:r w:rsidRPr="00486BD3">
        <w:t xml:space="preserve"> </w:t>
      </w:r>
      <w:proofErr w:type="gramStart"/>
      <w:r w:rsidRPr="00486BD3">
        <w:t>VARCHAR(</w:t>
      </w:r>
      <w:proofErr w:type="gramEnd"/>
      <w:r w:rsidRPr="00486BD3">
        <w:t>100) UNIQUE NOT NULL,</w:t>
      </w:r>
    </w:p>
    <w:p w14:paraId="2FB2D4BD" w14:textId="77777777" w:rsidR="00DB0B6B" w:rsidRPr="00486BD3" w:rsidRDefault="00DB0B6B" w:rsidP="005074DF">
      <w:pPr>
        <w:pStyle w:val="ad"/>
      </w:pPr>
      <w:r w:rsidRPr="00486BD3">
        <w:t xml:space="preserve">    balance </w:t>
      </w:r>
      <w:proofErr w:type="gramStart"/>
      <w:r w:rsidRPr="00486BD3">
        <w:t>DECIMAL(</w:t>
      </w:r>
      <w:proofErr w:type="gramEnd"/>
      <w:r w:rsidRPr="00486BD3">
        <w:t>19,2) NOT NULL DEFAULT 0,</w:t>
      </w:r>
    </w:p>
    <w:p w14:paraId="7A9823FC" w14:textId="77777777" w:rsidR="00DB0B6B" w:rsidRPr="00486BD3" w:rsidRDefault="00DB0B6B" w:rsidP="005074DF">
      <w:pPr>
        <w:pStyle w:val="ad"/>
      </w:pPr>
      <w:r w:rsidRPr="00486BD3">
        <w:t xml:space="preserve">    currency </w:t>
      </w:r>
      <w:proofErr w:type="gramStart"/>
      <w:r w:rsidRPr="00486BD3">
        <w:t>VARCHAR(</w:t>
      </w:r>
      <w:proofErr w:type="gramEnd"/>
      <w:r w:rsidRPr="00486BD3">
        <w:t>10) NOT NULL,</w:t>
      </w:r>
    </w:p>
    <w:p w14:paraId="39A965C5" w14:textId="77777777" w:rsidR="00DB0B6B" w:rsidRPr="00486BD3" w:rsidRDefault="00DB0B6B" w:rsidP="005074DF">
      <w:pPr>
        <w:pStyle w:val="ad"/>
      </w:pPr>
      <w:r w:rsidRPr="00486BD3">
        <w:t xml:space="preserve">    status </w:t>
      </w:r>
      <w:proofErr w:type="spellStart"/>
      <w:r w:rsidRPr="00486BD3">
        <w:t>account_status</w:t>
      </w:r>
      <w:proofErr w:type="spellEnd"/>
      <w:r w:rsidRPr="00486BD3">
        <w:t xml:space="preserve"> NOT NULL DEFAULT 'ACTIVE',</w:t>
      </w:r>
    </w:p>
    <w:p w14:paraId="32B20DB6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created_at</w:t>
      </w:r>
      <w:proofErr w:type="spellEnd"/>
      <w:r w:rsidRPr="00486BD3">
        <w:t xml:space="preserve"> TIMESTAMP NOT NULL DEFAULT </w:t>
      </w:r>
      <w:proofErr w:type="gramStart"/>
      <w:r w:rsidRPr="00486BD3">
        <w:t>now(</w:t>
      </w:r>
      <w:proofErr w:type="gramEnd"/>
      <w:r w:rsidRPr="00486BD3">
        <w:t>)</w:t>
      </w:r>
    </w:p>
    <w:p w14:paraId="5D715277" w14:textId="59563782" w:rsidR="00DB0B6B" w:rsidRPr="00DB0B6B" w:rsidRDefault="00DB0B6B" w:rsidP="005074DF">
      <w:pPr>
        <w:pStyle w:val="ad"/>
      </w:pPr>
      <w:r w:rsidRPr="00486BD3">
        <w:t>);</w:t>
      </w:r>
    </w:p>
    <w:p w14:paraId="5F758668" w14:textId="77777777" w:rsidR="00DB0B6B" w:rsidRPr="00486BD3" w:rsidRDefault="00DB0B6B" w:rsidP="005074DF">
      <w:pPr>
        <w:pStyle w:val="ad"/>
      </w:pPr>
      <w:r w:rsidRPr="00486BD3">
        <w:t>CREATE TABLE portfolio (</w:t>
      </w:r>
    </w:p>
    <w:p w14:paraId="3AB22231" w14:textId="77777777" w:rsidR="00DB0B6B" w:rsidRPr="00486BD3" w:rsidRDefault="00DB0B6B" w:rsidP="005074DF">
      <w:pPr>
        <w:pStyle w:val="ad"/>
      </w:pPr>
      <w:r w:rsidRPr="00486BD3">
        <w:t xml:space="preserve">    id UUID PRIMARY KEY DEFAULT </w:t>
      </w:r>
      <w:proofErr w:type="spellStart"/>
      <w:r w:rsidRPr="00486BD3">
        <w:t>gen_random_</w:t>
      </w:r>
      <w:proofErr w:type="gramStart"/>
      <w:r w:rsidRPr="00486BD3">
        <w:t>uuid</w:t>
      </w:r>
      <w:proofErr w:type="spellEnd"/>
      <w:r w:rsidRPr="00486BD3">
        <w:t>(</w:t>
      </w:r>
      <w:proofErr w:type="gramEnd"/>
      <w:r w:rsidRPr="00486BD3">
        <w:t>),</w:t>
      </w:r>
    </w:p>
    <w:p w14:paraId="5ED6868B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user_id</w:t>
      </w:r>
      <w:proofErr w:type="spellEnd"/>
      <w:r w:rsidRPr="00486BD3">
        <w:t xml:space="preserve"> UUID UNIQUE NOT NULL,</w:t>
      </w:r>
    </w:p>
    <w:p w14:paraId="66F46D0B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total_value</w:t>
      </w:r>
      <w:proofErr w:type="spellEnd"/>
      <w:r w:rsidRPr="00486BD3">
        <w:t xml:space="preserve"> </w:t>
      </w:r>
      <w:proofErr w:type="gramStart"/>
      <w:r w:rsidRPr="00486BD3">
        <w:t>DECIMAL(</w:t>
      </w:r>
      <w:proofErr w:type="gramEnd"/>
      <w:r w:rsidRPr="00486BD3">
        <w:t>19,2) NOT NULL DEFAULT 0,</w:t>
      </w:r>
    </w:p>
    <w:p w14:paraId="4A082413" w14:textId="77777777" w:rsidR="00DB0B6B" w:rsidRPr="00486BD3" w:rsidRDefault="00DB0B6B" w:rsidP="005074DF">
      <w:pPr>
        <w:pStyle w:val="ad"/>
      </w:pPr>
      <w:r w:rsidRPr="00486BD3">
        <w:t xml:space="preserve">    profitability DOUBLE PRECISION DEFAULT 0,</w:t>
      </w:r>
    </w:p>
    <w:p w14:paraId="355CC804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risk_level</w:t>
      </w:r>
      <w:proofErr w:type="spellEnd"/>
      <w:r w:rsidRPr="00486BD3">
        <w:t xml:space="preserve"> </w:t>
      </w:r>
      <w:proofErr w:type="gramStart"/>
      <w:r w:rsidRPr="00486BD3">
        <w:t>VARCHAR(</w:t>
      </w:r>
      <w:proofErr w:type="gramEnd"/>
      <w:r w:rsidRPr="00486BD3">
        <w:t>20) NOT NULL,</w:t>
      </w:r>
    </w:p>
    <w:p w14:paraId="4372167F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updated_at</w:t>
      </w:r>
      <w:proofErr w:type="spellEnd"/>
      <w:r w:rsidRPr="00486BD3">
        <w:t xml:space="preserve"> TIMESTAMP NOT NULL DEFAULT </w:t>
      </w:r>
      <w:proofErr w:type="gramStart"/>
      <w:r w:rsidRPr="00486BD3">
        <w:t>now(</w:t>
      </w:r>
      <w:proofErr w:type="gramEnd"/>
      <w:r w:rsidRPr="00486BD3">
        <w:t>)</w:t>
      </w:r>
    </w:p>
    <w:p w14:paraId="4AECE0C2" w14:textId="5B9C4C8B" w:rsidR="00DB0B6B" w:rsidRPr="00DB0B6B" w:rsidRDefault="00DB0B6B" w:rsidP="005074DF">
      <w:pPr>
        <w:pStyle w:val="ad"/>
      </w:pPr>
      <w:r w:rsidRPr="00486BD3">
        <w:t>);</w:t>
      </w:r>
    </w:p>
    <w:p w14:paraId="0E513B43" w14:textId="77777777" w:rsidR="00DB0B6B" w:rsidRPr="00486BD3" w:rsidRDefault="00DB0B6B" w:rsidP="005074DF">
      <w:pPr>
        <w:pStyle w:val="ad"/>
      </w:pPr>
      <w:r w:rsidRPr="00486BD3">
        <w:t>CREATE TABLE transaction (</w:t>
      </w:r>
    </w:p>
    <w:p w14:paraId="5D5B3E46" w14:textId="77777777" w:rsidR="00DB0B6B" w:rsidRPr="00486BD3" w:rsidRDefault="00DB0B6B" w:rsidP="005074DF">
      <w:pPr>
        <w:pStyle w:val="ad"/>
      </w:pPr>
      <w:r w:rsidRPr="00486BD3">
        <w:t xml:space="preserve">    id UUID PRIMARY KEY DEFAULT </w:t>
      </w:r>
      <w:proofErr w:type="spellStart"/>
      <w:r w:rsidRPr="00486BD3">
        <w:t>gen_random_</w:t>
      </w:r>
      <w:proofErr w:type="gramStart"/>
      <w:r w:rsidRPr="00486BD3">
        <w:t>uuid</w:t>
      </w:r>
      <w:proofErr w:type="spellEnd"/>
      <w:r w:rsidRPr="00486BD3">
        <w:t>(</w:t>
      </w:r>
      <w:proofErr w:type="gramEnd"/>
      <w:r w:rsidRPr="00486BD3">
        <w:t>),</w:t>
      </w:r>
    </w:p>
    <w:p w14:paraId="1070E178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account_id</w:t>
      </w:r>
      <w:proofErr w:type="spellEnd"/>
      <w:r w:rsidRPr="00486BD3">
        <w:t xml:space="preserve"> UUID NOT NULL,</w:t>
      </w:r>
    </w:p>
    <w:p w14:paraId="55866A7F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trade_order_id</w:t>
      </w:r>
      <w:proofErr w:type="spellEnd"/>
      <w:r w:rsidRPr="00486BD3">
        <w:t xml:space="preserve"> UUID,</w:t>
      </w:r>
    </w:p>
    <w:p w14:paraId="20B062EE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operation_type</w:t>
      </w:r>
      <w:proofErr w:type="spellEnd"/>
      <w:r w:rsidRPr="00486BD3">
        <w:t xml:space="preserve"> </w:t>
      </w:r>
      <w:proofErr w:type="spellStart"/>
      <w:r w:rsidRPr="00486BD3">
        <w:t>operation_type</w:t>
      </w:r>
      <w:proofErr w:type="spellEnd"/>
      <w:r w:rsidRPr="00486BD3">
        <w:t xml:space="preserve"> NOT NULL,</w:t>
      </w:r>
    </w:p>
    <w:p w14:paraId="29D0014E" w14:textId="77777777" w:rsidR="00DB0B6B" w:rsidRPr="00486BD3" w:rsidRDefault="00DB0B6B" w:rsidP="005074DF">
      <w:pPr>
        <w:pStyle w:val="ad"/>
      </w:pPr>
      <w:r w:rsidRPr="00486BD3">
        <w:t xml:space="preserve">    amount </w:t>
      </w:r>
      <w:proofErr w:type="gramStart"/>
      <w:r w:rsidRPr="00486BD3">
        <w:t>DECIMAL(</w:t>
      </w:r>
      <w:proofErr w:type="gramEnd"/>
      <w:r w:rsidRPr="00486BD3">
        <w:t>19,2) NOT NULL,</w:t>
      </w:r>
    </w:p>
    <w:p w14:paraId="2BCED3B2" w14:textId="77777777" w:rsidR="00DB0B6B" w:rsidRPr="00486BD3" w:rsidRDefault="00DB0B6B" w:rsidP="005074DF">
      <w:pPr>
        <w:pStyle w:val="ad"/>
      </w:pPr>
      <w:r w:rsidRPr="00486BD3">
        <w:t xml:space="preserve">    </w:t>
      </w:r>
      <w:proofErr w:type="spellStart"/>
      <w:r w:rsidRPr="00486BD3">
        <w:t>executed_at</w:t>
      </w:r>
      <w:proofErr w:type="spellEnd"/>
      <w:r w:rsidRPr="00486BD3">
        <w:t xml:space="preserve"> TIMESTAMP NOT NULL DEFAULT </w:t>
      </w:r>
      <w:proofErr w:type="gramStart"/>
      <w:r w:rsidRPr="00486BD3">
        <w:t>now(</w:t>
      </w:r>
      <w:proofErr w:type="gramEnd"/>
      <w:r w:rsidRPr="00486BD3">
        <w:t>),</w:t>
      </w:r>
    </w:p>
    <w:p w14:paraId="389C1CA5" w14:textId="77777777" w:rsidR="00DB0B6B" w:rsidRPr="00486BD3" w:rsidRDefault="00DB0B6B" w:rsidP="005074DF">
      <w:pPr>
        <w:pStyle w:val="ad"/>
      </w:pPr>
      <w:r w:rsidRPr="00486BD3">
        <w:lastRenderedPageBreak/>
        <w:t xml:space="preserve">    status </w:t>
      </w:r>
      <w:proofErr w:type="spellStart"/>
      <w:r w:rsidRPr="00486BD3">
        <w:t>transaction_status</w:t>
      </w:r>
      <w:proofErr w:type="spellEnd"/>
      <w:r w:rsidRPr="00486BD3">
        <w:t xml:space="preserve"> NOT NULL DEFAULT 'PENDING'</w:t>
      </w:r>
    </w:p>
    <w:p w14:paraId="399A5B2F" w14:textId="163153EE" w:rsidR="00DB0B6B" w:rsidRPr="00DB0B6B" w:rsidRDefault="00DB0B6B" w:rsidP="005074DF">
      <w:pPr>
        <w:pStyle w:val="ad"/>
      </w:pPr>
      <w:r w:rsidRPr="00486BD3">
        <w:t>);</w:t>
      </w:r>
    </w:p>
    <w:p w14:paraId="71A8E753" w14:textId="77777777" w:rsidR="00DB0B6B" w:rsidRPr="00486BD3" w:rsidRDefault="00DB0B6B" w:rsidP="005074DF">
      <w:pPr>
        <w:pStyle w:val="ad"/>
      </w:pPr>
      <w:r w:rsidRPr="00486BD3">
        <w:t xml:space="preserve">ALTER TABLE </w:t>
      </w:r>
      <w:proofErr w:type="spellStart"/>
      <w:r w:rsidRPr="00486BD3">
        <w:t>investment_account</w:t>
      </w:r>
      <w:proofErr w:type="spellEnd"/>
    </w:p>
    <w:p w14:paraId="77BF5668" w14:textId="77777777" w:rsidR="00DB0B6B" w:rsidRPr="00486BD3" w:rsidRDefault="00DB0B6B" w:rsidP="005074DF">
      <w:pPr>
        <w:pStyle w:val="ad"/>
      </w:pPr>
      <w:r w:rsidRPr="00486BD3">
        <w:t xml:space="preserve">ADD CONSTRAINT </w:t>
      </w:r>
      <w:proofErr w:type="spellStart"/>
      <w:r w:rsidRPr="00486BD3">
        <w:t>fk_account_user</w:t>
      </w:r>
      <w:proofErr w:type="spellEnd"/>
    </w:p>
    <w:p w14:paraId="2346097D" w14:textId="7D6D865B" w:rsidR="00DB0B6B" w:rsidRPr="00DB0B6B" w:rsidRDefault="00DB0B6B" w:rsidP="005074DF">
      <w:pPr>
        <w:pStyle w:val="ad"/>
      </w:pPr>
      <w:r w:rsidRPr="00486BD3">
        <w:t>FOREIGN KEY (</w:t>
      </w:r>
      <w:proofErr w:type="spellStart"/>
      <w:r w:rsidRPr="00486BD3">
        <w:t>user_id</w:t>
      </w:r>
      <w:proofErr w:type="spellEnd"/>
      <w:r w:rsidRPr="00486BD3">
        <w:t>) REFERENCES users(id) ON DELETE CASCADE;</w:t>
      </w:r>
    </w:p>
    <w:p w14:paraId="50E6B8C2" w14:textId="77777777" w:rsidR="00DB0B6B" w:rsidRPr="00486BD3" w:rsidRDefault="00DB0B6B" w:rsidP="005074DF">
      <w:pPr>
        <w:pStyle w:val="ad"/>
      </w:pPr>
      <w:r w:rsidRPr="00486BD3">
        <w:t xml:space="preserve">ALTER TABLE </w:t>
      </w:r>
      <w:proofErr w:type="spellStart"/>
      <w:r w:rsidRPr="00486BD3">
        <w:t>investment_account</w:t>
      </w:r>
      <w:proofErr w:type="spellEnd"/>
    </w:p>
    <w:p w14:paraId="3E4ACBBC" w14:textId="77777777" w:rsidR="00DB0B6B" w:rsidRPr="00486BD3" w:rsidRDefault="00DB0B6B" w:rsidP="005074DF">
      <w:pPr>
        <w:pStyle w:val="ad"/>
      </w:pPr>
      <w:r w:rsidRPr="00486BD3">
        <w:t xml:space="preserve">ADD CONSTRAINT </w:t>
      </w:r>
      <w:proofErr w:type="spellStart"/>
      <w:r w:rsidRPr="00486BD3">
        <w:t>fk_account_broker</w:t>
      </w:r>
      <w:proofErr w:type="spellEnd"/>
    </w:p>
    <w:p w14:paraId="242270A6" w14:textId="6DC85A66" w:rsidR="00DB0B6B" w:rsidRPr="00DB0B6B" w:rsidRDefault="00DB0B6B" w:rsidP="005074DF">
      <w:pPr>
        <w:pStyle w:val="ad"/>
      </w:pPr>
      <w:r w:rsidRPr="00486BD3">
        <w:t>FOREIGN KEY (</w:t>
      </w:r>
      <w:proofErr w:type="spellStart"/>
      <w:r w:rsidRPr="00486BD3">
        <w:t>broker_id</w:t>
      </w:r>
      <w:proofErr w:type="spellEnd"/>
      <w:r w:rsidRPr="00486BD3">
        <w:t>) REFERENCES broker(id) ON DELETE RESTRICT;</w:t>
      </w:r>
    </w:p>
    <w:p w14:paraId="58485D41" w14:textId="77777777" w:rsidR="00DB0B6B" w:rsidRPr="00486BD3" w:rsidRDefault="00DB0B6B" w:rsidP="005074DF">
      <w:pPr>
        <w:pStyle w:val="ad"/>
      </w:pPr>
      <w:r w:rsidRPr="00486BD3">
        <w:t>ALTER TABLE portfolio</w:t>
      </w:r>
    </w:p>
    <w:p w14:paraId="6B2E755B" w14:textId="77777777" w:rsidR="00DB0B6B" w:rsidRPr="00486BD3" w:rsidRDefault="00DB0B6B" w:rsidP="005074DF">
      <w:pPr>
        <w:pStyle w:val="ad"/>
      </w:pPr>
      <w:r w:rsidRPr="00486BD3">
        <w:t xml:space="preserve">ADD CONSTRAINT </w:t>
      </w:r>
      <w:proofErr w:type="spellStart"/>
      <w:r w:rsidRPr="00486BD3">
        <w:t>fk_portfolio_user</w:t>
      </w:r>
      <w:proofErr w:type="spellEnd"/>
    </w:p>
    <w:p w14:paraId="23BD5386" w14:textId="3A40F94F" w:rsidR="00DB0B6B" w:rsidRPr="00DB0B6B" w:rsidRDefault="00DB0B6B" w:rsidP="005074DF">
      <w:pPr>
        <w:pStyle w:val="ad"/>
      </w:pPr>
      <w:r w:rsidRPr="00486BD3">
        <w:t>FOREIGN KEY (</w:t>
      </w:r>
      <w:proofErr w:type="spellStart"/>
      <w:r w:rsidRPr="00486BD3">
        <w:t>user_id</w:t>
      </w:r>
      <w:proofErr w:type="spellEnd"/>
      <w:r w:rsidRPr="00486BD3">
        <w:t>) REFERENCES users(id) ON DELETE CASCADE;</w:t>
      </w:r>
    </w:p>
    <w:p w14:paraId="313A0662" w14:textId="77777777" w:rsidR="00DB0B6B" w:rsidRPr="00486BD3" w:rsidRDefault="00DB0B6B" w:rsidP="005074DF">
      <w:pPr>
        <w:pStyle w:val="ad"/>
      </w:pPr>
      <w:r w:rsidRPr="00486BD3">
        <w:t>ALTER TABLE asset</w:t>
      </w:r>
    </w:p>
    <w:p w14:paraId="1A13BB1D" w14:textId="77777777" w:rsidR="00DB0B6B" w:rsidRPr="00486BD3" w:rsidRDefault="00DB0B6B" w:rsidP="005074DF">
      <w:pPr>
        <w:pStyle w:val="ad"/>
      </w:pPr>
      <w:r w:rsidRPr="00486BD3">
        <w:t xml:space="preserve">ADD CONSTRAINT </w:t>
      </w:r>
      <w:proofErr w:type="spellStart"/>
      <w:r w:rsidRPr="00486BD3">
        <w:t>fk_asset_portfolio</w:t>
      </w:r>
      <w:proofErr w:type="spellEnd"/>
    </w:p>
    <w:p w14:paraId="0B87463E" w14:textId="69A92815" w:rsidR="00DB0B6B" w:rsidRPr="00DB0B6B" w:rsidRDefault="00DB0B6B" w:rsidP="005074DF">
      <w:pPr>
        <w:pStyle w:val="ad"/>
      </w:pPr>
      <w:r w:rsidRPr="00486BD3">
        <w:t>FOREIGN KEY (</w:t>
      </w:r>
      <w:proofErr w:type="spellStart"/>
      <w:r w:rsidRPr="00486BD3">
        <w:t>portfolio_id</w:t>
      </w:r>
      <w:proofErr w:type="spellEnd"/>
      <w:r w:rsidRPr="00486BD3">
        <w:t>) REFERENCES portfolio(id) ON DELETE CASCADE;</w:t>
      </w:r>
    </w:p>
    <w:p w14:paraId="5F9E72BE" w14:textId="77777777" w:rsidR="00DB0B6B" w:rsidRPr="00486BD3" w:rsidRDefault="00DB0B6B" w:rsidP="005074DF">
      <w:pPr>
        <w:pStyle w:val="ad"/>
      </w:pPr>
      <w:r w:rsidRPr="00486BD3">
        <w:t xml:space="preserve">ALTER TABLE </w:t>
      </w:r>
      <w:proofErr w:type="spellStart"/>
      <w:r w:rsidRPr="00486BD3">
        <w:t>trade_order</w:t>
      </w:r>
      <w:proofErr w:type="spellEnd"/>
    </w:p>
    <w:p w14:paraId="5CA4D906" w14:textId="77777777" w:rsidR="00DB0B6B" w:rsidRPr="00486BD3" w:rsidRDefault="00DB0B6B" w:rsidP="005074DF">
      <w:pPr>
        <w:pStyle w:val="ad"/>
      </w:pPr>
      <w:r w:rsidRPr="00486BD3">
        <w:t xml:space="preserve">ADD CONSTRAINT </w:t>
      </w:r>
      <w:proofErr w:type="spellStart"/>
      <w:r w:rsidRPr="00486BD3">
        <w:t>fk_order_account</w:t>
      </w:r>
      <w:proofErr w:type="spellEnd"/>
    </w:p>
    <w:p w14:paraId="5620A518" w14:textId="1973AC69" w:rsidR="00DB0B6B" w:rsidRPr="00DB0B6B" w:rsidRDefault="00DB0B6B" w:rsidP="005074DF">
      <w:pPr>
        <w:pStyle w:val="ad"/>
      </w:pPr>
      <w:r w:rsidRPr="00486BD3">
        <w:t>FOREIGN KEY (</w:t>
      </w:r>
      <w:proofErr w:type="spellStart"/>
      <w:r w:rsidRPr="00486BD3">
        <w:t>account_id</w:t>
      </w:r>
      <w:proofErr w:type="spellEnd"/>
      <w:r w:rsidRPr="00486BD3">
        <w:t xml:space="preserve">) REFERENCES </w:t>
      </w:r>
      <w:proofErr w:type="spellStart"/>
      <w:r w:rsidRPr="00486BD3">
        <w:t>investment_account</w:t>
      </w:r>
      <w:proofErr w:type="spellEnd"/>
      <w:r w:rsidRPr="00486BD3">
        <w:t>(id) ON DELETE CASCADE;</w:t>
      </w:r>
    </w:p>
    <w:p w14:paraId="3D6A6E6C" w14:textId="77777777" w:rsidR="00DB0B6B" w:rsidRPr="00486BD3" w:rsidRDefault="00DB0B6B" w:rsidP="005074DF">
      <w:pPr>
        <w:pStyle w:val="ad"/>
      </w:pPr>
      <w:r w:rsidRPr="00486BD3">
        <w:t xml:space="preserve">ALTER TABLE </w:t>
      </w:r>
      <w:proofErr w:type="spellStart"/>
      <w:r w:rsidRPr="00486BD3">
        <w:t>trade_order</w:t>
      </w:r>
      <w:proofErr w:type="spellEnd"/>
    </w:p>
    <w:p w14:paraId="371B03DF" w14:textId="77777777" w:rsidR="00DB0B6B" w:rsidRPr="00486BD3" w:rsidRDefault="00DB0B6B" w:rsidP="005074DF">
      <w:pPr>
        <w:pStyle w:val="ad"/>
      </w:pPr>
      <w:r w:rsidRPr="00486BD3">
        <w:t xml:space="preserve">ADD CONSTRAINT </w:t>
      </w:r>
      <w:proofErr w:type="spellStart"/>
      <w:r w:rsidRPr="00486BD3">
        <w:t>fk_order_asset</w:t>
      </w:r>
      <w:proofErr w:type="spellEnd"/>
    </w:p>
    <w:p w14:paraId="2270454D" w14:textId="77777777" w:rsidR="00DB0B6B" w:rsidRPr="00486BD3" w:rsidRDefault="00DB0B6B" w:rsidP="005074DF">
      <w:pPr>
        <w:pStyle w:val="ad"/>
      </w:pPr>
      <w:r w:rsidRPr="00486BD3">
        <w:t>FOREIGN KEY (</w:t>
      </w:r>
      <w:proofErr w:type="spellStart"/>
      <w:r w:rsidRPr="00486BD3">
        <w:t>asset_id</w:t>
      </w:r>
      <w:proofErr w:type="spellEnd"/>
      <w:r w:rsidRPr="00486BD3">
        <w:t>) REFERENCES asset(id) ON DELETE RESTRICT;</w:t>
      </w:r>
    </w:p>
    <w:p w14:paraId="74B81BF2" w14:textId="77777777" w:rsidR="00DB0B6B" w:rsidRPr="00486BD3" w:rsidRDefault="00DB0B6B" w:rsidP="005074DF">
      <w:pPr>
        <w:pStyle w:val="ad"/>
      </w:pPr>
      <w:r w:rsidRPr="00486BD3">
        <w:t>ALTER TABLE transaction</w:t>
      </w:r>
    </w:p>
    <w:p w14:paraId="561509D3" w14:textId="77777777" w:rsidR="00DB0B6B" w:rsidRPr="00486BD3" w:rsidRDefault="00DB0B6B" w:rsidP="005074DF">
      <w:pPr>
        <w:pStyle w:val="ad"/>
      </w:pPr>
      <w:r w:rsidRPr="00486BD3">
        <w:t xml:space="preserve">ADD CONSTRAINT </w:t>
      </w:r>
      <w:proofErr w:type="spellStart"/>
      <w:r w:rsidRPr="00486BD3">
        <w:t>fk_tx_account</w:t>
      </w:r>
      <w:proofErr w:type="spellEnd"/>
    </w:p>
    <w:p w14:paraId="6AC74ADB" w14:textId="392314E9" w:rsidR="00DB0B6B" w:rsidRPr="00DB0B6B" w:rsidRDefault="00DB0B6B" w:rsidP="005074DF">
      <w:pPr>
        <w:pStyle w:val="ad"/>
      </w:pPr>
      <w:r w:rsidRPr="00486BD3">
        <w:t>FOREIGN KEY (</w:t>
      </w:r>
      <w:proofErr w:type="spellStart"/>
      <w:r w:rsidRPr="00486BD3">
        <w:t>account_id</w:t>
      </w:r>
      <w:proofErr w:type="spellEnd"/>
      <w:r w:rsidRPr="00486BD3">
        <w:t xml:space="preserve">) REFERENCES </w:t>
      </w:r>
      <w:proofErr w:type="spellStart"/>
      <w:r w:rsidRPr="00486BD3">
        <w:t>investment_account</w:t>
      </w:r>
      <w:proofErr w:type="spellEnd"/>
      <w:r w:rsidRPr="00486BD3">
        <w:t>(id) ON DELETE CASCADE;</w:t>
      </w:r>
    </w:p>
    <w:p w14:paraId="7A8F9BEF" w14:textId="77777777" w:rsidR="00DB0B6B" w:rsidRPr="00486BD3" w:rsidRDefault="00DB0B6B" w:rsidP="005074DF">
      <w:pPr>
        <w:pStyle w:val="ad"/>
      </w:pPr>
      <w:r w:rsidRPr="00486BD3">
        <w:t>ALTER TABLE transaction</w:t>
      </w:r>
    </w:p>
    <w:p w14:paraId="725E08F2" w14:textId="77777777" w:rsidR="00DB0B6B" w:rsidRPr="00486BD3" w:rsidRDefault="00DB0B6B" w:rsidP="005074DF">
      <w:pPr>
        <w:pStyle w:val="ad"/>
      </w:pPr>
      <w:r w:rsidRPr="00486BD3">
        <w:t xml:space="preserve">ADD CONSTRAINT </w:t>
      </w:r>
      <w:proofErr w:type="spellStart"/>
      <w:r w:rsidRPr="00486BD3">
        <w:t>fk_tx_order</w:t>
      </w:r>
      <w:proofErr w:type="spellEnd"/>
    </w:p>
    <w:p w14:paraId="1C8A2620" w14:textId="77777777" w:rsidR="00DB0B6B" w:rsidRPr="00486BD3" w:rsidRDefault="00DB0B6B" w:rsidP="005074DF">
      <w:pPr>
        <w:pStyle w:val="ad"/>
      </w:pPr>
      <w:r w:rsidRPr="00486BD3">
        <w:t>FOREIGN KEY (</w:t>
      </w:r>
      <w:proofErr w:type="spellStart"/>
      <w:r w:rsidRPr="00486BD3">
        <w:t>trade_order_id</w:t>
      </w:r>
      <w:proofErr w:type="spellEnd"/>
      <w:r w:rsidRPr="00486BD3">
        <w:t xml:space="preserve">) REFERENCES </w:t>
      </w:r>
      <w:proofErr w:type="spellStart"/>
      <w:r w:rsidRPr="00486BD3">
        <w:t>trade_order</w:t>
      </w:r>
      <w:proofErr w:type="spellEnd"/>
      <w:r w:rsidRPr="00486BD3">
        <w:t>(id) ON DELETE SET NULL;</w:t>
      </w:r>
    </w:p>
    <w:p w14:paraId="43756481" w14:textId="77777777" w:rsidR="00DB0B6B" w:rsidRPr="00486BD3" w:rsidRDefault="00DB0B6B" w:rsidP="005074DF">
      <w:pPr>
        <w:pStyle w:val="ad"/>
      </w:pPr>
      <w:r w:rsidRPr="00486BD3">
        <w:t xml:space="preserve">CREATE INDEX </w:t>
      </w:r>
      <w:proofErr w:type="spellStart"/>
      <w:r w:rsidRPr="00486BD3">
        <w:t>idx_order_account</w:t>
      </w:r>
      <w:proofErr w:type="spellEnd"/>
      <w:r w:rsidRPr="00486BD3">
        <w:t xml:space="preserve"> ON </w:t>
      </w:r>
      <w:proofErr w:type="spellStart"/>
      <w:r w:rsidRPr="00486BD3">
        <w:t>trade_order</w:t>
      </w:r>
      <w:proofErr w:type="spellEnd"/>
      <w:r w:rsidRPr="00486BD3">
        <w:t>(</w:t>
      </w:r>
      <w:proofErr w:type="spellStart"/>
      <w:r w:rsidRPr="00486BD3">
        <w:t>account_id</w:t>
      </w:r>
      <w:proofErr w:type="spellEnd"/>
      <w:r w:rsidRPr="00486BD3">
        <w:t>);</w:t>
      </w:r>
    </w:p>
    <w:p w14:paraId="099D7824" w14:textId="77777777" w:rsidR="00DB0B6B" w:rsidRPr="00486BD3" w:rsidRDefault="00DB0B6B" w:rsidP="005074DF">
      <w:pPr>
        <w:pStyle w:val="ad"/>
      </w:pPr>
      <w:r w:rsidRPr="00486BD3">
        <w:t xml:space="preserve">CREATE INDEX </w:t>
      </w:r>
      <w:proofErr w:type="spellStart"/>
      <w:r w:rsidRPr="00486BD3">
        <w:t>idx_order_status</w:t>
      </w:r>
      <w:proofErr w:type="spellEnd"/>
      <w:r w:rsidRPr="00486BD3">
        <w:t xml:space="preserve"> ON </w:t>
      </w:r>
      <w:proofErr w:type="spellStart"/>
      <w:r w:rsidRPr="00486BD3">
        <w:t>trade_order</w:t>
      </w:r>
      <w:proofErr w:type="spellEnd"/>
      <w:r w:rsidRPr="00486BD3">
        <w:t>(status);</w:t>
      </w:r>
    </w:p>
    <w:p w14:paraId="7782BD9E" w14:textId="11E5F096" w:rsidR="00DB0B6B" w:rsidRPr="00DB0B6B" w:rsidRDefault="00DB0B6B" w:rsidP="005074DF">
      <w:pPr>
        <w:pStyle w:val="ad"/>
      </w:pPr>
      <w:r w:rsidRPr="00486BD3">
        <w:t xml:space="preserve">CREATE INDEX </w:t>
      </w:r>
      <w:proofErr w:type="spellStart"/>
      <w:r w:rsidRPr="00486BD3">
        <w:t>idx_order_created</w:t>
      </w:r>
      <w:proofErr w:type="spellEnd"/>
      <w:r w:rsidRPr="00486BD3">
        <w:t xml:space="preserve"> ON </w:t>
      </w:r>
      <w:proofErr w:type="spellStart"/>
      <w:r w:rsidRPr="00486BD3">
        <w:t>trade_order</w:t>
      </w:r>
      <w:proofErr w:type="spellEnd"/>
      <w:r w:rsidRPr="00486BD3">
        <w:t>(</w:t>
      </w:r>
      <w:proofErr w:type="spellStart"/>
      <w:r w:rsidRPr="00486BD3">
        <w:t>created_at</w:t>
      </w:r>
      <w:proofErr w:type="spellEnd"/>
      <w:r w:rsidRPr="00486BD3">
        <w:t>);</w:t>
      </w:r>
    </w:p>
    <w:p w14:paraId="6DB13C86" w14:textId="77777777" w:rsidR="00DB0B6B" w:rsidRPr="00486BD3" w:rsidRDefault="00DB0B6B" w:rsidP="005074DF">
      <w:pPr>
        <w:pStyle w:val="ad"/>
      </w:pPr>
      <w:r w:rsidRPr="00486BD3">
        <w:t xml:space="preserve">CREATE INDEX </w:t>
      </w:r>
      <w:proofErr w:type="spellStart"/>
      <w:r w:rsidRPr="00486BD3">
        <w:t>idx_tx_account</w:t>
      </w:r>
      <w:proofErr w:type="spellEnd"/>
      <w:r w:rsidRPr="00486BD3">
        <w:t xml:space="preserve"> ON transaction(</w:t>
      </w:r>
      <w:proofErr w:type="spellStart"/>
      <w:r w:rsidRPr="00486BD3">
        <w:t>account_id</w:t>
      </w:r>
      <w:proofErr w:type="spellEnd"/>
      <w:r w:rsidRPr="00486BD3">
        <w:t>);</w:t>
      </w:r>
    </w:p>
    <w:p w14:paraId="1A322BC9" w14:textId="3D4B57F9" w:rsidR="00DB0B6B" w:rsidRPr="00DB0B6B" w:rsidRDefault="00DB0B6B" w:rsidP="005074DF">
      <w:pPr>
        <w:pStyle w:val="ad"/>
      </w:pPr>
      <w:r w:rsidRPr="00486BD3">
        <w:t xml:space="preserve">CREATE INDEX </w:t>
      </w:r>
      <w:proofErr w:type="spellStart"/>
      <w:r w:rsidRPr="00486BD3">
        <w:t>idx_tx_time</w:t>
      </w:r>
      <w:proofErr w:type="spellEnd"/>
      <w:r w:rsidRPr="00486BD3">
        <w:t xml:space="preserve"> ON transaction(</w:t>
      </w:r>
      <w:proofErr w:type="spellStart"/>
      <w:r w:rsidRPr="00486BD3">
        <w:t>executed_at</w:t>
      </w:r>
      <w:proofErr w:type="spellEnd"/>
      <w:r w:rsidRPr="00486BD3">
        <w:t>);</w:t>
      </w:r>
    </w:p>
    <w:p w14:paraId="11C67FCF" w14:textId="77777777" w:rsidR="00DB0B6B" w:rsidRPr="00486BD3" w:rsidRDefault="00DB0B6B" w:rsidP="005074DF">
      <w:pPr>
        <w:pStyle w:val="ad"/>
      </w:pPr>
      <w:r w:rsidRPr="00486BD3">
        <w:t xml:space="preserve">CREATE INDEX </w:t>
      </w:r>
      <w:proofErr w:type="spellStart"/>
      <w:r w:rsidRPr="00486BD3">
        <w:t>idx_market_ticker</w:t>
      </w:r>
      <w:proofErr w:type="spellEnd"/>
      <w:r w:rsidRPr="00486BD3">
        <w:t xml:space="preserve"> ON </w:t>
      </w:r>
      <w:proofErr w:type="spellStart"/>
      <w:r w:rsidRPr="00486BD3">
        <w:t>market_data</w:t>
      </w:r>
      <w:proofErr w:type="spellEnd"/>
      <w:r w:rsidRPr="00486BD3">
        <w:t>(ticker);</w:t>
      </w:r>
    </w:p>
    <w:p w14:paraId="3BB86DB5" w14:textId="0E7ACF1D" w:rsidR="00DB0B6B" w:rsidRPr="00DB0B6B" w:rsidRDefault="00DB0B6B" w:rsidP="005074DF">
      <w:pPr>
        <w:pStyle w:val="ad"/>
      </w:pPr>
      <w:r w:rsidRPr="00486BD3">
        <w:t xml:space="preserve">CREATE INDEX </w:t>
      </w:r>
      <w:proofErr w:type="spellStart"/>
      <w:r w:rsidRPr="00486BD3">
        <w:t>idx_market_updated</w:t>
      </w:r>
      <w:proofErr w:type="spellEnd"/>
      <w:r w:rsidRPr="00486BD3">
        <w:t xml:space="preserve"> ON </w:t>
      </w:r>
      <w:proofErr w:type="spellStart"/>
      <w:r w:rsidRPr="00486BD3">
        <w:t>market_data</w:t>
      </w:r>
      <w:proofErr w:type="spellEnd"/>
      <w:r w:rsidRPr="00486BD3">
        <w:t>(</w:t>
      </w:r>
      <w:proofErr w:type="spellStart"/>
      <w:r w:rsidRPr="00486BD3">
        <w:t>updated_at</w:t>
      </w:r>
      <w:proofErr w:type="spellEnd"/>
      <w:r w:rsidRPr="00486BD3">
        <w:t>);</w:t>
      </w:r>
    </w:p>
    <w:p w14:paraId="2D5581CF" w14:textId="77777777" w:rsidR="00DB0B6B" w:rsidRPr="00486BD3" w:rsidRDefault="00DB0B6B" w:rsidP="005074DF">
      <w:pPr>
        <w:pStyle w:val="ad"/>
      </w:pPr>
      <w:r w:rsidRPr="00486BD3">
        <w:t xml:space="preserve">CREATE INDEX </w:t>
      </w:r>
      <w:proofErr w:type="spellStart"/>
      <w:r w:rsidRPr="00486BD3">
        <w:t>idx_notification_user</w:t>
      </w:r>
      <w:proofErr w:type="spellEnd"/>
      <w:r w:rsidRPr="00486BD3">
        <w:t xml:space="preserve"> ON notification(</w:t>
      </w:r>
      <w:proofErr w:type="spellStart"/>
      <w:r w:rsidRPr="00486BD3">
        <w:t>user_id</w:t>
      </w:r>
      <w:proofErr w:type="spellEnd"/>
      <w:r w:rsidRPr="00486BD3">
        <w:t>);</w:t>
      </w:r>
    </w:p>
    <w:p w14:paraId="750A36B5" w14:textId="18685558" w:rsidR="00DB0B6B" w:rsidRPr="00DB0B6B" w:rsidRDefault="00DB0B6B" w:rsidP="005074DF">
      <w:pPr>
        <w:pStyle w:val="ad"/>
      </w:pPr>
      <w:r w:rsidRPr="00486BD3">
        <w:t xml:space="preserve">CREATE INDEX </w:t>
      </w:r>
      <w:proofErr w:type="spellStart"/>
      <w:r w:rsidRPr="00486BD3">
        <w:t>idx_notification_read</w:t>
      </w:r>
      <w:proofErr w:type="spellEnd"/>
      <w:r w:rsidRPr="00486BD3">
        <w:t xml:space="preserve"> ON notification(</w:t>
      </w:r>
      <w:proofErr w:type="spellStart"/>
      <w:r w:rsidRPr="00486BD3">
        <w:t>is_read</w:t>
      </w:r>
      <w:proofErr w:type="spellEnd"/>
      <w:r w:rsidRPr="00486BD3">
        <w:t>);</w:t>
      </w:r>
    </w:p>
    <w:p w14:paraId="23E1AB27" w14:textId="77777777" w:rsidR="00DB0B6B" w:rsidRPr="00486BD3" w:rsidRDefault="00DB0B6B" w:rsidP="005074DF">
      <w:pPr>
        <w:pStyle w:val="ad"/>
      </w:pPr>
      <w:r w:rsidRPr="00486BD3">
        <w:t xml:space="preserve">CREATE UNIQUE INDEX </w:t>
      </w:r>
      <w:proofErr w:type="spellStart"/>
      <w:r w:rsidRPr="00486BD3">
        <w:t>idx_portfolio_user</w:t>
      </w:r>
      <w:proofErr w:type="spellEnd"/>
      <w:r w:rsidRPr="00486BD3">
        <w:t xml:space="preserve"> ON portfolio(</w:t>
      </w:r>
      <w:proofErr w:type="spellStart"/>
      <w:r w:rsidRPr="00486BD3">
        <w:t>user_id</w:t>
      </w:r>
      <w:proofErr w:type="spellEnd"/>
      <w:r w:rsidRPr="00486BD3">
        <w:t>);</w:t>
      </w:r>
    </w:p>
    <w:p w14:paraId="236FB223" w14:textId="77777777" w:rsidR="00DB0B6B" w:rsidRPr="00486BD3" w:rsidRDefault="00DB0B6B" w:rsidP="005074DF">
      <w:pPr>
        <w:pStyle w:val="ad"/>
        <w:rPr>
          <w:rFonts w:cs="JetBrains Mono"/>
          <w:sz w:val="18"/>
          <w:szCs w:val="18"/>
        </w:rPr>
      </w:pPr>
    </w:p>
    <w:p w14:paraId="0F11C0AF" w14:textId="77777777" w:rsidR="00DB0B6B" w:rsidRPr="00DB0B6B" w:rsidRDefault="00DB0B6B" w:rsidP="00DB0B6B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B0B6B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Pr="00D34F55">
        <w:rPr>
          <w:rFonts w:ascii="Times New Roman" w:hAnsi="Times New Roman" w:cs="Times New Roman"/>
          <w:b/>
          <w:bCs/>
          <w:sz w:val="28"/>
          <w:szCs w:val="28"/>
          <w:lang w:val="en-US"/>
        </w:rPr>
        <w:t>ORM</w:t>
      </w:r>
      <w:r w:rsidRPr="00DB0B6B">
        <w:rPr>
          <w:rFonts w:ascii="Times New Roman" w:hAnsi="Times New Roman" w:cs="Times New Roman"/>
          <w:b/>
          <w:bCs/>
          <w:sz w:val="28"/>
          <w:szCs w:val="28"/>
        </w:rPr>
        <w:t>-стратегии</w:t>
      </w:r>
    </w:p>
    <w:p w14:paraId="3719B67E" w14:textId="77777777" w:rsidR="00DB0B6B" w:rsidRPr="00DB0B6B" w:rsidRDefault="00DB0B6B" w:rsidP="005074DF">
      <w:pPr>
        <w:pStyle w:val="ad"/>
      </w:pPr>
    </w:p>
    <w:p w14:paraId="707ACD19" w14:textId="77777777" w:rsidR="00DB0B6B" w:rsidRPr="00DB0B6B" w:rsidRDefault="00DB0B6B" w:rsidP="005074DF">
      <w:pPr>
        <w:pStyle w:val="ad"/>
      </w:pPr>
      <w:r w:rsidRPr="00DB0B6B">
        <w:t>@</w:t>
      </w:r>
      <w:r w:rsidRPr="00486BD3">
        <w:t>Entity</w:t>
      </w:r>
    </w:p>
    <w:p w14:paraId="321B234E" w14:textId="77777777" w:rsidR="00DB0B6B" w:rsidRPr="00DB0B6B" w:rsidRDefault="00DB0B6B" w:rsidP="005074DF">
      <w:pPr>
        <w:pStyle w:val="ad"/>
      </w:pPr>
      <w:r w:rsidRPr="00DB0B6B">
        <w:t>@</w:t>
      </w:r>
      <w:proofErr w:type="gramStart"/>
      <w:r w:rsidRPr="00486BD3">
        <w:t>Table</w:t>
      </w:r>
      <w:r w:rsidRPr="00DB0B6B">
        <w:t>(</w:t>
      </w:r>
      <w:proofErr w:type="gramEnd"/>
      <w:r w:rsidRPr="00486BD3">
        <w:t>name</w:t>
      </w:r>
      <w:r w:rsidRPr="00DB0B6B">
        <w:t xml:space="preserve"> = "</w:t>
      </w:r>
      <w:r w:rsidRPr="00486BD3">
        <w:t>users</w:t>
      </w:r>
      <w:r w:rsidRPr="00DB0B6B">
        <w:t>")</w:t>
      </w:r>
    </w:p>
    <w:p w14:paraId="1437B1AE" w14:textId="759EC138" w:rsidR="00DB0B6B" w:rsidRPr="00DB0B6B" w:rsidRDefault="00DB0B6B" w:rsidP="005074DF">
      <w:pPr>
        <w:pStyle w:val="ad"/>
      </w:pPr>
      <w:r w:rsidRPr="00486BD3">
        <w:t>public class User {</w:t>
      </w:r>
    </w:p>
    <w:p w14:paraId="37A80E25" w14:textId="77777777" w:rsidR="00DB0B6B" w:rsidRPr="00486BD3" w:rsidRDefault="00DB0B6B" w:rsidP="005074DF">
      <w:pPr>
        <w:pStyle w:val="ad"/>
      </w:pPr>
      <w:r w:rsidRPr="00486BD3">
        <w:t xml:space="preserve">    @Id</w:t>
      </w:r>
    </w:p>
    <w:p w14:paraId="4533622E" w14:textId="77777777" w:rsidR="00DB0B6B" w:rsidRPr="00486BD3" w:rsidRDefault="00DB0B6B" w:rsidP="005074DF">
      <w:pPr>
        <w:pStyle w:val="ad"/>
      </w:pPr>
      <w:r w:rsidRPr="00486BD3">
        <w:t xml:space="preserve">    @GeneratedValue</w:t>
      </w:r>
    </w:p>
    <w:p w14:paraId="41D7EF08" w14:textId="666780A5" w:rsidR="00DB0B6B" w:rsidRPr="00DB0B6B" w:rsidRDefault="00DB0B6B" w:rsidP="005074DF">
      <w:pPr>
        <w:pStyle w:val="ad"/>
      </w:pPr>
      <w:r w:rsidRPr="00486BD3">
        <w:t xml:space="preserve">    private UUID id;</w:t>
      </w:r>
    </w:p>
    <w:p w14:paraId="13F9F015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Column(</w:t>
      </w:r>
      <w:proofErr w:type="gramEnd"/>
      <w:r w:rsidRPr="00486BD3">
        <w:t>nullable = false, unique = true)</w:t>
      </w:r>
    </w:p>
    <w:p w14:paraId="11AC6902" w14:textId="2BBF2B29" w:rsidR="00DB0B6B" w:rsidRPr="00DB0B6B" w:rsidRDefault="00DB0B6B" w:rsidP="005074DF">
      <w:pPr>
        <w:pStyle w:val="ad"/>
      </w:pPr>
      <w:r w:rsidRPr="00486BD3">
        <w:t xml:space="preserve">    private String email;</w:t>
      </w:r>
    </w:p>
    <w:p w14:paraId="1E451E9C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Column(</w:t>
      </w:r>
      <w:proofErr w:type="gramEnd"/>
      <w:r w:rsidRPr="00486BD3">
        <w:t>name = "</w:t>
      </w:r>
      <w:proofErr w:type="spellStart"/>
      <w:r w:rsidRPr="00486BD3">
        <w:t>password_hash</w:t>
      </w:r>
      <w:proofErr w:type="spellEnd"/>
      <w:r w:rsidRPr="00486BD3">
        <w:t>", nullable = false)</w:t>
      </w:r>
    </w:p>
    <w:p w14:paraId="042DC054" w14:textId="5FE788FA" w:rsidR="00DB0B6B" w:rsidRPr="00DB0B6B" w:rsidRDefault="00DB0B6B" w:rsidP="005074DF">
      <w:pPr>
        <w:pStyle w:val="ad"/>
      </w:pPr>
      <w:r w:rsidRPr="00486BD3">
        <w:t xml:space="preserve">    private String </w:t>
      </w:r>
      <w:proofErr w:type="spellStart"/>
      <w:r w:rsidRPr="00486BD3">
        <w:t>passwordHash</w:t>
      </w:r>
      <w:proofErr w:type="spellEnd"/>
      <w:r w:rsidRPr="00486BD3">
        <w:t>;</w:t>
      </w:r>
    </w:p>
    <w:p w14:paraId="6A3803C5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Column(</w:t>
      </w:r>
      <w:proofErr w:type="gramEnd"/>
      <w:r w:rsidRPr="00486BD3">
        <w:t>nullable = false)</w:t>
      </w:r>
    </w:p>
    <w:p w14:paraId="44E29661" w14:textId="507ECACB" w:rsidR="00DB0B6B" w:rsidRPr="00DB0B6B" w:rsidRDefault="00DB0B6B" w:rsidP="005074DF">
      <w:pPr>
        <w:pStyle w:val="ad"/>
      </w:pPr>
      <w:r w:rsidRPr="00486BD3">
        <w:t xml:space="preserve">    private String </w:t>
      </w:r>
      <w:proofErr w:type="spellStart"/>
      <w:r w:rsidRPr="00486BD3">
        <w:t>firstName</w:t>
      </w:r>
      <w:proofErr w:type="spellEnd"/>
      <w:r w:rsidRPr="00486BD3">
        <w:t>;</w:t>
      </w:r>
    </w:p>
    <w:p w14:paraId="43AFDCBC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Column(</w:t>
      </w:r>
      <w:proofErr w:type="gramEnd"/>
      <w:r w:rsidRPr="00486BD3">
        <w:t>nullable = false)</w:t>
      </w:r>
    </w:p>
    <w:p w14:paraId="2D828438" w14:textId="2B369DC5" w:rsidR="00DB0B6B" w:rsidRPr="00DB0B6B" w:rsidRDefault="00DB0B6B" w:rsidP="005074DF">
      <w:pPr>
        <w:pStyle w:val="ad"/>
      </w:pPr>
      <w:r w:rsidRPr="00486BD3">
        <w:t xml:space="preserve">    private String </w:t>
      </w:r>
      <w:proofErr w:type="spellStart"/>
      <w:r w:rsidRPr="00486BD3">
        <w:t>lastName</w:t>
      </w:r>
      <w:proofErr w:type="spellEnd"/>
      <w:r w:rsidRPr="00486BD3">
        <w:t>;</w:t>
      </w:r>
    </w:p>
    <w:p w14:paraId="031711AB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Enumerated(</w:t>
      </w:r>
      <w:proofErr w:type="gramEnd"/>
      <w:r w:rsidRPr="00486BD3">
        <w:t>EnumType.STRING)</w:t>
      </w:r>
    </w:p>
    <w:p w14:paraId="270D7EE0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Column(</w:t>
      </w:r>
      <w:proofErr w:type="gramEnd"/>
      <w:r w:rsidRPr="00486BD3">
        <w:t>nullable = false)</w:t>
      </w:r>
    </w:p>
    <w:p w14:paraId="7E330D84" w14:textId="694F681B" w:rsidR="00DB0B6B" w:rsidRPr="00DB0B6B" w:rsidRDefault="00DB0B6B" w:rsidP="005074DF">
      <w:pPr>
        <w:pStyle w:val="ad"/>
      </w:pPr>
      <w:r w:rsidRPr="00486BD3">
        <w:t xml:space="preserve">    private </w:t>
      </w:r>
      <w:proofErr w:type="spellStart"/>
      <w:r w:rsidRPr="00486BD3">
        <w:t>UserStatus</w:t>
      </w:r>
      <w:proofErr w:type="spellEnd"/>
      <w:r w:rsidRPr="00486BD3">
        <w:t xml:space="preserve"> status;</w:t>
      </w:r>
    </w:p>
    <w:p w14:paraId="079A8A3A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OneToMany(</w:t>
      </w:r>
      <w:proofErr w:type="gramEnd"/>
      <w:r w:rsidRPr="00486BD3">
        <w:t xml:space="preserve">mappedBy = "user", cascade = </w:t>
      </w:r>
      <w:proofErr w:type="spellStart"/>
      <w:r w:rsidRPr="00486BD3">
        <w:t>CascadeType.ALL</w:t>
      </w:r>
      <w:proofErr w:type="spellEnd"/>
      <w:r w:rsidRPr="00486BD3">
        <w:t xml:space="preserve">, fetch = </w:t>
      </w:r>
      <w:proofErr w:type="spellStart"/>
      <w:r w:rsidRPr="00486BD3">
        <w:t>FetchType.LAZY</w:t>
      </w:r>
      <w:proofErr w:type="spellEnd"/>
      <w:r w:rsidRPr="00486BD3">
        <w:t>)</w:t>
      </w:r>
    </w:p>
    <w:p w14:paraId="239E8A0D" w14:textId="2659AFF9" w:rsidR="00DB0B6B" w:rsidRPr="00DB0B6B" w:rsidRDefault="00DB0B6B" w:rsidP="005074DF">
      <w:pPr>
        <w:pStyle w:val="ad"/>
      </w:pPr>
      <w:r w:rsidRPr="00486BD3">
        <w:t xml:space="preserve">    private List&lt;</w:t>
      </w:r>
      <w:proofErr w:type="spellStart"/>
      <w:r w:rsidRPr="00486BD3">
        <w:t>InvestmentAccount</w:t>
      </w:r>
      <w:proofErr w:type="spellEnd"/>
      <w:r w:rsidRPr="00486BD3">
        <w:t>&gt; accounts;</w:t>
      </w:r>
    </w:p>
    <w:p w14:paraId="1422E9EB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OneToOne(</w:t>
      </w:r>
      <w:proofErr w:type="gramEnd"/>
      <w:r w:rsidRPr="00486BD3">
        <w:t xml:space="preserve">mappedBy = "user", cascade = </w:t>
      </w:r>
      <w:proofErr w:type="spellStart"/>
      <w:r w:rsidRPr="00486BD3">
        <w:t>CascadeType.ALL</w:t>
      </w:r>
      <w:proofErr w:type="spellEnd"/>
      <w:r w:rsidRPr="00486BD3">
        <w:t>)</w:t>
      </w:r>
    </w:p>
    <w:p w14:paraId="07C486B8" w14:textId="59C0A6F7" w:rsidR="00DB0B6B" w:rsidRPr="00DB0B6B" w:rsidRDefault="00DB0B6B" w:rsidP="005074DF">
      <w:pPr>
        <w:pStyle w:val="ad"/>
      </w:pPr>
      <w:r w:rsidRPr="00486BD3">
        <w:t xml:space="preserve">    private Portfolio </w:t>
      </w:r>
      <w:proofErr w:type="spellStart"/>
      <w:r w:rsidRPr="00486BD3">
        <w:t>portfolio</w:t>
      </w:r>
      <w:proofErr w:type="spellEnd"/>
      <w:r w:rsidRPr="00486BD3">
        <w:t>;</w:t>
      </w:r>
    </w:p>
    <w:p w14:paraId="1970F7D8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OneToMany(</w:t>
      </w:r>
      <w:proofErr w:type="gramEnd"/>
      <w:r w:rsidRPr="00486BD3">
        <w:t xml:space="preserve">mappedBy = "user", cascade = </w:t>
      </w:r>
      <w:proofErr w:type="spellStart"/>
      <w:r w:rsidRPr="00486BD3">
        <w:t>CascadeType.ALL</w:t>
      </w:r>
      <w:proofErr w:type="spellEnd"/>
      <w:r w:rsidRPr="00486BD3">
        <w:t>)</w:t>
      </w:r>
    </w:p>
    <w:p w14:paraId="1DE0D963" w14:textId="77777777" w:rsidR="00DB0B6B" w:rsidRPr="00486BD3" w:rsidRDefault="00DB0B6B" w:rsidP="005074DF">
      <w:pPr>
        <w:pStyle w:val="ad"/>
      </w:pPr>
      <w:r w:rsidRPr="00486BD3">
        <w:t xml:space="preserve">    private List&lt;Notification&gt; notifications;</w:t>
      </w:r>
    </w:p>
    <w:p w14:paraId="66DACABB" w14:textId="4ED244D2" w:rsidR="00DB0B6B" w:rsidRPr="00DB0B6B" w:rsidRDefault="00DB0B6B" w:rsidP="005074DF">
      <w:pPr>
        <w:pStyle w:val="ad"/>
      </w:pPr>
      <w:r w:rsidRPr="00486BD3">
        <w:t>}</w:t>
      </w:r>
    </w:p>
    <w:p w14:paraId="72A04DFC" w14:textId="77777777" w:rsidR="00DB0B6B" w:rsidRPr="00486BD3" w:rsidRDefault="00DB0B6B" w:rsidP="005074DF">
      <w:pPr>
        <w:pStyle w:val="ad"/>
      </w:pPr>
      <w:r w:rsidRPr="00486BD3">
        <w:t>@Entity</w:t>
      </w:r>
    </w:p>
    <w:p w14:paraId="0ADCA586" w14:textId="77777777" w:rsidR="00DB0B6B" w:rsidRPr="00486BD3" w:rsidRDefault="00DB0B6B" w:rsidP="005074DF">
      <w:pPr>
        <w:pStyle w:val="ad"/>
      </w:pPr>
      <w:r w:rsidRPr="00486BD3">
        <w:t>@</w:t>
      </w:r>
      <w:proofErr w:type="gramStart"/>
      <w:r w:rsidRPr="00486BD3">
        <w:t>Table(</w:t>
      </w:r>
      <w:proofErr w:type="gramEnd"/>
      <w:r w:rsidRPr="00486BD3">
        <w:t>name = "</w:t>
      </w:r>
      <w:proofErr w:type="spellStart"/>
      <w:r w:rsidRPr="00486BD3">
        <w:t>investment_account</w:t>
      </w:r>
      <w:proofErr w:type="spellEnd"/>
      <w:r w:rsidRPr="00486BD3">
        <w:t>")</w:t>
      </w:r>
    </w:p>
    <w:p w14:paraId="5E7D2563" w14:textId="73A70620" w:rsidR="00DB0B6B" w:rsidRPr="00DB0B6B" w:rsidRDefault="00DB0B6B" w:rsidP="005074DF">
      <w:pPr>
        <w:pStyle w:val="ad"/>
      </w:pPr>
      <w:r w:rsidRPr="00486BD3">
        <w:t xml:space="preserve">public class </w:t>
      </w:r>
      <w:proofErr w:type="spellStart"/>
      <w:r w:rsidRPr="00486BD3">
        <w:t>InvestmentAccount</w:t>
      </w:r>
      <w:proofErr w:type="spellEnd"/>
      <w:r w:rsidRPr="00486BD3">
        <w:t xml:space="preserve"> {</w:t>
      </w:r>
    </w:p>
    <w:p w14:paraId="02103663" w14:textId="77777777" w:rsidR="00DB0B6B" w:rsidRPr="00486BD3" w:rsidRDefault="00DB0B6B" w:rsidP="005074DF">
      <w:pPr>
        <w:pStyle w:val="ad"/>
      </w:pPr>
      <w:r w:rsidRPr="00486BD3">
        <w:t xml:space="preserve">    @Id</w:t>
      </w:r>
    </w:p>
    <w:p w14:paraId="43032B43" w14:textId="77777777" w:rsidR="00DB0B6B" w:rsidRPr="00486BD3" w:rsidRDefault="00DB0B6B" w:rsidP="005074DF">
      <w:pPr>
        <w:pStyle w:val="ad"/>
      </w:pPr>
      <w:r w:rsidRPr="00486BD3">
        <w:t xml:space="preserve">    @GeneratedValue</w:t>
      </w:r>
    </w:p>
    <w:p w14:paraId="61C32106" w14:textId="69A2F1A8" w:rsidR="00DB0B6B" w:rsidRPr="00DB0B6B" w:rsidRDefault="00DB0B6B" w:rsidP="005074DF">
      <w:pPr>
        <w:pStyle w:val="ad"/>
      </w:pPr>
      <w:r w:rsidRPr="00486BD3">
        <w:t xml:space="preserve">    private UUID id;</w:t>
      </w:r>
    </w:p>
    <w:p w14:paraId="15D6BB86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ManyToOne(</w:t>
      </w:r>
      <w:proofErr w:type="gramEnd"/>
      <w:r w:rsidRPr="00486BD3">
        <w:t xml:space="preserve">fetch = </w:t>
      </w:r>
      <w:proofErr w:type="spellStart"/>
      <w:r w:rsidRPr="00486BD3">
        <w:t>FetchType.LAZY</w:t>
      </w:r>
      <w:proofErr w:type="spellEnd"/>
      <w:r w:rsidRPr="00486BD3">
        <w:t>)</w:t>
      </w:r>
    </w:p>
    <w:p w14:paraId="69E4BD13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JoinColumn(</w:t>
      </w:r>
      <w:proofErr w:type="gramEnd"/>
      <w:r w:rsidRPr="00486BD3">
        <w:t>name = "</w:t>
      </w:r>
      <w:proofErr w:type="spellStart"/>
      <w:r w:rsidRPr="00486BD3">
        <w:t>user_id</w:t>
      </w:r>
      <w:proofErr w:type="spellEnd"/>
      <w:r w:rsidRPr="00486BD3">
        <w:t>")</w:t>
      </w:r>
    </w:p>
    <w:p w14:paraId="4C3390A4" w14:textId="2B1DB9C9" w:rsidR="00DB0B6B" w:rsidRPr="00DB0B6B" w:rsidRDefault="00DB0B6B" w:rsidP="005074DF">
      <w:pPr>
        <w:pStyle w:val="ad"/>
      </w:pPr>
      <w:r w:rsidRPr="00486BD3">
        <w:t xml:space="preserve">    private User </w:t>
      </w:r>
      <w:proofErr w:type="spellStart"/>
      <w:r w:rsidRPr="00486BD3">
        <w:t>user</w:t>
      </w:r>
      <w:proofErr w:type="spellEnd"/>
      <w:r w:rsidRPr="00486BD3">
        <w:t>;</w:t>
      </w:r>
    </w:p>
    <w:p w14:paraId="7140CF66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ManyToOne(</w:t>
      </w:r>
      <w:proofErr w:type="gramEnd"/>
      <w:r w:rsidRPr="00486BD3">
        <w:t xml:space="preserve">fetch = </w:t>
      </w:r>
      <w:proofErr w:type="spellStart"/>
      <w:r w:rsidRPr="00486BD3">
        <w:t>FetchType.LAZY</w:t>
      </w:r>
      <w:proofErr w:type="spellEnd"/>
      <w:r w:rsidRPr="00486BD3">
        <w:t>)</w:t>
      </w:r>
    </w:p>
    <w:p w14:paraId="5E616481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JoinColumn(</w:t>
      </w:r>
      <w:proofErr w:type="gramEnd"/>
      <w:r w:rsidRPr="00486BD3">
        <w:t>name = "</w:t>
      </w:r>
      <w:proofErr w:type="spellStart"/>
      <w:r w:rsidRPr="00486BD3">
        <w:t>broker_id</w:t>
      </w:r>
      <w:proofErr w:type="spellEnd"/>
      <w:r w:rsidRPr="00486BD3">
        <w:t>")</w:t>
      </w:r>
    </w:p>
    <w:p w14:paraId="5B28B75A" w14:textId="2E6D223F" w:rsidR="00DB0B6B" w:rsidRPr="00DB0B6B" w:rsidRDefault="00DB0B6B" w:rsidP="005074DF">
      <w:pPr>
        <w:pStyle w:val="ad"/>
      </w:pPr>
      <w:r w:rsidRPr="00486BD3">
        <w:t xml:space="preserve">    private Broker </w:t>
      </w:r>
      <w:proofErr w:type="spellStart"/>
      <w:r w:rsidRPr="00486BD3">
        <w:t>broker</w:t>
      </w:r>
      <w:proofErr w:type="spellEnd"/>
      <w:r w:rsidRPr="00486BD3">
        <w:t>;</w:t>
      </w:r>
    </w:p>
    <w:p w14:paraId="440EE89D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Column(</w:t>
      </w:r>
      <w:proofErr w:type="gramEnd"/>
      <w:r w:rsidRPr="00486BD3">
        <w:t>unique = true, nullable = false)</w:t>
      </w:r>
    </w:p>
    <w:p w14:paraId="65179CC3" w14:textId="2BC796A4" w:rsidR="00DB0B6B" w:rsidRPr="00DB0B6B" w:rsidRDefault="00DB0B6B" w:rsidP="005074DF">
      <w:pPr>
        <w:pStyle w:val="ad"/>
      </w:pPr>
      <w:r w:rsidRPr="00486BD3">
        <w:t xml:space="preserve">    </w:t>
      </w:r>
      <w:r w:rsidRPr="00653246">
        <w:t xml:space="preserve">private String </w:t>
      </w:r>
      <w:proofErr w:type="spellStart"/>
      <w:r w:rsidRPr="00653246">
        <w:t>accountNumber</w:t>
      </w:r>
      <w:proofErr w:type="spellEnd"/>
      <w:r w:rsidRPr="00653246">
        <w:t>;</w:t>
      </w:r>
    </w:p>
    <w:p w14:paraId="6DDE9C32" w14:textId="22EADD8F" w:rsidR="00DB0B6B" w:rsidRPr="00DB0B6B" w:rsidRDefault="00DB0B6B" w:rsidP="005074DF">
      <w:pPr>
        <w:pStyle w:val="ad"/>
      </w:pPr>
      <w:r w:rsidRPr="00653246">
        <w:lastRenderedPageBreak/>
        <w:t xml:space="preserve">    private </w:t>
      </w:r>
      <w:proofErr w:type="spellStart"/>
      <w:r w:rsidRPr="00653246">
        <w:t>BigDecimal</w:t>
      </w:r>
      <w:proofErr w:type="spellEnd"/>
      <w:r w:rsidRPr="00653246">
        <w:t xml:space="preserve"> balance;</w:t>
      </w:r>
    </w:p>
    <w:p w14:paraId="78A8FE32" w14:textId="27427178" w:rsidR="00DB0B6B" w:rsidRPr="00DB0B6B" w:rsidRDefault="00DB0B6B" w:rsidP="005074DF">
      <w:pPr>
        <w:pStyle w:val="ad"/>
      </w:pPr>
      <w:r w:rsidRPr="00653246">
        <w:t xml:space="preserve">    </w:t>
      </w:r>
      <w:r w:rsidRPr="001B58DD">
        <w:t>private String currency;</w:t>
      </w:r>
    </w:p>
    <w:p w14:paraId="062CB0F7" w14:textId="77777777" w:rsidR="00DB0B6B" w:rsidRPr="00486BD3" w:rsidRDefault="00DB0B6B" w:rsidP="005074DF">
      <w:pPr>
        <w:pStyle w:val="ad"/>
      </w:pPr>
      <w:r w:rsidRPr="001B58DD">
        <w:t xml:space="preserve">    </w:t>
      </w:r>
      <w:r w:rsidRPr="00486BD3">
        <w:t>@</w:t>
      </w:r>
      <w:proofErr w:type="gramStart"/>
      <w:r w:rsidRPr="00486BD3">
        <w:t>Enumerated(</w:t>
      </w:r>
      <w:proofErr w:type="gramEnd"/>
      <w:r w:rsidRPr="00486BD3">
        <w:t>EnumType.STRING)</w:t>
      </w:r>
    </w:p>
    <w:p w14:paraId="02D8FF00" w14:textId="3B07DD1D" w:rsidR="00DB0B6B" w:rsidRPr="00DB0B6B" w:rsidRDefault="00DB0B6B" w:rsidP="005074DF">
      <w:pPr>
        <w:pStyle w:val="ad"/>
      </w:pPr>
      <w:r w:rsidRPr="00486BD3">
        <w:t xml:space="preserve">    private </w:t>
      </w:r>
      <w:proofErr w:type="spellStart"/>
      <w:r w:rsidRPr="00486BD3">
        <w:t>AccountStatus</w:t>
      </w:r>
      <w:proofErr w:type="spellEnd"/>
      <w:r w:rsidRPr="00486BD3">
        <w:t xml:space="preserve"> status;</w:t>
      </w:r>
    </w:p>
    <w:p w14:paraId="59BB5CEB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OneToMany(</w:t>
      </w:r>
      <w:proofErr w:type="gramEnd"/>
      <w:r w:rsidRPr="00486BD3">
        <w:t xml:space="preserve">mappedBy = "account", cascade = </w:t>
      </w:r>
      <w:proofErr w:type="spellStart"/>
      <w:r w:rsidRPr="00486BD3">
        <w:t>CascadeType.ALL</w:t>
      </w:r>
      <w:proofErr w:type="spellEnd"/>
      <w:r w:rsidRPr="00486BD3">
        <w:t>)</w:t>
      </w:r>
    </w:p>
    <w:p w14:paraId="0B712E44" w14:textId="37BA772E" w:rsidR="00DB0B6B" w:rsidRPr="00DB0B6B" w:rsidRDefault="00DB0B6B" w:rsidP="005074DF">
      <w:pPr>
        <w:pStyle w:val="ad"/>
      </w:pPr>
      <w:r w:rsidRPr="00486BD3">
        <w:t xml:space="preserve">    private List&lt;</w:t>
      </w:r>
      <w:proofErr w:type="spellStart"/>
      <w:r w:rsidRPr="00486BD3">
        <w:t>TradeOrder</w:t>
      </w:r>
      <w:proofErr w:type="spellEnd"/>
      <w:r w:rsidRPr="00486BD3">
        <w:t>&gt; orders;</w:t>
      </w:r>
    </w:p>
    <w:p w14:paraId="1008A5B9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OneToMany(</w:t>
      </w:r>
      <w:proofErr w:type="gramEnd"/>
      <w:r w:rsidRPr="00486BD3">
        <w:t xml:space="preserve">mappedBy = "account", cascade = </w:t>
      </w:r>
      <w:proofErr w:type="spellStart"/>
      <w:r w:rsidRPr="00486BD3">
        <w:t>CascadeType.ALL</w:t>
      </w:r>
      <w:proofErr w:type="spellEnd"/>
      <w:r w:rsidRPr="00486BD3">
        <w:t>)</w:t>
      </w:r>
    </w:p>
    <w:p w14:paraId="36CA5478" w14:textId="77777777" w:rsidR="00DB0B6B" w:rsidRPr="00486BD3" w:rsidRDefault="00DB0B6B" w:rsidP="005074DF">
      <w:pPr>
        <w:pStyle w:val="ad"/>
      </w:pPr>
      <w:r w:rsidRPr="00486BD3">
        <w:t xml:space="preserve">    private List&lt;Transaction&gt; transactions;</w:t>
      </w:r>
    </w:p>
    <w:p w14:paraId="169E6DBA" w14:textId="077AEACB" w:rsidR="00DB0B6B" w:rsidRPr="00DB0B6B" w:rsidRDefault="00DB0B6B" w:rsidP="005074DF">
      <w:pPr>
        <w:pStyle w:val="ad"/>
      </w:pPr>
      <w:r w:rsidRPr="00486BD3">
        <w:t>}</w:t>
      </w:r>
    </w:p>
    <w:p w14:paraId="56E43F14" w14:textId="77777777" w:rsidR="00DB0B6B" w:rsidRPr="00486BD3" w:rsidRDefault="00DB0B6B" w:rsidP="005074DF">
      <w:pPr>
        <w:pStyle w:val="ad"/>
      </w:pPr>
      <w:r w:rsidRPr="00486BD3">
        <w:t>@Entity</w:t>
      </w:r>
    </w:p>
    <w:p w14:paraId="0D54B930" w14:textId="77777777" w:rsidR="00DB0B6B" w:rsidRPr="00486BD3" w:rsidRDefault="00DB0B6B" w:rsidP="005074DF">
      <w:pPr>
        <w:pStyle w:val="ad"/>
      </w:pPr>
      <w:r w:rsidRPr="00486BD3">
        <w:t>@</w:t>
      </w:r>
      <w:proofErr w:type="gramStart"/>
      <w:r w:rsidRPr="00486BD3">
        <w:t>Table(</w:t>
      </w:r>
      <w:proofErr w:type="gramEnd"/>
      <w:r w:rsidRPr="00486BD3">
        <w:t>name = "portfolio")</w:t>
      </w:r>
    </w:p>
    <w:p w14:paraId="6EA70B56" w14:textId="118E2160" w:rsidR="00DB0B6B" w:rsidRPr="00DB0B6B" w:rsidRDefault="00DB0B6B" w:rsidP="005074DF">
      <w:pPr>
        <w:pStyle w:val="ad"/>
      </w:pPr>
      <w:r w:rsidRPr="00486BD3">
        <w:t>public class Portfolio {</w:t>
      </w:r>
    </w:p>
    <w:p w14:paraId="196AC839" w14:textId="77777777" w:rsidR="00DB0B6B" w:rsidRPr="00486BD3" w:rsidRDefault="00DB0B6B" w:rsidP="005074DF">
      <w:pPr>
        <w:pStyle w:val="ad"/>
      </w:pPr>
      <w:r w:rsidRPr="00486BD3">
        <w:t xml:space="preserve">    @Id</w:t>
      </w:r>
    </w:p>
    <w:p w14:paraId="308FEE6D" w14:textId="77777777" w:rsidR="00DB0B6B" w:rsidRPr="00486BD3" w:rsidRDefault="00DB0B6B" w:rsidP="005074DF">
      <w:pPr>
        <w:pStyle w:val="ad"/>
      </w:pPr>
      <w:r w:rsidRPr="00486BD3">
        <w:t xml:space="preserve">    @GeneratedValue</w:t>
      </w:r>
    </w:p>
    <w:p w14:paraId="3E137AC0" w14:textId="14A31920" w:rsidR="00DB0B6B" w:rsidRPr="00DB0B6B" w:rsidRDefault="00DB0B6B" w:rsidP="005074DF">
      <w:pPr>
        <w:pStyle w:val="ad"/>
      </w:pPr>
      <w:r w:rsidRPr="00486BD3">
        <w:t xml:space="preserve">    private UUID id;</w:t>
      </w:r>
    </w:p>
    <w:p w14:paraId="0C58E8D3" w14:textId="77777777" w:rsidR="00DB0B6B" w:rsidRPr="00486BD3" w:rsidRDefault="00DB0B6B" w:rsidP="005074DF">
      <w:pPr>
        <w:pStyle w:val="ad"/>
      </w:pPr>
      <w:r w:rsidRPr="00486BD3">
        <w:t xml:space="preserve">    @OneToOne</w:t>
      </w:r>
    </w:p>
    <w:p w14:paraId="49E8AEA8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JoinColumn(</w:t>
      </w:r>
      <w:proofErr w:type="gramEnd"/>
      <w:r w:rsidRPr="00486BD3">
        <w:t>name = "</w:t>
      </w:r>
      <w:proofErr w:type="spellStart"/>
      <w:r w:rsidRPr="00486BD3">
        <w:t>user_id</w:t>
      </w:r>
      <w:proofErr w:type="spellEnd"/>
      <w:r w:rsidRPr="00486BD3">
        <w:t>", unique = true)</w:t>
      </w:r>
    </w:p>
    <w:p w14:paraId="423C43D3" w14:textId="50078B69" w:rsidR="00DB0B6B" w:rsidRPr="00DB0B6B" w:rsidRDefault="00DB0B6B" w:rsidP="005074DF">
      <w:pPr>
        <w:pStyle w:val="ad"/>
      </w:pPr>
      <w:r w:rsidRPr="00486BD3">
        <w:t xml:space="preserve">    private User </w:t>
      </w:r>
      <w:proofErr w:type="spellStart"/>
      <w:r w:rsidRPr="00486BD3">
        <w:t>user</w:t>
      </w:r>
      <w:proofErr w:type="spellEnd"/>
      <w:r w:rsidRPr="00486BD3">
        <w:t>;</w:t>
      </w:r>
    </w:p>
    <w:p w14:paraId="1206CD9E" w14:textId="4C7C0A1E" w:rsidR="00DB0B6B" w:rsidRPr="00DB0B6B" w:rsidRDefault="00DB0B6B" w:rsidP="005074DF">
      <w:pPr>
        <w:pStyle w:val="ad"/>
      </w:pPr>
      <w:r w:rsidRPr="00486BD3">
        <w:t xml:space="preserve">    private </w:t>
      </w:r>
      <w:proofErr w:type="spellStart"/>
      <w:r w:rsidRPr="00486BD3">
        <w:t>BigDecimal</w:t>
      </w:r>
      <w:proofErr w:type="spellEnd"/>
      <w:r w:rsidRPr="00486BD3">
        <w:t xml:space="preserve"> </w:t>
      </w:r>
      <w:proofErr w:type="spellStart"/>
      <w:r w:rsidRPr="00486BD3">
        <w:t>totalValue</w:t>
      </w:r>
      <w:proofErr w:type="spellEnd"/>
      <w:r w:rsidRPr="00486BD3">
        <w:t>;</w:t>
      </w:r>
    </w:p>
    <w:p w14:paraId="7F6BDFFD" w14:textId="4D9D0BF8" w:rsidR="00DB0B6B" w:rsidRPr="00DB0B6B" w:rsidRDefault="00DB0B6B" w:rsidP="005074DF">
      <w:pPr>
        <w:pStyle w:val="ad"/>
      </w:pPr>
      <w:r w:rsidRPr="00486BD3">
        <w:t xml:space="preserve">    private Double profitability;</w:t>
      </w:r>
    </w:p>
    <w:p w14:paraId="687CED69" w14:textId="77777777" w:rsidR="00DB0B6B" w:rsidRPr="00486BD3" w:rsidRDefault="00DB0B6B" w:rsidP="005074DF">
      <w:pPr>
        <w:pStyle w:val="ad"/>
      </w:pPr>
      <w:r w:rsidRPr="00486BD3">
        <w:t xml:space="preserve">    private String </w:t>
      </w:r>
      <w:proofErr w:type="spellStart"/>
      <w:r w:rsidRPr="00486BD3">
        <w:t>riskLevel</w:t>
      </w:r>
      <w:proofErr w:type="spellEnd"/>
      <w:r w:rsidRPr="00486BD3">
        <w:t>;</w:t>
      </w:r>
    </w:p>
    <w:p w14:paraId="4DB8A914" w14:textId="77777777" w:rsidR="00DB0B6B" w:rsidRPr="00486BD3" w:rsidRDefault="00DB0B6B" w:rsidP="005074DF">
      <w:pPr>
        <w:pStyle w:val="ad"/>
      </w:pPr>
      <w:r w:rsidRPr="00486BD3">
        <w:t xml:space="preserve">    private </w:t>
      </w:r>
      <w:proofErr w:type="spellStart"/>
      <w:r w:rsidRPr="00486BD3">
        <w:t>LocalDateTime</w:t>
      </w:r>
      <w:proofErr w:type="spellEnd"/>
      <w:r w:rsidRPr="00486BD3">
        <w:t xml:space="preserve"> </w:t>
      </w:r>
      <w:proofErr w:type="spellStart"/>
      <w:r w:rsidRPr="00486BD3">
        <w:t>updatedAt</w:t>
      </w:r>
      <w:proofErr w:type="spellEnd"/>
      <w:r w:rsidRPr="00486BD3">
        <w:t>;</w:t>
      </w:r>
    </w:p>
    <w:p w14:paraId="39A83C0E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OneToMany(</w:t>
      </w:r>
      <w:proofErr w:type="gramEnd"/>
      <w:r w:rsidRPr="00486BD3">
        <w:t xml:space="preserve">mappedBy = "portfolio", cascade = </w:t>
      </w:r>
      <w:proofErr w:type="spellStart"/>
      <w:r w:rsidRPr="00486BD3">
        <w:t>CascadeType.ALL</w:t>
      </w:r>
      <w:proofErr w:type="spellEnd"/>
      <w:r w:rsidRPr="00486BD3">
        <w:t>)</w:t>
      </w:r>
    </w:p>
    <w:p w14:paraId="6178039A" w14:textId="7A78D7ED" w:rsidR="00DB0B6B" w:rsidRPr="00DB0B6B" w:rsidRDefault="00DB0B6B" w:rsidP="005074DF">
      <w:pPr>
        <w:pStyle w:val="ad"/>
      </w:pPr>
      <w:r w:rsidRPr="00486BD3">
        <w:t xml:space="preserve">    private List&lt;Asset&gt; assets;</w:t>
      </w:r>
    </w:p>
    <w:p w14:paraId="542F07A1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OneToMany(</w:t>
      </w:r>
      <w:proofErr w:type="gramEnd"/>
      <w:r w:rsidRPr="00486BD3">
        <w:t xml:space="preserve">mappedBy = "portfolio", cascade = </w:t>
      </w:r>
      <w:proofErr w:type="spellStart"/>
      <w:r w:rsidRPr="00486BD3">
        <w:t>CascadeType.ALL</w:t>
      </w:r>
      <w:proofErr w:type="spellEnd"/>
      <w:r w:rsidRPr="00486BD3">
        <w:t>)</w:t>
      </w:r>
    </w:p>
    <w:p w14:paraId="2B449FC7" w14:textId="77777777" w:rsidR="00DB0B6B" w:rsidRPr="00486BD3" w:rsidRDefault="00DB0B6B" w:rsidP="005074DF">
      <w:pPr>
        <w:pStyle w:val="ad"/>
      </w:pPr>
      <w:r w:rsidRPr="00486BD3">
        <w:t xml:space="preserve">    private List&lt;Report&gt; reports;</w:t>
      </w:r>
    </w:p>
    <w:p w14:paraId="11D4433C" w14:textId="09008CE0" w:rsidR="00DB0B6B" w:rsidRPr="00DB0B6B" w:rsidRDefault="00DB0B6B" w:rsidP="005074DF">
      <w:pPr>
        <w:pStyle w:val="ad"/>
      </w:pPr>
      <w:r w:rsidRPr="00486BD3">
        <w:t>}</w:t>
      </w:r>
    </w:p>
    <w:p w14:paraId="17240DD3" w14:textId="77777777" w:rsidR="00DB0B6B" w:rsidRPr="00486BD3" w:rsidRDefault="00DB0B6B" w:rsidP="005074DF">
      <w:pPr>
        <w:pStyle w:val="ad"/>
      </w:pPr>
      <w:r w:rsidRPr="00486BD3">
        <w:t>@Entity</w:t>
      </w:r>
    </w:p>
    <w:p w14:paraId="5D330488" w14:textId="77777777" w:rsidR="00DB0B6B" w:rsidRPr="00486BD3" w:rsidRDefault="00DB0B6B" w:rsidP="005074DF">
      <w:pPr>
        <w:pStyle w:val="ad"/>
      </w:pPr>
      <w:r w:rsidRPr="00486BD3">
        <w:t>@</w:t>
      </w:r>
      <w:proofErr w:type="gramStart"/>
      <w:r w:rsidRPr="00486BD3">
        <w:t>Table(</w:t>
      </w:r>
      <w:proofErr w:type="gramEnd"/>
      <w:r w:rsidRPr="00486BD3">
        <w:t>name = "asset")</w:t>
      </w:r>
    </w:p>
    <w:p w14:paraId="3C8A4068" w14:textId="7B376AA7" w:rsidR="00DB0B6B" w:rsidRPr="00DB0B6B" w:rsidRDefault="00DB0B6B" w:rsidP="005074DF">
      <w:pPr>
        <w:pStyle w:val="ad"/>
      </w:pPr>
      <w:r w:rsidRPr="00486BD3">
        <w:t>public class Asset {</w:t>
      </w:r>
    </w:p>
    <w:p w14:paraId="1ED5A967" w14:textId="77777777" w:rsidR="00DB0B6B" w:rsidRPr="00486BD3" w:rsidRDefault="00DB0B6B" w:rsidP="005074DF">
      <w:pPr>
        <w:pStyle w:val="ad"/>
      </w:pPr>
      <w:r w:rsidRPr="00486BD3">
        <w:t xml:space="preserve">    @Id</w:t>
      </w:r>
    </w:p>
    <w:p w14:paraId="05D0A32C" w14:textId="77777777" w:rsidR="00DB0B6B" w:rsidRPr="00486BD3" w:rsidRDefault="00DB0B6B" w:rsidP="005074DF">
      <w:pPr>
        <w:pStyle w:val="ad"/>
      </w:pPr>
      <w:r w:rsidRPr="00486BD3">
        <w:t xml:space="preserve">    @GeneratedValue</w:t>
      </w:r>
    </w:p>
    <w:p w14:paraId="03DCE0E1" w14:textId="1803910A" w:rsidR="00DB0B6B" w:rsidRPr="00DB0B6B" w:rsidRDefault="00DB0B6B" w:rsidP="005074DF">
      <w:pPr>
        <w:pStyle w:val="ad"/>
      </w:pPr>
      <w:r w:rsidRPr="00486BD3">
        <w:t xml:space="preserve">    private UUID id;</w:t>
      </w:r>
    </w:p>
    <w:p w14:paraId="4BABD4E1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ManyToOne(</w:t>
      </w:r>
      <w:proofErr w:type="gramEnd"/>
      <w:r w:rsidRPr="00486BD3">
        <w:t xml:space="preserve">fetch = </w:t>
      </w:r>
      <w:proofErr w:type="spellStart"/>
      <w:r w:rsidRPr="00486BD3">
        <w:t>FetchType.LAZY</w:t>
      </w:r>
      <w:proofErr w:type="spellEnd"/>
      <w:r w:rsidRPr="00486BD3">
        <w:t>)</w:t>
      </w:r>
    </w:p>
    <w:p w14:paraId="1A129DF9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JoinColumn(</w:t>
      </w:r>
      <w:proofErr w:type="gramEnd"/>
      <w:r w:rsidRPr="00486BD3">
        <w:t>name = "</w:t>
      </w:r>
      <w:proofErr w:type="spellStart"/>
      <w:r w:rsidRPr="00486BD3">
        <w:t>portfolio_id</w:t>
      </w:r>
      <w:proofErr w:type="spellEnd"/>
      <w:r w:rsidRPr="00486BD3">
        <w:t>")</w:t>
      </w:r>
    </w:p>
    <w:p w14:paraId="431495D5" w14:textId="5BDFF696" w:rsidR="00DB0B6B" w:rsidRPr="00DB0B6B" w:rsidRDefault="00DB0B6B" w:rsidP="005074DF">
      <w:pPr>
        <w:pStyle w:val="ad"/>
      </w:pPr>
      <w:r w:rsidRPr="00486BD3">
        <w:t xml:space="preserve">    private Portfolio </w:t>
      </w:r>
      <w:proofErr w:type="spellStart"/>
      <w:r w:rsidRPr="00486BD3">
        <w:t>portfolio</w:t>
      </w:r>
      <w:proofErr w:type="spellEnd"/>
      <w:r w:rsidRPr="00486BD3">
        <w:t>;</w:t>
      </w:r>
    </w:p>
    <w:p w14:paraId="268D31DB" w14:textId="3A03BD0C" w:rsidR="00DB0B6B" w:rsidRPr="00DB0B6B" w:rsidRDefault="00DB0B6B" w:rsidP="005074DF">
      <w:pPr>
        <w:pStyle w:val="ad"/>
      </w:pPr>
      <w:r w:rsidRPr="00486BD3">
        <w:t xml:space="preserve">    private String ticker;</w:t>
      </w:r>
    </w:p>
    <w:p w14:paraId="5023F4FF" w14:textId="3C78460F" w:rsidR="00DB0B6B" w:rsidRPr="00DB0B6B" w:rsidRDefault="00DB0B6B" w:rsidP="005074DF">
      <w:pPr>
        <w:pStyle w:val="ad"/>
      </w:pPr>
      <w:r w:rsidRPr="00486BD3">
        <w:t xml:space="preserve">    private String name;</w:t>
      </w:r>
    </w:p>
    <w:p w14:paraId="0E7AC5F0" w14:textId="77777777" w:rsidR="00DB0B6B" w:rsidRPr="00486BD3" w:rsidRDefault="00DB0B6B" w:rsidP="005074DF">
      <w:pPr>
        <w:pStyle w:val="ad"/>
      </w:pPr>
      <w:r w:rsidRPr="00486BD3">
        <w:t xml:space="preserve">    @</w:t>
      </w:r>
      <w:proofErr w:type="gramStart"/>
      <w:r w:rsidRPr="00486BD3">
        <w:t>Enumerated(</w:t>
      </w:r>
      <w:proofErr w:type="gramEnd"/>
      <w:r w:rsidRPr="00486BD3">
        <w:t>EnumType.STRING)</w:t>
      </w:r>
    </w:p>
    <w:p w14:paraId="3286B330" w14:textId="67866396" w:rsidR="00DB0B6B" w:rsidRPr="00DB0B6B" w:rsidRDefault="00DB0B6B" w:rsidP="005074DF">
      <w:pPr>
        <w:pStyle w:val="ad"/>
      </w:pPr>
      <w:r w:rsidRPr="00486BD3">
        <w:lastRenderedPageBreak/>
        <w:t xml:space="preserve">    private </w:t>
      </w:r>
      <w:proofErr w:type="spellStart"/>
      <w:r w:rsidRPr="00486BD3">
        <w:t>AssetType</w:t>
      </w:r>
      <w:proofErr w:type="spellEnd"/>
      <w:r w:rsidRPr="00486BD3">
        <w:t xml:space="preserve"> type;</w:t>
      </w:r>
    </w:p>
    <w:p w14:paraId="15C2C147" w14:textId="29A75B5E" w:rsidR="00DB0B6B" w:rsidRPr="00DB0B6B" w:rsidRDefault="00DB0B6B" w:rsidP="005074DF">
      <w:pPr>
        <w:pStyle w:val="ad"/>
      </w:pPr>
      <w:r w:rsidRPr="00486BD3">
        <w:t xml:space="preserve">    private </w:t>
      </w:r>
      <w:proofErr w:type="spellStart"/>
      <w:r w:rsidRPr="00486BD3">
        <w:t>BigDecimal</w:t>
      </w:r>
      <w:proofErr w:type="spellEnd"/>
      <w:r w:rsidRPr="00486BD3">
        <w:t xml:space="preserve"> quantity;</w:t>
      </w:r>
    </w:p>
    <w:p w14:paraId="6B7D8726" w14:textId="77777777" w:rsidR="00DB0B6B" w:rsidRPr="00486BD3" w:rsidRDefault="00DB0B6B" w:rsidP="005074DF">
      <w:pPr>
        <w:pStyle w:val="ad"/>
      </w:pPr>
      <w:r w:rsidRPr="00486BD3">
        <w:t xml:space="preserve">    private </w:t>
      </w:r>
      <w:proofErr w:type="spellStart"/>
      <w:r w:rsidRPr="00486BD3">
        <w:t>BigDecimal</w:t>
      </w:r>
      <w:proofErr w:type="spellEnd"/>
      <w:r w:rsidRPr="00486BD3">
        <w:t xml:space="preserve"> </w:t>
      </w:r>
      <w:proofErr w:type="spellStart"/>
      <w:r w:rsidRPr="00486BD3">
        <w:t>averagePrice</w:t>
      </w:r>
      <w:proofErr w:type="spellEnd"/>
      <w:r w:rsidRPr="00486BD3">
        <w:t>;</w:t>
      </w:r>
    </w:p>
    <w:p w14:paraId="614CE895" w14:textId="53017D27" w:rsidR="00DB0B6B" w:rsidRPr="00DB0B6B" w:rsidRDefault="00DB0B6B" w:rsidP="005074DF">
      <w:pPr>
        <w:pStyle w:val="ad"/>
      </w:pPr>
      <w:r w:rsidRPr="00486BD3">
        <w:t>}</w:t>
      </w:r>
    </w:p>
    <w:p w14:paraId="3B106F37" w14:textId="77777777" w:rsidR="00DB0B6B" w:rsidRPr="00DB0B6B" w:rsidRDefault="00DB0B6B" w:rsidP="005074DF">
      <w:pPr>
        <w:pStyle w:val="ad"/>
      </w:pPr>
    </w:p>
    <w:p w14:paraId="2520E950" w14:textId="7AA35AE4" w:rsidR="005074DF" w:rsidRPr="005074DF" w:rsidRDefault="005074DF" w:rsidP="005074DF">
      <w:pPr>
        <w:pStyle w:val="a4"/>
        <w:rPr>
          <w:b/>
          <w:bCs w:val="0"/>
          <w:lang w:eastAsia="ru-RU"/>
        </w:rPr>
      </w:pPr>
      <w:r w:rsidRPr="005074DF">
        <w:rPr>
          <w:b/>
          <w:bCs w:val="0"/>
          <w:lang w:eastAsia="ru-RU"/>
        </w:rPr>
        <w:t>Реализация ядра системы</w:t>
      </w:r>
    </w:p>
    <w:p w14:paraId="40AE3A03" w14:textId="77777777" w:rsidR="005074DF" w:rsidRDefault="005074DF" w:rsidP="005074DF">
      <w:pPr>
        <w:pStyle w:val="ad"/>
        <w:ind w:firstLine="0"/>
        <w:rPr>
          <w:lang w:val="ru-RU"/>
        </w:rPr>
      </w:pPr>
      <w:r w:rsidRPr="00F90CA8">
        <w:t>=============================================================================</w:t>
      </w:r>
      <w:r w:rsidRPr="00F90CA8">
        <w:br/>
        <w:t>СЛОЙ ENTITY</w:t>
      </w:r>
      <w:r w:rsidRPr="00F90CA8">
        <w:br/>
        <w:t>=============================================================================</w:t>
      </w:r>
      <w:r w:rsidRPr="00F90CA8">
        <w:br/>
      </w:r>
      <w:r w:rsidRPr="00F90CA8">
        <w:br/>
        <w:t>backend/</w:t>
      </w:r>
      <w:proofErr w:type="spellStart"/>
      <w:r w:rsidRPr="00F90CA8">
        <w:t>src</w:t>
      </w:r>
      <w:proofErr w:type="spellEnd"/>
      <w:r w:rsidRPr="00F90CA8">
        <w:t>/main/java/com/</w:t>
      </w:r>
      <w:proofErr w:type="spellStart"/>
      <w:r w:rsidRPr="00F90CA8">
        <w:t>investagg</w:t>
      </w:r>
      <w:proofErr w:type="spellEnd"/>
      <w:r w:rsidRPr="00F90CA8">
        <w:t>/entity/User.java</w:t>
      </w:r>
      <w:r w:rsidRPr="00F90CA8">
        <w:br/>
        <w:t xml:space="preserve">package </w:t>
      </w:r>
      <w:proofErr w:type="spellStart"/>
      <w:r w:rsidRPr="00F90CA8">
        <w:t>com.investagg.entity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jakarta.persistence</w:t>
      </w:r>
      <w:proofErr w:type="spellEnd"/>
      <w:r w:rsidRPr="00F90CA8">
        <w:t>.*;</w:t>
      </w:r>
      <w:r w:rsidRPr="00F90CA8">
        <w:br/>
        <w:t xml:space="preserve">import </w:t>
      </w:r>
      <w:proofErr w:type="spellStart"/>
      <w:r w:rsidRPr="00F90CA8">
        <w:t>lombok.Getter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lombok.NoArgsConstructor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lombok.Setter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java.time.OffsetDateTime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java.util.ArrayList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java.util.List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java.util.UUID</w:t>
      </w:r>
      <w:proofErr w:type="spellEnd"/>
      <w:r w:rsidRPr="00F90CA8">
        <w:t>;</w:t>
      </w:r>
      <w:r w:rsidRPr="00F90CA8">
        <w:br/>
      </w:r>
      <w:r w:rsidRPr="00F90CA8">
        <w:br/>
        <w:t>@Entity</w:t>
      </w:r>
      <w:r w:rsidRPr="00F90CA8">
        <w:br/>
        <w:t>@Table(name = "users")</w:t>
      </w:r>
      <w:r w:rsidRPr="00F90CA8">
        <w:br/>
        <w:t>@Getter</w:t>
      </w:r>
      <w:r w:rsidRPr="00F90CA8">
        <w:br/>
        <w:t>@Setter</w:t>
      </w:r>
      <w:r w:rsidRPr="00F90CA8">
        <w:br/>
        <w:t>@NoArgsConstructor</w:t>
      </w:r>
      <w:r w:rsidRPr="00F90CA8">
        <w:br/>
        <w:t>public class User {</w:t>
      </w:r>
      <w:r w:rsidRPr="00F90CA8">
        <w:br/>
      </w:r>
      <w:r w:rsidRPr="00F90CA8">
        <w:br/>
        <w:t xml:space="preserve">    @Id</w:t>
      </w:r>
      <w:r w:rsidRPr="00F90CA8">
        <w:br/>
        <w:t xml:space="preserve">    @GeneratedValue(strategy = </w:t>
      </w:r>
      <w:proofErr w:type="spellStart"/>
      <w:r w:rsidRPr="00F90CA8">
        <w:t>GenerationType.UUID</w:t>
      </w:r>
      <w:proofErr w:type="spellEnd"/>
      <w:r w:rsidRPr="00F90CA8">
        <w:t>)</w:t>
      </w:r>
      <w:r w:rsidRPr="00F90CA8">
        <w:br/>
        <w:t xml:space="preserve">    private UUID id;</w:t>
      </w:r>
      <w:r w:rsidRPr="00F90CA8">
        <w:br/>
      </w:r>
      <w:r w:rsidRPr="00F90CA8">
        <w:br/>
        <w:t xml:space="preserve">    @Column(nullable = false, unique = true, length = 255)</w:t>
      </w:r>
      <w:r w:rsidRPr="00F90CA8">
        <w:br/>
        <w:t xml:space="preserve">    private String email;</w:t>
      </w:r>
      <w:r w:rsidRPr="00F90CA8">
        <w:br/>
      </w:r>
      <w:r w:rsidRPr="00F90CA8">
        <w:br/>
        <w:t xml:space="preserve">    @Column(nullable = false, length = 255)</w:t>
      </w:r>
      <w:r w:rsidRPr="00F90CA8">
        <w:br/>
        <w:t xml:space="preserve">    private String password;</w:t>
      </w:r>
      <w:r w:rsidRPr="00F90CA8">
        <w:br/>
      </w:r>
      <w:r w:rsidRPr="00F90CA8">
        <w:br/>
        <w:t xml:space="preserve">    @OneToMany(mappedBy = "user", fetch = </w:t>
      </w:r>
      <w:proofErr w:type="spellStart"/>
      <w:r w:rsidRPr="00F90CA8">
        <w:t>FetchType.LAZY</w:t>
      </w:r>
      <w:proofErr w:type="spellEnd"/>
      <w:r w:rsidRPr="00F90CA8">
        <w:t xml:space="preserve">, cascade = </w:t>
      </w:r>
      <w:proofErr w:type="spellStart"/>
      <w:r w:rsidRPr="00F90CA8">
        <w:t>CascadeType.ALL</w:t>
      </w:r>
      <w:proofErr w:type="spellEnd"/>
      <w:r w:rsidRPr="00F90CA8">
        <w:t>)</w:t>
      </w:r>
      <w:r w:rsidRPr="00F90CA8">
        <w:br/>
        <w:t xml:space="preserve">    private List&lt;</w:t>
      </w:r>
      <w:proofErr w:type="spellStart"/>
      <w:r w:rsidRPr="00F90CA8">
        <w:t>InvestmentAccount</w:t>
      </w:r>
      <w:proofErr w:type="spellEnd"/>
      <w:r w:rsidRPr="00F90CA8">
        <w:t xml:space="preserve">&gt; accounts = new </w:t>
      </w:r>
      <w:proofErr w:type="spellStart"/>
      <w:r w:rsidRPr="00F90CA8">
        <w:t>ArrayList</w:t>
      </w:r>
      <w:proofErr w:type="spellEnd"/>
      <w:r w:rsidRPr="00F90CA8">
        <w:t>&lt;&gt;();</w:t>
      </w:r>
      <w:r w:rsidRPr="00F90CA8">
        <w:br/>
      </w:r>
      <w:r w:rsidRPr="00F90CA8">
        <w:br/>
        <w:t xml:space="preserve">    @OneToOne(mappedBy = "user", fetch = </w:t>
      </w:r>
      <w:proofErr w:type="spellStart"/>
      <w:r w:rsidRPr="00F90CA8">
        <w:t>FetchType.LAZY</w:t>
      </w:r>
      <w:proofErr w:type="spellEnd"/>
      <w:r w:rsidRPr="00F90CA8">
        <w:t xml:space="preserve">, cascade = </w:t>
      </w:r>
      <w:proofErr w:type="spellStart"/>
      <w:r w:rsidRPr="00F90CA8">
        <w:t>CascadeType.ALL</w:t>
      </w:r>
      <w:proofErr w:type="spellEnd"/>
      <w:r w:rsidRPr="00F90CA8">
        <w:t>)</w:t>
      </w:r>
      <w:r w:rsidRPr="00F90CA8">
        <w:br/>
        <w:t xml:space="preserve">    private Portfolio </w:t>
      </w:r>
      <w:proofErr w:type="spellStart"/>
      <w:r w:rsidRPr="00F90CA8">
        <w:t>portfolio</w:t>
      </w:r>
      <w:proofErr w:type="spellEnd"/>
      <w:r w:rsidRPr="00F90CA8">
        <w:t>;</w:t>
      </w:r>
      <w:r w:rsidRPr="00F90CA8">
        <w:br/>
      </w:r>
      <w:r w:rsidRPr="00F90CA8">
        <w:br/>
        <w:t xml:space="preserve">    @OneToMany(mappedBy = "user", fetch = </w:t>
      </w:r>
      <w:proofErr w:type="spellStart"/>
      <w:r w:rsidRPr="00F90CA8">
        <w:t>FetchType.LAZY</w:t>
      </w:r>
      <w:proofErr w:type="spellEnd"/>
      <w:r w:rsidRPr="00F90CA8">
        <w:t xml:space="preserve">, cascade = </w:t>
      </w:r>
      <w:proofErr w:type="spellStart"/>
      <w:r w:rsidRPr="00F90CA8">
        <w:t>CascadeType.ALL</w:t>
      </w:r>
      <w:proofErr w:type="spellEnd"/>
      <w:r w:rsidRPr="00F90CA8">
        <w:t>)</w:t>
      </w:r>
      <w:r w:rsidRPr="00F90CA8">
        <w:br/>
        <w:t xml:space="preserve">    private List&lt;Notification&gt; notifications = new </w:t>
      </w:r>
      <w:proofErr w:type="spellStart"/>
      <w:r w:rsidRPr="00F90CA8">
        <w:t>ArrayList</w:t>
      </w:r>
      <w:proofErr w:type="spellEnd"/>
      <w:r w:rsidRPr="00F90CA8">
        <w:t>&lt;&gt;();</w:t>
      </w:r>
      <w:r w:rsidRPr="00F90CA8">
        <w:br/>
      </w:r>
      <w:r w:rsidRPr="00F90CA8">
        <w:br/>
        <w:t xml:space="preserve">    @Column(name = "</w:t>
      </w:r>
      <w:proofErr w:type="spellStart"/>
      <w:r w:rsidRPr="00F90CA8">
        <w:t>created_at</w:t>
      </w:r>
      <w:proofErr w:type="spellEnd"/>
      <w:r w:rsidRPr="00F90CA8">
        <w:t>", nullable = false, updatable = false)</w:t>
      </w:r>
      <w:r w:rsidRPr="00F90CA8">
        <w:br/>
        <w:t xml:space="preserve">    private </w:t>
      </w:r>
      <w:proofErr w:type="spellStart"/>
      <w:r w:rsidRPr="00F90CA8">
        <w:t>OffsetDateTime</w:t>
      </w:r>
      <w:proofErr w:type="spellEnd"/>
      <w:r w:rsidRPr="00F90CA8">
        <w:t xml:space="preserve"> </w:t>
      </w:r>
      <w:proofErr w:type="spellStart"/>
      <w:r w:rsidRPr="00F90CA8">
        <w:t>createdAt</w:t>
      </w:r>
      <w:proofErr w:type="spellEnd"/>
      <w:r w:rsidRPr="00F90CA8">
        <w:t xml:space="preserve"> = </w:t>
      </w:r>
      <w:proofErr w:type="spellStart"/>
      <w:r w:rsidRPr="00F90CA8">
        <w:t>OffsetDateTime.now</w:t>
      </w:r>
      <w:proofErr w:type="spellEnd"/>
      <w:r w:rsidRPr="00F90CA8">
        <w:t>();</w:t>
      </w:r>
      <w:r w:rsidRPr="00F90CA8">
        <w:br/>
      </w:r>
      <w:r w:rsidRPr="00F90CA8">
        <w:br/>
        <w:t xml:space="preserve">    @Column(name = "</w:t>
      </w:r>
      <w:proofErr w:type="spellStart"/>
      <w:r w:rsidRPr="00F90CA8">
        <w:t>deleted_at</w:t>
      </w:r>
      <w:proofErr w:type="spellEnd"/>
      <w:r w:rsidRPr="00F90CA8">
        <w:t>")</w:t>
      </w:r>
      <w:r w:rsidRPr="00F90CA8">
        <w:br/>
        <w:t xml:space="preserve">    private </w:t>
      </w:r>
      <w:proofErr w:type="spellStart"/>
      <w:r w:rsidRPr="00F90CA8">
        <w:t>OffsetDateTime</w:t>
      </w:r>
      <w:proofErr w:type="spellEnd"/>
      <w:r w:rsidRPr="00F90CA8">
        <w:t xml:space="preserve"> </w:t>
      </w:r>
      <w:proofErr w:type="spellStart"/>
      <w:r w:rsidRPr="00F90CA8">
        <w:t>deletedAt</w:t>
      </w:r>
      <w:proofErr w:type="spellEnd"/>
      <w:r w:rsidRPr="00F90CA8">
        <w:t>;</w:t>
      </w:r>
      <w:r w:rsidRPr="00F90CA8">
        <w:br/>
        <w:t>}</w:t>
      </w:r>
      <w:r w:rsidRPr="00F90CA8">
        <w:br/>
      </w:r>
      <w:r w:rsidRPr="00F90CA8">
        <w:br/>
        <w:t>--------------------------------------------------------------------------------</w:t>
      </w:r>
      <w:r w:rsidRPr="00F90CA8">
        <w:br/>
      </w:r>
      <w:r w:rsidRPr="00F90CA8">
        <w:br/>
        <w:t>backend/</w:t>
      </w:r>
      <w:proofErr w:type="spellStart"/>
      <w:r w:rsidRPr="00F90CA8">
        <w:t>src</w:t>
      </w:r>
      <w:proofErr w:type="spellEnd"/>
      <w:r w:rsidRPr="00F90CA8">
        <w:t>/main/java/com/</w:t>
      </w:r>
      <w:proofErr w:type="spellStart"/>
      <w:r w:rsidRPr="00F90CA8">
        <w:t>investagg</w:t>
      </w:r>
      <w:proofErr w:type="spellEnd"/>
      <w:r w:rsidRPr="00F90CA8">
        <w:t>/entity/Broker.java</w:t>
      </w:r>
      <w:r w:rsidRPr="00F90CA8">
        <w:br/>
        <w:t xml:space="preserve">package </w:t>
      </w:r>
      <w:proofErr w:type="spellStart"/>
      <w:r w:rsidRPr="00F90CA8">
        <w:t>com.investagg.entity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jakarta.persistence</w:t>
      </w:r>
      <w:proofErr w:type="spellEnd"/>
      <w:r w:rsidRPr="00F90CA8">
        <w:t>.*;</w:t>
      </w:r>
      <w:r w:rsidRPr="00F90CA8">
        <w:br/>
        <w:t xml:space="preserve">import </w:t>
      </w:r>
      <w:proofErr w:type="spellStart"/>
      <w:r w:rsidRPr="00F90CA8">
        <w:t>lombok.Getter</w:t>
      </w:r>
      <w:proofErr w:type="spellEnd"/>
      <w:r w:rsidRPr="00F90CA8">
        <w:t>;</w:t>
      </w:r>
      <w:r w:rsidRPr="00F90CA8">
        <w:br/>
      </w:r>
      <w:r w:rsidRPr="00F90CA8">
        <w:lastRenderedPageBreak/>
        <w:t xml:space="preserve">import </w:t>
      </w:r>
      <w:proofErr w:type="spellStart"/>
      <w:r w:rsidRPr="00F90CA8">
        <w:t>lombok.NoArgsConstructor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lombok.Setter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java.time.OffsetDateTime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java.util.UUID</w:t>
      </w:r>
      <w:proofErr w:type="spellEnd"/>
      <w:r w:rsidRPr="00F90CA8">
        <w:t>;</w:t>
      </w:r>
      <w:r w:rsidRPr="00F90CA8">
        <w:br/>
      </w:r>
      <w:r w:rsidRPr="00F90CA8">
        <w:br/>
        <w:t>@Entity</w:t>
      </w:r>
      <w:r w:rsidRPr="00F90CA8">
        <w:br/>
        <w:t>@Table(name = "broker")</w:t>
      </w:r>
      <w:r w:rsidRPr="00F90CA8">
        <w:br/>
        <w:t>@Getter</w:t>
      </w:r>
      <w:r w:rsidRPr="00F90CA8">
        <w:br/>
        <w:t>@Setter</w:t>
      </w:r>
      <w:r w:rsidRPr="00F90CA8">
        <w:br/>
        <w:t>@NoArgsConstructor</w:t>
      </w:r>
      <w:r w:rsidRPr="00F90CA8">
        <w:br/>
        <w:t>public class Broker {</w:t>
      </w:r>
      <w:r w:rsidRPr="00F90CA8">
        <w:br/>
      </w:r>
      <w:r w:rsidRPr="00F90CA8">
        <w:br/>
        <w:t xml:space="preserve">    @Id</w:t>
      </w:r>
      <w:r w:rsidRPr="00F90CA8">
        <w:br/>
        <w:t xml:space="preserve">    @GeneratedValue(strategy = </w:t>
      </w:r>
      <w:proofErr w:type="spellStart"/>
      <w:r w:rsidRPr="00F90CA8">
        <w:t>GenerationType.UUID</w:t>
      </w:r>
      <w:proofErr w:type="spellEnd"/>
      <w:r w:rsidRPr="00F90CA8">
        <w:t>)</w:t>
      </w:r>
      <w:r w:rsidRPr="00F90CA8">
        <w:br/>
        <w:t xml:space="preserve">    private UUID id;</w:t>
      </w:r>
      <w:r w:rsidRPr="00F90CA8">
        <w:br/>
      </w:r>
      <w:r w:rsidRPr="00F90CA8">
        <w:br/>
        <w:t xml:space="preserve">    @Column(nullable = false, unique = true, length = 100)</w:t>
      </w:r>
      <w:r w:rsidRPr="00F90CA8">
        <w:br/>
        <w:t xml:space="preserve">    private String name;</w:t>
      </w:r>
      <w:r w:rsidRPr="00F90CA8">
        <w:br/>
      </w:r>
      <w:r w:rsidRPr="00F90CA8">
        <w:br/>
        <w:t xml:space="preserve">    @Column(name = "</w:t>
      </w:r>
      <w:proofErr w:type="spellStart"/>
      <w:r w:rsidRPr="00F90CA8">
        <w:t>api_base</w:t>
      </w:r>
      <w:proofErr w:type="spellEnd"/>
      <w:r w:rsidRPr="00F90CA8">
        <w:t>", nullable = false, length = 500)</w:t>
      </w:r>
      <w:r w:rsidRPr="00F90CA8">
        <w:br/>
        <w:t xml:space="preserve">    private String </w:t>
      </w:r>
      <w:proofErr w:type="spellStart"/>
      <w:r w:rsidRPr="00F90CA8">
        <w:t>apiBase</w:t>
      </w:r>
      <w:proofErr w:type="spellEnd"/>
      <w:r w:rsidRPr="00F90CA8">
        <w:t>;</w:t>
      </w:r>
      <w:r w:rsidRPr="00F90CA8">
        <w:br/>
      </w:r>
      <w:r w:rsidRPr="00F90CA8">
        <w:br/>
        <w:t xml:space="preserve">    @Column(name = "</w:t>
      </w:r>
      <w:proofErr w:type="spellStart"/>
      <w:r w:rsidRPr="00F90CA8">
        <w:t>is_active</w:t>
      </w:r>
      <w:proofErr w:type="spellEnd"/>
      <w:r w:rsidRPr="00F90CA8">
        <w:t>", nullable = false)</w:t>
      </w:r>
      <w:r w:rsidRPr="00F90CA8">
        <w:br/>
        <w:t xml:space="preserve">    private </w:t>
      </w:r>
      <w:proofErr w:type="spellStart"/>
      <w:r w:rsidRPr="00F90CA8">
        <w:t>boolean</w:t>
      </w:r>
      <w:proofErr w:type="spellEnd"/>
      <w:r w:rsidRPr="00F90CA8">
        <w:t xml:space="preserve"> </w:t>
      </w:r>
      <w:proofErr w:type="spellStart"/>
      <w:r w:rsidRPr="00F90CA8">
        <w:t>isActive</w:t>
      </w:r>
      <w:proofErr w:type="spellEnd"/>
      <w:r w:rsidRPr="00F90CA8">
        <w:t xml:space="preserve"> = true;</w:t>
      </w:r>
      <w:r w:rsidRPr="00F90CA8">
        <w:br/>
      </w:r>
      <w:r w:rsidRPr="00F90CA8">
        <w:br/>
        <w:t xml:space="preserve">    @Column(name = "</w:t>
      </w:r>
      <w:proofErr w:type="spellStart"/>
      <w:r w:rsidRPr="00F90CA8">
        <w:t>created_at</w:t>
      </w:r>
      <w:proofErr w:type="spellEnd"/>
      <w:r w:rsidRPr="00F90CA8">
        <w:t>", nullable = false, updatable = false)</w:t>
      </w:r>
      <w:r w:rsidRPr="00F90CA8">
        <w:br/>
        <w:t xml:space="preserve">    private </w:t>
      </w:r>
      <w:proofErr w:type="spellStart"/>
      <w:r w:rsidRPr="00F90CA8">
        <w:t>OffsetDateTime</w:t>
      </w:r>
      <w:proofErr w:type="spellEnd"/>
      <w:r w:rsidRPr="00F90CA8">
        <w:t xml:space="preserve"> </w:t>
      </w:r>
      <w:proofErr w:type="spellStart"/>
      <w:r w:rsidRPr="00F90CA8">
        <w:t>createdAt</w:t>
      </w:r>
      <w:proofErr w:type="spellEnd"/>
      <w:r w:rsidRPr="00F90CA8">
        <w:t xml:space="preserve"> = </w:t>
      </w:r>
      <w:proofErr w:type="spellStart"/>
      <w:r w:rsidRPr="00F90CA8">
        <w:t>OffsetDateTime.now</w:t>
      </w:r>
      <w:proofErr w:type="spellEnd"/>
      <w:r w:rsidRPr="00F90CA8">
        <w:t>();</w:t>
      </w:r>
      <w:r w:rsidRPr="00F90CA8">
        <w:br/>
        <w:t>}</w:t>
      </w:r>
      <w:r w:rsidRPr="00F90CA8">
        <w:br/>
      </w:r>
      <w:r w:rsidRPr="00F90CA8">
        <w:br/>
        <w:t>--------------------------------------------------------------------------------</w:t>
      </w:r>
      <w:r w:rsidRPr="00F90CA8">
        <w:br/>
      </w:r>
      <w:r w:rsidRPr="00F90CA8">
        <w:br/>
        <w:t>backend/src/main/java/com/investagg/entity/InvestmentAccount.java</w:t>
      </w:r>
      <w:r w:rsidRPr="00F90CA8">
        <w:br/>
        <w:t xml:space="preserve">package </w:t>
      </w:r>
      <w:proofErr w:type="spellStart"/>
      <w:r w:rsidRPr="00F90CA8">
        <w:t>com.investagg.entity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com.investagg.entity.enums.AccountStatus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jakarta.persistence</w:t>
      </w:r>
      <w:proofErr w:type="spellEnd"/>
      <w:r w:rsidRPr="00F90CA8">
        <w:t>.*;</w:t>
      </w:r>
      <w:r w:rsidRPr="00F90CA8">
        <w:br/>
        <w:t xml:space="preserve">import </w:t>
      </w:r>
      <w:proofErr w:type="spellStart"/>
      <w:r w:rsidRPr="00F90CA8">
        <w:t>lombok.Getter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lombok.NoArgsConstructor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lombok.Setter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java.time.OffsetDateTime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java.util.ArrayList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java.util.List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java.util.UUID</w:t>
      </w:r>
      <w:proofErr w:type="spellEnd"/>
      <w:r w:rsidRPr="00F90CA8">
        <w:t>;</w:t>
      </w:r>
      <w:r w:rsidRPr="00F90CA8">
        <w:br/>
      </w:r>
      <w:r w:rsidRPr="00F90CA8">
        <w:br/>
        <w:t>@Entity</w:t>
      </w:r>
      <w:r w:rsidRPr="00F90CA8">
        <w:br/>
        <w:t>@Table(name = "</w:t>
      </w:r>
      <w:proofErr w:type="spellStart"/>
      <w:r w:rsidRPr="00F90CA8">
        <w:t>investment_account</w:t>
      </w:r>
      <w:proofErr w:type="spellEnd"/>
      <w:r w:rsidRPr="00F90CA8">
        <w:t>")</w:t>
      </w:r>
      <w:r w:rsidRPr="00F90CA8">
        <w:br/>
        <w:t>@Getter</w:t>
      </w:r>
      <w:r w:rsidRPr="00F90CA8">
        <w:br/>
        <w:t>@Setter</w:t>
      </w:r>
      <w:r w:rsidRPr="00F90CA8">
        <w:br/>
        <w:t>@NoArgsConstructor</w:t>
      </w:r>
      <w:r w:rsidRPr="00F90CA8">
        <w:br/>
        <w:t xml:space="preserve">public class </w:t>
      </w:r>
      <w:proofErr w:type="spellStart"/>
      <w:r w:rsidRPr="00F90CA8">
        <w:t>InvestmentAccount</w:t>
      </w:r>
      <w:proofErr w:type="spellEnd"/>
      <w:r w:rsidRPr="00F90CA8">
        <w:t xml:space="preserve"> {</w:t>
      </w:r>
      <w:r w:rsidRPr="00F90CA8">
        <w:br/>
      </w:r>
      <w:r w:rsidRPr="00F90CA8">
        <w:br/>
        <w:t xml:space="preserve">    @Id</w:t>
      </w:r>
      <w:r w:rsidRPr="00F90CA8">
        <w:br/>
        <w:t xml:space="preserve">    @GeneratedValue(strategy = </w:t>
      </w:r>
      <w:proofErr w:type="spellStart"/>
      <w:r w:rsidRPr="00F90CA8">
        <w:t>GenerationType.UUID</w:t>
      </w:r>
      <w:proofErr w:type="spellEnd"/>
      <w:r w:rsidRPr="00F90CA8">
        <w:t>)</w:t>
      </w:r>
      <w:r w:rsidRPr="00F90CA8">
        <w:br/>
        <w:t xml:space="preserve">    private UUID id;</w:t>
      </w:r>
      <w:r w:rsidRPr="00F90CA8">
        <w:br/>
      </w:r>
      <w:r w:rsidRPr="00F90CA8">
        <w:br/>
        <w:t xml:space="preserve">    @ManyToOne(fetch = </w:t>
      </w:r>
      <w:proofErr w:type="spellStart"/>
      <w:r w:rsidRPr="00F90CA8">
        <w:t>FetchType.LAZY</w:t>
      </w:r>
      <w:proofErr w:type="spellEnd"/>
      <w:r w:rsidRPr="00F90CA8">
        <w:t>, optional = false)</w:t>
      </w:r>
      <w:r w:rsidRPr="00F90CA8">
        <w:br/>
        <w:t xml:space="preserve">    @JoinColumn(name = "</w:t>
      </w:r>
      <w:proofErr w:type="spellStart"/>
      <w:r w:rsidRPr="00F90CA8">
        <w:t>user_id</w:t>
      </w:r>
      <w:proofErr w:type="spellEnd"/>
      <w:r w:rsidRPr="00F90CA8">
        <w:t>", nullable = false)</w:t>
      </w:r>
      <w:r w:rsidRPr="00F90CA8">
        <w:br/>
        <w:t xml:space="preserve">    private User </w:t>
      </w:r>
      <w:proofErr w:type="spellStart"/>
      <w:r w:rsidRPr="00F90CA8">
        <w:t>user</w:t>
      </w:r>
      <w:proofErr w:type="spellEnd"/>
      <w:r w:rsidRPr="00F90CA8">
        <w:t>;</w:t>
      </w:r>
      <w:r w:rsidRPr="00F90CA8">
        <w:br/>
      </w:r>
      <w:r w:rsidRPr="00F90CA8">
        <w:br/>
        <w:t xml:space="preserve">    @ManyToOne(fetch = </w:t>
      </w:r>
      <w:proofErr w:type="spellStart"/>
      <w:r w:rsidRPr="00F90CA8">
        <w:t>FetchType.LAZY</w:t>
      </w:r>
      <w:proofErr w:type="spellEnd"/>
      <w:r w:rsidRPr="00F90CA8">
        <w:t>, optional = false)</w:t>
      </w:r>
      <w:r w:rsidRPr="00F90CA8">
        <w:br/>
        <w:t xml:space="preserve">    @JoinColumn(name = "</w:t>
      </w:r>
      <w:proofErr w:type="spellStart"/>
      <w:r w:rsidRPr="00F90CA8">
        <w:t>broker_id</w:t>
      </w:r>
      <w:proofErr w:type="spellEnd"/>
      <w:r w:rsidRPr="00F90CA8">
        <w:t>", nullable = false)</w:t>
      </w:r>
      <w:r w:rsidRPr="00F90CA8">
        <w:br/>
        <w:t xml:space="preserve">    private Broker </w:t>
      </w:r>
      <w:proofErr w:type="spellStart"/>
      <w:r w:rsidRPr="00F90CA8">
        <w:t>broker</w:t>
      </w:r>
      <w:proofErr w:type="spellEnd"/>
      <w:r w:rsidRPr="00F90CA8">
        <w:t>;</w:t>
      </w:r>
      <w:r w:rsidRPr="00F90CA8">
        <w:br/>
      </w:r>
      <w:r w:rsidRPr="00F90CA8">
        <w:br/>
        <w:t xml:space="preserve">    @Column(name = "</w:t>
      </w:r>
      <w:proofErr w:type="spellStart"/>
      <w:r w:rsidRPr="00F90CA8">
        <w:t>account_number</w:t>
      </w:r>
      <w:proofErr w:type="spellEnd"/>
      <w:r w:rsidRPr="00F90CA8">
        <w:t>", nullable = false, length = 100)</w:t>
      </w:r>
      <w:r w:rsidRPr="00F90CA8">
        <w:br/>
        <w:t xml:space="preserve">    private String </w:t>
      </w:r>
      <w:proofErr w:type="spellStart"/>
      <w:r w:rsidRPr="00F90CA8">
        <w:t>accountNumber</w:t>
      </w:r>
      <w:proofErr w:type="spellEnd"/>
      <w:r w:rsidRPr="00F90CA8">
        <w:t>;</w:t>
      </w:r>
      <w:r w:rsidRPr="00F90CA8">
        <w:br/>
      </w:r>
      <w:r w:rsidRPr="00F90CA8">
        <w:br/>
      </w:r>
      <w:r w:rsidRPr="00F90CA8">
        <w:lastRenderedPageBreak/>
        <w:t xml:space="preserve">    @Column(name = "</w:t>
      </w:r>
      <w:proofErr w:type="spellStart"/>
      <w:r w:rsidRPr="00F90CA8">
        <w:t>broker_token</w:t>
      </w:r>
      <w:proofErr w:type="spellEnd"/>
      <w:r w:rsidRPr="00F90CA8">
        <w:t xml:space="preserve">", nullable = false, </w:t>
      </w:r>
      <w:proofErr w:type="spellStart"/>
      <w:r w:rsidRPr="00F90CA8">
        <w:t>columnDefinition</w:t>
      </w:r>
      <w:proofErr w:type="spellEnd"/>
      <w:r w:rsidRPr="00F90CA8">
        <w:t xml:space="preserve"> = "TEXT")</w:t>
      </w:r>
      <w:r w:rsidRPr="00F90CA8">
        <w:br/>
        <w:t xml:space="preserve">    private String </w:t>
      </w:r>
      <w:proofErr w:type="spellStart"/>
      <w:r w:rsidRPr="00F90CA8">
        <w:t>brokerToken</w:t>
      </w:r>
      <w:proofErr w:type="spellEnd"/>
      <w:r w:rsidRPr="00F90CA8">
        <w:t>;</w:t>
      </w:r>
      <w:r w:rsidRPr="00F90CA8">
        <w:br/>
      </w:r>
      <w:r w:rsidRPr="00F90CA8">
        <w:br/>
        <w:t xml:space="preserve">    @Enumerated(EnumType.STRING)</w:t>
      </w:r>
      <w:r w:rsidRPr="00F90CA8">
        <w:br/>
        <w:t xml:space="preserve">    @Column(name = "</w:t>
      </w:r>
      <w:proofErr w:type="spellStart"/>
      <w:r w:rsidRPr="00F90CA8">
        <w:t>account_status</w:t>
      </w:r>
      <w:proofErr w:type="spellEnd"/>
      <w:r w:rsidRPr="00F90CA8">
        <w:t>", nullable = false, length = 50)</w:t>
      </w:r>
      <w:r w:rsidRPr="00F90CA8">
        <w:br/>
        <w:t xml:space="preserve">    private </w:t>
      </w:r>
      <w:proofErr w:type="spellStart"/>
      <w:r w:rsidRPr="00F90CA8">
        <w:t>AccountStatus</w:t>
      </w:r>
      <w:proofErr w:type="spellEnd"/>
      <w:r w:rsidRPr="00F90CA8">
        <w:t xml:space="preserve"> </w:t>
      </w:r>
      <w:proofErr w:type="spellStart"/>
      <w:r w:rsidRPr="00F90CA8">
        <w:t>accountStatus</w:t>
      </w:r>
      <w:proofErr w:type="spellEnd"/>
      <w:r w:rsidRPr="00F90CA8">
        <w:t xml:space="preserve"> = </w:t>
      </w:r>
      <w:proofErr w:type="spellStart"/>
      <w:r w:rsidRPr="00F90CA8">
        <w:t>AccountStatus.ACTIVE</w:t>
      </w:r>
      <w:proofErr w:type="spellEnd"/>
      <w:r w:rsidRPr="00F90CA8">
        <w:t>;</w:t>
      </w:r>
      <w:r w:rsidRPr="00F90CA8">
        <w:br/>
      </w:r>
      <w:r w:rsidRPr="00F90CA8">
        <w:br/>
        <w:t xml:space="preserve">    @Column(name = "</w:t>
      </w:r>
      <w:proofErr w:type="spellStart"/>
      <w:r w:rsidRPr="00F90CA8">
        <w:t>synced_at</w:t>
      </w:r>
      <w:proofErr w:type="spellEnd"/>
      <w:r w:rsidRPr="00F90CA8">
        <w:t>")</w:t>
      </w:r>
      <w:r w:rsidRPr="00F90CA8">
        <w:br/>
        <w:t xml:space="preserve">    private </w:t>
      </w:r>
      <w:proofErr w:type="spellStart"/>
      <w:r w:rsidRPr="00F90CA8">
        <w:t>OffsetDateTime</w:t>
      </w:r>
      <w:proofErr w:type="spellEnd"/>
      <w:r w:rsidRPr="00F90CA8">
        <w:t xml:space="preserve"> </w:t>
      </w:r>
      <w:proofErr w:type="spellStart"/>
      <w:r w:rsidRPr="00F90CA8">
        <w:t>syncedAt</w:t>
      </w:r>
      <w:proofErr w:type="spellEnd"/>
      <w:r w:rsidRPr="00F90CA8">
        <w:t>;</w:t>
      </w:r>
      <w:r w:rsidRPr="00F90CA8">
        <w:br/>
      </w:r>
      <w:r w:rsidRPr="00F90CA8">
        <w:br/>
        <w:t xml:space="preserve">    @OneToMany(mappedBy = "account", fetch = </w:t>
      </w:r>
      <w:proofErr w:type="spellStart"/>
      <w:r w:rsidRPr="00F90CA8">
        <w:t>FetchType.LAZY</w:t>
      </w:r>
      <w:proofErr w:type="spellEnd"/>
      <w:r w:rsidRPr="00F90CA8">
        <w:t xml:space="preserve">, cascade = </w:t>
      </w:r>
      <w:proofErr w:type="spellStart"/>
      <w:r w:rsidRPr="00F90CA8">
        <w:t>CascadeType.ALL</w:t>
      </w:r>
      <w:proofErr w:type="spellEnd"/>
      <w:r w:rsidRPr="00F90CA8">
        <w:t>)</w:t>
      </w:r>
      <w:r w:rsidRPr="00F90CA8">
        <w:br/>
        <w:t xml:space="preserve">    private List&lt;</w:t>
      </w:r>
      <w:proofErr w:type="spellStart"/>
      <w:r w:rsidRPr="00F90CA8">
        <w:t>TradeOrder</w:t>
      </w:r>
      <w:proofErr w:type="spellEnd"/>
      <w:r w:rsidRPr="00F90CA8">
        <w:t xml:space="preserve">&gt; orders = new </w:t>
      </w:r>
      <w:proofErr w:type="spellStart"/>
      <w:r w:rsidRPr="00F90CA8">
        <w:t>ArrayList</w:t>
      </w:r>
      <w:proofErr w:type="spellEnd"/>
      <w:r w:rsidRPr="00F90CA8">
        <w:t>&lt;&gt;();</w:t>
      </w:r>
      <w:r w:rsidRPr="00F90CA8">
        <w:br/>
      </w:r>
      <w:r w:rsidRPr="00F90CA8">
        <w:br/>
        <w:t xml:space="preserve">    @OneToMany(mappedBy = "account", fetch = </w:t>
      </w:r>
      <w:proofErr w:type="spellStart"/>
      <w:r w:rsidRPr="00F90CA8">
        <w:t>FetchType.LAZY</w:t>
      </w:r>
      <w:proofErr w:type="spellEnd"/>
      <w:r w:rsidRPr="00F90CA8">
        <w:t xml:space="preserve">, cascade = </w:t>
      </w:r>
      <w:proofErr w:type="spellStart"/>
      <w:r w:rsidRPr="00F90CA8">
        <w:t>CascadeType.ALL</w:t>
      </w:r>
      <w:proofErr w:type="spellEnd"/>
      <w:r w:rsidRPr="00F90CA8">
        <w:t>)</w:t>
      </w:r>
      <w:r w:rsidRPr="00F90CA8">
        <w:br/>
        <w:t xml:space="preserve">    private List&lt;Transaction&gt; transactions = new </w:t>
      </w:r>
      <w:proofErr w:type="spellStart"/>
      <w:r w:rsidRPr="00F90CA8">
        <w:t>ArrayList</w:t>
      </w:r>
      <w:proofErr w:type="spellEnd"/>
      <w:r w:rsidRPr="00F90CA8">
        <w:t>&lt;&gt;();</w:t>
      </w:r>
      <w:r w:rsidRPr="00F90CA8">
        <w:br/>
      </w:r>
      <w:r w:rsidRPr="00F90CA8">
        <w:br/>
        <w:t xml:space="preserve">    @Column(name = "</w:t>
      </w:r>
      <w:proofErr w:type="spellStart"/>
      <w:r w:rsidRPr="00F90CA8">
        <w:t>created_at</w:t>
      </w:r>
      <w:proofErr w:type="spellEnd"/>
      <w:r w:rsidRPr="00F90CA8">
        <w:t>", nullable = false, updatable = false)</w:t>
      </w:r>
      <w:r w:rsidRPr="00F90CA8">
        <w:br/>
        <w:t xml:space="preserve">    private </w:t>
      </w:r>
      <w:proofErr w:type="spellStart"/>
      <w:r w:rsidRPr="00F90CA8">
        <w:t>OffsetDateTime</w:t>
      </w:r>
      <w:proofErr w:type="spellEnd"/>
      <w:r w:rsidRPr="00F90CA8">
        <w:t xml:space="preserve"> </w:t>
      </w:r>
      <w:proofErr w:type="spellStart"/>
      <w:r w:rsidRPr="00F90CA8">
        <w:t>createdAt</w:t>
      </w:r>
      <w:proofErr w:type="spellEnd"/>
      <w:r w:rsidRPr="00F90CA8">
        <w:t xml:space="preserve"> = </w:t>
      </w:r>
      <w:proofErr w:type="spellStart"/>
      <w:r w:rsidRPr="00F90CA8">
        <w:t>OffsetDateTime.now</w:t>
      </w:r>
      <w:proofErr w:type="spellEnd"/>
      <w:r w:rsidRPr="00F90CA8">
        <w:t>();</w:t>
      </w:r>
      <w:r w:rsidRPr="00F90CA8">
        <w:br/>
      </w:r>
      <w:r w:rsidRPr="00F90CA8">
        <w:br/>
        <w:t xml:space="preserve">    @Column(name = "</w:t>
      </w:r>
      <w:proofErr w:type="spellStart"/>
      <w:r w:rsidRPr="00F90CA8">
        <w:t>deleted_at</w:t>
      </w:r>
      <w:proofErr w:type="spellEnd"/>
      <w:r w:rsidRPr="00F90CA8">
        <w:t>")</w:t>
      </w:r>
      <w:r w:rsidRPr="00F90CA8">
        <w:br/>
        <w:t xml:space="preserve">    private </w:t>
      </w:r>
      <w:proofErr w:type="spellStart"/>
      <w:r w:rsidRPr="00F90CA8">
        <w:t>OffsetDateTime</w:t>
      </w:r>
      <w:proofErr w:type="spellEnd"/>
      <w:r w:rsidRPr="00F90CA8">
        <w:t xml:space="preserve"> </w:t>
      </w:r>
      <w:proofErr w:type="spellStart"/>
      <w:r w:rsidRPr="00F90CA8">
        <w:t>deletedAt</w:t>
      </w:r>
      <w:proofErr w:type="spellEnd"/>
      <w:r w:rsidRPr="00F90CA8">
        <w:t>;</w:t>
      </w:r>
      <w:r w:rsidRPr="00F90CA8">
        <w:br/>
        <w:t>}</w:t>
      </w:r>
      <w:r w:rsidRPr="00F90CA8">
        <w:br/>
      </w:r>
      <w:r w:rsidRPr="00F90CA8">
        <w:br/>
      </w:r>
      <w:r w:rsidRPr="00F90CA8">
        <w:br/>
        <w:t>================================================================================</w:t>
      </w:r>
      <w:r w:rsidRPr="00F90CA8">
        <w:br/>
        <w:t>СЛОЙ CONTROL (controller/)</w:t>
      </w:r>
      <w:r w:rsidRPr="00F90CA8">
        <w:br/>
        <w:t>================================================================================</w:t>
      </w:r>
      <w:r w:rsidRPr="00F90CA8">
        <w:br/>
      </w:r>
      <w:r w:rsidRPr="00F90CA8">
        <w:br/>
        <w:t>backend/src/main/java/com/investagg/controller/AuthController.java</w:t>
      </w:r>
      <w:r w:rsidRPr="00F90CA8">
        <w:br/>
        <w:t xml:space="preserve">package </w:t>
      </w:r>
      <w:proofErr w:type="spellStart"/>
      <w:r w:rsidRPr="00F90CA8">
        <w:t>com.investagg.controller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com.investagg.dto.request.LoginRequest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com.investagg.dto.request.RegisterRequest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com.investagg.dto.response.TokenResponse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com.investagg.dto.response.UserResponse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com.investagg.service.AuthService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com.investagg.service.UserService</w:t>
      </w:r>
      <w:proofErr w:type="spellEnd"/>
      <w:r w:rsidRPr="00F90CA8">
        <w:t>;</w:t>
      </w:r>
      <w:r w:rsidRPr="00F90CA8">
        <w:br/>
        <w:t>import io.swagger.v3.oas.annotations.Operation;</w:t>
      </w:r>
      <w:r w:rsidRPr="00F90CA8">
        <w:br/>
        <w:t>import io.swagger.v3.oas.annotations.tags.Tag;</w:t>
      </w:r>
      <w:r w:rsidRPr="00F90CA8">
        <w:br/>
        <w:t xml:space="preserve">import </w:t>
      </w:r>
      <w:proofErr w:type="spellStart"/>
      <w:r w:rsidRPr="00F90CA8">
        <w:t>jakarta.validation.Valid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lombok.RequiredArgsConstructor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org.springframework.http.HttpStatus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org.springframework.web.bind.annotation</w:t>
      </w:r>
      <w:proofErr w:type="spellEnd"/>
      <w:r w:rsidRPr="00F90CA8">
        <w:t>.*;</w:t>
      </w:r>
      <w:r w:rsidRPr="00F90CA8">
        <w:br/>
      </w:r>
      <w:r w:rsidRPr="00F90CA8">
        <w:br/>
        <w:t>@RestController</w:t>
      </w:r>
      <w:r w:rsidRPr="00F90CA8">
        <w:br/>
        <w:t>@RequestMapping("/auth")</w:t>
      </w:r>
      <w:r w:rsidRPr="00F90CA8">
        <w:br/>
        <w:t>@RequiredArgsConstructor</w:t>
      </w:r>
      <w:r w:rsidRPr="00F90CA8">
        <w:br/>
        <w:t>@Tag(name = "Authentication")</w:t>
      </w:r>
      <w:r w:rsidRPr="00F90CA8">
        <w:br/>
        <w:t xml:space="preserve">public class </w:t>
      </w:r>
      <w:proofErr w:type="spellStart"/>
      <w:r w:rsidRPr="00F90CA8">
        <w:t>AuthController</w:t>
      </w:r>
      <w:proofErr w:type="spellEnd"/>
      <w:r w:rsidRPr="00F90CA8">
        <w:t xml:space="preserve"> {</w:t>
      </w:r>
      <w:r w:rsidRPr="00F90CA8">
        <w:br/>
      </w:r>
      <w:r w:rsidRPr="00F90CA8">
        <w:br/>
        <w:t xml:space="preserve">    private final </w:t>
      </w:r>
      <w:proofErr w:type="spellStart"/>
      <w:r w:rsidRPr="00F90CA8">
        <w:t>UserService</w:t>
      </w:r>
      <w:proofErr w:type="spellEnd"/>
      <w:r w:rsidRPr="00F90CA8">
        <w:t xml:space="preserve"> </w:t>
      </w:r>
      <w:proofErr w:type="spellStart"/>
      <w:r w:rsidRPr="00F90CA8">
        <w:t>userService</w:t>
      </w:r>
      <w:proofErr w:type="spellEnd"/>
      <w:r w:rsidRPr="00F90CA8">
        <w:t>;</w:t>
      </w:r>
      <w:r w:rsidRPr="00F90CA8">
        <w:br/>
        <w:t xml:space="preserve">    private final </w:t>
      </w:r>
      <w:proofErr w:type="spellStart"/>
      <w:r w:rsidRPr="00F90CA8">
        <w:t>AuthService</w:t>
      </w:r>
      <w:proofErr w:type="spellEnd"/>
      <w:r w:rsidRPr="00F90CA8">
        <w:t xml:space="preserve"> </w:t>
      </w:r>
      <w:proofErr w:type="spellStart"/>
      <w:r w:rsidRPr="00F90CA8">
        <w:t>authService</w:t>
      </w:r>
      <w:proofErr w:type="spellEnd"/>
      <w:r w:rsidRPr="00F90CA8">
        <w:t>;</w:t>
      </w:r>
      <w:r w:rsidRPr="00F90CA8">
        <w:br/>
      </w:r>
      <w:r w:rsidRPr="00F90CA8">
        <w:br/>
        <w:t xml:space="preserve">    @PostMapping("/register")</w:t>
      </w:r>
      <w:r w:rsidRPr="00F90CA8">
        <w:br/>
        <w:t xml:space="preserve">    @ResponseStatus(HttpStatus.CREATED)</w:t>
      </w:r>
      <w:r w:rsidRPr="00F90CA8">
        <w:br/>
        <w:t xml:space="preserve">    @Operation(summary = "Register a new user")</w:t>
      </w:r>
      <w:r w:rsidRPr="00F90CA8">
        <w:br/>
        <w:t xml:space="preserve">    public </w:t>
      </w:r>
      <w:proofErr w:type="spellStart"/>
      <w:r w:rsidRPr="00F90CA8">
        <w:t>UserResponse</w:t>
      </w:r>
      <w:proofErr w:type="spellEnd"/>
      <w:r w:rsidRPr="00F90CA8">
        <w:t xml:space="preserve"> register(@Valid @RequestBody </w:t>
      </w:r>
      <w:proofErr w:type="spellStart"/>
      <w:r w:rsidRPr="00F90CA8">
        <w:t>RegisterRequest</w:t>
      </w:r>
      <w:proofErr w:type="spellEnd"/>
      <w:r w:rsidRPr="00F90CA8">
        <w:t xml:space="preserve"> request) {</w:t>
      </w:r>
      <w:r w:rsidRPr="00F90CA8">
        <w:br/>
        <w:t xml:space="preserve">        return </w:t>
      </w:r>
      <w:proofErr w:type="spellStart"/>
      <w:r w:rsidRPr="00F90CA8">
        <w:t>userService.createUser</w:t>
      </w:r>
      <w:proofErr w:type="spellEnd"/>
      <w:r w:rsidRPr="00F90CA8">
        <w:t>(request);</w:t>
      </w:r>
      <w:r w:rsidRPr="00F90CA8">
        <w:br/>
        <w:t xml:space="preserve">    }</w:t>
      </w:r>
      <w:r w:rsidRPr="00F90CA8">
        <w:br/>
      </w:r>
      <w:r w:rsidRPr="00F90CA8">
        <w:br/>
        <w:t xml:space="preserve">    @PostMapping("/login")</w:t>
      </w:r>
      <w:r w:rsidRPr="00F90CA8">
        <w:br/>
        <w:t xml:space="preserve">    @Operation(summary = "Authenticate and receive JWT")</w:t>
      </w:r>
      <w:r w:rsidRPr="00F90CA8">
        <w:br/>
        <w:t xml:space="preserve">    public </w:t>
      </w:r>
      <w:proofErr w:type="spellStart"/>
      <w:r w:rsidRPr="00F90CA8">
        <w:t>TokenResponse</w:t>
      </w:r>
      <w:proofErr w:type="spellEnd"/>
      <w:r w:rsidRPr="00F90CA8">
        <w:t xml:space="preserve"> login(@Valid @RequestBody </w:t>
      </w:r>
      <w:proofErr w:type="spellStart"/>
      <w:r w:rsidRPr="00F90CA8">
        <w:t>LoginRequest</w:t>
      </w:r>
      <w:proofErr w:type="spellEnd"/>
      <w:r w:rsidRPr="00F90CA8">
        <w:t xml:space="preserve"> request) {</w:t>
      </w:r>
      <w:r w:rsidRPr="00F90CA8">
        <w:br/>
        <w:t xml:space="preserve">        return </w:t>
      </w:r>
      <w:proofErr w:type="spellStart"/>
      <w:r w:rsidRPr="00F90CA8">
        <w:t>authService.login</w:t>
      </w:r>
      <w:proofErr w:type="spellEnd"/>
      <w:r w:rsidRPr="00F90CA8">
        <w:t>(request);</w:t>
      </w:r>
      <w:r w:rsidRPr="00F90CA8">
        <w:br/>
        <w:t xml:space="preserve">    }</w:t>
      </w:r>
      <w:r w:rsidRPr="00F90CA8">
        <w:br/>
        <w:t>}</w:t>
      </w:r>
      <w:r w:rsidRPr="00F90CA8">
        <w:br/>
      </w:r>
      <w:r w:rsidRPr="00F90CA8">
        <w:br/>
        <w:t>--------------------------------------------------------------------------------</w:t>
      </w:r>
      <w:r w:rsidRPr="00F90CA8">
        <w:br/>
      </w:r>
      <w:r w:rsidRPr="00F90CA8">
        <w:lastRenderedPageBreak/>
        <w:br/>
        <w:t>backend/src/main/java/com/investagg/controller/AccountController.java</w:t>
      </w:r>
      <w:r w:rsidRPr="00F90CA8">
        <w:br/>
        <w:t xml:space="preserve">package </w:t>
      </w:r>
      <w:proofErr w:type="spellStart"/>
      <w:r w:rsidRPr="00F90CA8">
        <w:t>com.investagg.controller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com.investagg.dto.request.ConnectAccountRequest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com.investagg.dto.response.AccountResponse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com.investagg.dto.response.BrokerResponse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com.investagg.repository.BrokerRepository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com.investagg.security.SecurityUtils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com.investagg.service.AccountService</w:t>
      </w:r>
      <w:proofErr w:type="spellEnd"/>
      <w:r w:rsidRPr="00F90CA8">
        <w:t>;</w:t>
      </w:r>
      <w:r w:rsidRPr="00F90CA8">
        <w:br/>
        <w:t>import io.swagger.v3.oas.annotations.Operation;</w:t>
      </w:r>
      <w:r w:rsidRPr="00F90CA8">
        <w:br/>
        <w:t>import io.swagger.v3.oas.annotations.security.SecurityRequirement;</w:t>
      </w:r>
      <w:r w:rsidRPr="00F90CA8">
        <w:br/>
        <w:t>import io.swagger.v3.oas.annotations.tags.Tag;</w:t>
      </w:r>
      <w:r w:rsidRPr="00F90CA8">
        <w:br/>
        <w:t xml:space="preserve">import </w:t>
      </w:r>
      <w:proofErr w:type="spellStart"/>
      <w:r w:rsidRPr="00F90CA8">
        <w:t>jakarta.validation.Valid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lombok.RequiredArgsConstructor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org.springframework.http.HttpStatus</w:t>
      </w:r>
      <w:proofErr w:type="spellEnd"/>
      <w:r w:rsidRPr="00F90CA8">
        <w:t>;</w:t>
      </w:r>
      <w:r w:rsidRPr="00F90CA8">
        <w:br/>
        <w:t>import org.springframework.security.core.annotation.AuthenticationPrincipal;</w:t>
      </w:r>
      <w:r w:rsidRPr="00F90CA8">
        <w:br/>
      </w:r>
      <w:proofErr w:type="spellStart"/>
      <w:r w:rsidRPr="00F90CA8">
        <w:t>import</w:t>
      </w:r>
      <w:proofErr w:type="spellEnd"/>
      <w:r w:rsidRPr="00F90CA8">
        <w:t xml:space="preserve"> </w:t>
      </w:r>
      <w:proofErr w:type="spellStart"/>
      <w:r w:rsidRPr="00F90CA8">
        <w:t>org.springframework.security.core.userdetails.UserDetails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org.springframework.web.bind.annotation</w:t>
      </w:r>
      <w:proofErr w:type="spellEnd"/>
      <w:r w:rsidRPr="00F90CA8">
        <w:t>.*;</w:t>
      </w:r>
      <w:r w:rsidRPr="00F90CA8">
        <w:br/>
      </w:r>
      <w:r w:rsidRPr="00F90CA8">
        <w:br/>
        <w:t xml:space="preserve">import </w:t>
      </w:r>
      <w:proofErr w:type="spellStart"/>
      <w:r w:rsidRPr="00F90CA8">
        <w:t>java.util.List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java.util.UUID</w:t>
      </w:r>
      <w:proofErr w:type="spellEnd"/>
      <w:r w:rsidRPr="00F90CA8">
        <w:t>;</w:t>
      </w:r>
      <w:r w:rsidRPr="00F90CA8">
        <w:br/>
      </w:r>
      <w:r w:rsidRPr="00F90CA8">
        <w:br/>
        <w:t>@RestController</w:t>
      </w:r>
      <w:r w:rsidRPr="00F90CA8">
        <w:br/>
        <w:t>@RequestMapping("/accounts")</w:t>
      </w:r>
      <w:r w:rsidRPr="00F90CA8">
        <w:br/>
        <w:t>@RequiredArgsConstructor</w:t>
      </w:r>
      <w:r w:rsidRPr="00F90CA8">
        <w:br/>
        <w:t>@Tag(name = "Investment Accounts")</w:t>
      </w:r>
      <w:r w:rsidRPr="00F90CA8">
        <w:br/>
        <w:t>@SecurityRequirement(name = "</w:t>
      </w:r>
      <w:proofErr w:type="spellStart"/>
      <w:r w:rsidRPr="00F90CA8">
        <w:t>BearerAuth</w:t>
      </w:r>
      <w:proofErr w:type="spellEnd"/>
      <w:r w:rsidRPr="00F90CA8">
        <w:t>")</w:t>
      </w:r>
      <w:r w:rsidRPr="00F90CA8">
        <w:br/>
        <w:t xml:space="preserve">public class </w:t>
      </w:r>
      <w:proofErr w:type="spellStart"/>
      <w:r w:rsidRPr="00F90CA8">
        <w:t>AccountController</w:t>
      </w:r>
      <w:proofErr w:type="spellEnd"/>
      <w:r w:rsidRPr="00F90CA8">
        <w:t xml:space="preserve"> {</w:t>
      </w:r>
      <w:r w:rsidRPr="00F90CA8">
        <w:br/>
      </w:r>
      <w:r w:rsidRPr="00F90CA8">
        <w:br/>
        <w:t xml:space="preserve">    private final </w:t>
      </w:r>
      <w:proofErr w:type="spellStart"/>
      <w:r w:rsidRPr="00F90CA8">
        <w:t>AccountService</w:t>
      </w:r>
      <w:proofErr w:type="spellEnd"/>
      <w:r w:rsidRPr="00F90CA8">
        <w:t xml:space="preserve"> </w:t>
      </w:r>
      <w:proofErr w:type="spellStart"/>
      <w:r w:rsidRPr="00F90CA8">
        <w:t>accountService</w:t>
      </w:r>
      <w:proofErr w:type="spellEnd"/>
      <w:r w:rsidRPr="00F90CA8">
        <w:t>;</w:t>
      </w:r>
      <w:r w:rsidRPr="00F90CA8">
        <w:br/>
        <w:t xml:space="preserve">    private final </w:t>
      </w:r>
      <w:proofErr w:type="spellStart"/>
      <w:r w:rsidRPr="00F90CA8">
        <w:t>BrokerRepository</w:t>
      </w:r>
      <w:proofErr w:type="spellEnd"/>
      <w:r w:rsidRPr="00F90CA8">
        <w:t xml:space="preserve"> </w:t>
      </w:r>
      <w:proofErr w:type="spellStart"/>
      <w:r w:rsidRPr="00F90CA8">
        <w:t>brokerRepository</w:t>
      </w:r>
      <w:proofErr w:type="spellEnd"/>
      <w:r w:rsidRPr="00F90CA8">
        <w:t>;</w:t>
      </w:r>
      <w:r w:rsidRPr="00F90CA8">
        <w:br/>
        <w:t xml:space="preserve">    private final </w:t>
      </w:r>
      <w:proofErr w:type="spellStart"/>
      <w:r w:rsidRPr="00F90CA8">
        <w:t>SecurityUtils</w:t>
      </w:r>
      <w:proofErr w:type="spellEnd"/>
      <w:r w:rsidRPr="00F90CA8">
        <w:t xml:space="preserve"> </w:t>
      </w:r>
      <w:proofErr w:type="spellStart"/>
      <w:r w:rsidRPr="00F90CA8">
        <w:t>securityUtils</w:t>
      </w:r>
      <w:proofErr w:type="spellEnd"/>
      <w:r w:rsidRPr="00F90CA8">
        <w:t>;</w:t>
      </w:r>
      <w:r w:rsidRPr="00F90CA8">
        <w:br/>
      </w:r>
      <w:r w:rsidRPr="00F90CA8">
        <w:br/>
        <w:t xml:space="preserve">    @PostMapping("/connect")</w:t>
      </w:r>
      <w:r w:rsidRPr="00F90CA8">
        <w:br/>
        <w:t xml:space="preserve">    @ResponseStatus(HttpStatus.CREATED)</w:t>
      </w:r>
      <w:r w:rsidRPr="00F90CA8">
        <w:br/>
        <w:t xml:space="preserve">    @Operation(summary = "Connect a broker account")</w:t>
      </w:r>
      <w:r w:rsidRPr="00F90CA8">
        <w:br/>
        <w:t xml:space="preserve">    public </w:t>
      </w:r>
      <w:proofErr w:type="spellStart"/>
      <w:r w:rsidRPr="00F90CA8">
        <w:t>AccountResponse</w:t>
      </w:r>
      <w:proofErr w:type="spellEnd"/>
      <w:r w:rsidRPr="00F90CA8">
        <w:t xml:space="preserve"> connect(@Valid @RequestBody ConnectAccountRequest request,</w:t>
      </w:r>
      <w:r w:rsidRPr="00F90CA8">
        <w:br/>
        <w:t xml:space="preserve">                                   @AuthenticationPrincipal </w:t>
      </w:r>
      <w:proofErr w:type="spellStart"/>
      <w:r w:rsidRPr="00F90CA8">
        <w:t>UserDetails</w:t>
      </w:r>
      <w:proofErr w:type="spellEnd"/>
      <w:r w:rsidRPr="00F90CA8">
        <w:t xml:space="preserve"> principal) {</w:t>
      </w:r>
      <w:r w:rsidRPr="00F90CA8">
        <w:br/>
        <w:t xml:space="preserve">        return accountService.connectBrokerAccount(securityUtils.getCurrentUserId(principal), request);</w:t>
      </w:r>
      <w:r w:rsidRPr="00F90CA8">
        <w:br/>
        <w:t xml:space="preserve">    }</w:t>
      </w:r>
      <w:r w:rsidRPr="00F90CA8">
        <w:br/>
      </w:r>
      <w:r w:rsidRPr="00F90CA8">
        <w:br/>
        <w:t xml:space="preserve">    @GetMapping</w:t>
      </w:r>
      <w:r w:rsidRPr="00F90CA8">
        <w:br/>
        <w:t xml:space="preserve">    @Operation(summary = "List connected accounts")</w:t>
      </w:r>
      <w:r w:rsidRPr="00F90CA8">
        <w:br/>
        <w:t xml:space="preserve">    public List&lt;</w:t>
      </w:r>
      <w:proofErr w:type="spellStart"/>
      <w:r w:rsidRPr="00F90CA8">
        <w:t>AccountResponse</w:t>
      </w:r>
      <w:proofErr w:type="spellEnd"/>
      <w:r w:rsidRPr="00F90CA8">
        <w:t xml:space="preserve">&gt; list(@AuthenticationPrincipal </w:t>
      </w:r>
      <w:proofErr w:type="spellStart"/>
      <w:r w:rsidRPr="00F90CA8">
        <w:t>UserDetails</w:t>
      </w:r>
      <w:proofErr w:type="spellEnd"/>
      <w:r w:rsidRPr="00F90CA8">
        <w:t xml:space="preserve"> principal) {</w:t>
      </w:r>
      <w:r w:rsidRPr="00F90CA8">
        <w:br/>
        <w:t xml:space="preserve">        return accountService.getAccounts(securityUtils.getCurrentUserId(principal));</w:t>
      </w:r>
      <w:r w:rsidRPr="00F90CA8">
        <w:br/>
        <w:t xml:space="preserve">    }</w:t>
      </w:r>
      <w:r w:rsidRPr="00F90CA8">
        <w:br/>
      </w:r>
      <w:r w:rsidRPr="00F90CA8">
        <w:br/>
        <w:t xml:space="preserve">    @DeleteMapping("/{accountId}")</w:t>
      </w:r>
      <w:r w:rsidRPr="00F90CA8">
        <w:br/>
        <w:t xml:space="preserve">    @ResponseStatus(HttpStatus.NO_CONTENT)</w:t>
      </w:r>
      <w:r w:rsidRPr="00F90CA8">
        <w:br/>
        <w:t xml:space="preserve">    @Operation(summary = "Disconnect a broker account")</w:t>
      </w:r>
      <w:r w:rsidRPr="00F90CA8">
        <w:br/>
        <w:t xml:space="preserve">    public void disconnect(@PathVariable UUID </w:t>
      </w:r>
      <w:proofErr w:type="spellStart"/>
      <w:r w:rsidRPr="00F90CA8">
        <w:t>accountId</w:t>
      </w:r>
      <w:proofErr w:type="spellEnd"/>
      <w:r w:rsidRPr="00F90CA8">
        <w:t>,</w:t>
      </w:r>
      <w:r w:rsidRPr="00F90CA8">
        <w:br/>
        <w:t xml:space="preserve">                           @AuthenticationPrincipal </w:t>
      </w:r>
      <w:proofErr w:type="spellStart"/>
      <w:r w:rsidRPr="00F90CA8">
        <w:t>UserDetails</w:t>
      </w:r>
      <w:proofErr w:type="spellEnd"/>
      <w:r w:rsidRPr="00F90CA8">
        <w:t xml:space="preserve"> principal) {</w:t>
      </w:r>
      <w:r w:rsidRPr="00F90CA8">
        <w:br/>
        <w:t xml:space="preserve">        accountService.disconnectAccount(securityUtils.getCurrentUserId(principal), </w:t>
      </w:r>
      <w:proofErr w:type="spellStart"/>
      <w:r w:rsidRPr="00F90CA8">
        <w:t>accountId</w:t>
      </w:r>
      <w:proofErr w:type="spellEnd"/>
      <w:r w:rsidRPr="00F90CA8">
        <w:t>);</w:t>
      </w:r>
      <w:r w:rsidRPr="00F90CA8">
        <w:br/>
        <w:t xml:space="preserve">    }</w:t>
      </w:r>
      <w:r w:rsidRPr="00F90CA8">
        <w:br/>
      </w:r>
      <w:r w:rsidRPr="00F90CA8">
        <w:br/>
        <w:t xml:space="preserve">    @GetMapping("/brokers")</w:t>
      </w:r>
      <w:r w:rsidRPr="00F90CA8">
        <w:br/>
        <w:t xml:space="preserve">    @Operation(summary = "List available brokers")</w:t>
      </w:r>
      <w:r w:rsidRPr="00F90CA8">
        <w:br/>
        <w:t xml:space="preserve">    public List&lt;</w:t>
      </w:r>
      <w:proofErr w:type="spellStart"/>
      <w:r w:rsidRPr="00F90CA8">
        <w:t>BrokerResponse</w:t>
      </w:r>
      <w:proofErr w:type="spellEnd"/>
      <w:r w:rsidRPr="00F90CA8">
        <w:t>&gt; brokers() {</w:t>
      </w:r>
      <w:r w:rsidRPr="00F90CA8">
        <w:br/>
        <w:t xml:space="preserve">        return </w:t>
      </w:r>
      <w:proofErr w:type="spellStart"/>
      <w:r w:rsidRPr="00F90CA8">
        <w:t>brokerRepository.findByIsActiveTrue</w:t>
      </w:r>
      <w:proofErr w:type="spellEnd"/>
      <w:r w:rsidRPr="00F90CA8">
        <w:t>().stream()</w:t>
      </w:r>
      <w:r w:rsidRPr="00F90CA8">
        <w:br/>
        <w:t xml:space="preserve">                .map(b -&gt; new </w:t>
      </w:r>
      <w:proofErr w:type="spellStart"/>
      <w:r w:rsidRPr="00F90CA8">
        <w:t>BrokerResponse</w:t>
      </w:r>
      <w:proofErr w:type="spellEnd"/>
      <w:r w:rsidRPr="00F90CA8">
        <w:t>(</w:t>
      </w:r>
      <w:proofErr w:type="spellStart"/>
      <w:r w:rsidRPr="00F90CA8">
        <w:t>b.getId</w:t>
      </w:r>
      <w:proofErr w:type="spellEnd"/>
      <w:r w:rsidRPr="00F90CA8">
        <w:t xml:space="preserve">(), </w:t>
      </w:r>
      <w:proofErr w:type="spellStart"/>
      <w:r w:rsidRPr="00F90CA8">
        <w:t>b.getName</w:t>
      </w:r>
      <w:proofErr w:type="spellEnd"/>
      <w:r w:rsidRPr="00F90CA8">
        <w:t>()))</w:t>
      </w:r>
      <w:r w:rsidRPr="00F90CA8">
        <w:br/>
        <w:t xml:space="preserve">                .</w:t>
      </w:r>
      <w:proofErr w:type="spellStart"/>
      <w:r w:rsidRPr="00F90CA8">
        <w:t>toList</w:t>
      </w:r>
      <w:proofErr w:type="spellEnd"/>
      <w:r w:rsidRPr="00F90CA8">
        <w:t>();</w:t>
      </w:r>
      <w:r w:rsidRPr="00F90CA8">
        <w:br/>
        <w:t xml:space="preserve">    }</w:t>
      </w:r>
      <w:r w:rsidRPr="00F90CA8">
        <w:br/>
        <w:t>}</w:t>
      </w:r>
      <w:r w:rsidRPr="00F90CA8">
        <w:br/>
      </w:r>
      <w:r w:rsidRPr="00F90CA8">
        <w:br/>
        <w:t>--------------------------------------------------------------------------------</w:t>
      </w:r>
      <w:r w:rsidRPr="00F90CA8">
        <w:br/>
      </w:r>
      <w:r w:rsidRPr="00F90CA8">
        <w:br/>
      </w:r>
      <w:r w:rsidRPr="00F90CA8">
        <w:lastRenderedPageBreak/>
        <w:t>backend/src/main/java/com/investagg/controller/PortfolioController.java</w:t>
      </w:r>
      <w:r w:rsidRPr="00F90CA8">
        <w:br/>
        <w:t xml:space="preserve">package </w:t>
      </w:r>
      <w:proofErr w:type="spellStart"/>
      <w:r w:rsidRPr="00F90CA8">
        <w:t>com.investagg.controller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com.investagg.dto.response.PortfolioAnalyticsResponse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com.investagg.security.SecurityUtils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com.investagg.service.AnalyticsService</w:t>
      </w:r>
      <w:proofErr w:type="spellEnd"/>
      <w:r w:rsidRPr="00F90CA8">
        <w:t>;</w:t>
      </w:r>
      <w:r w:rsidRPr="00F90CA8">
        <w:br/>
        <w:t>import io.swagger.v3.oas.annotations.Operation;</w:t>
      </w:r>
      <w:r w:rsidRPr="00F90CA8">
        <w:br/>
        <w:t>import io.swagger.v3.oas.annotations.security.SecurityRequirement;</w:t>
      </w:r>
      <w:r w:rsidRPr="00F90CA8">
        <w:br/>
        <w:t>import io.swagger.v3.oas.annotations.tags.Tag;</w:t>
      </w:r>
      <w:r w:rsidRPr="00F90CA8">
        <w:br/>
        <w:t xml:space="preserve">import </w:t>
      </w:r>
      <w:proofErr w:type="spellStart"/>
      <w:r w:rsidRPr="00F90CA8">
        <w:t>lombok.RequiredArgsConstructor</w:t>
      </w:r>
      <w:proofErr w:type="spellEnd"/>
      <w:r w:rsidRPr="00F90CA8">
        <w:t>;</w:t>
      </w:r>
      <w:r w:rsidRPr="00F90CA8">
        <w:br/>
        <w:t>import org.springframework.security.core.annotation.AuthenticationPrincipal;</w:t>
      </w:r>
      <w:r w:rsidRPr="00F90CA8">
        <w:br/>
      </w:r>
      <w:proofErr w:type="spellStart"/>
      <w:r w:rsidRPr="00F90CA8">
        <w:t>import</w:t>
      </w:r>
      <w:proofErr w:type="spellEnd"/>
      <w:r w:rsidRPr="00F90CA8">
        <w:t xml:space="preserve"> </w:t>
      </w:r>
      <w:proofErr w:type="spellStart"/>
      <w:r w:rsidRPr="00F90CA8">
        <w:t>org.springframework.security.core.userdetails.UserDetails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org.springframework.web.bind.annotation.GetMapping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org.springframework.web.bind.annotation.RequestMapping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org.springframework.web.bind.annotation.RestController</w:t>
      </w:r>
      <w:proofErr w:type="spellEnd"/>
      <w:r w:rsidRPr="00F90CA8">
        <w:t>;</w:t>
      </w:r>
      <w:r w:rsidRPr="00F90CA8">
        <w:br/>
      </w:r>
      <w:r w:rsidRPr="00F90CA8">
        <w:br/>
        <w:t>@RestController</w:t>
      </w:r>
      <w:r w:rsidRPr="00F90CA8">
        <w:br/>
        <w:t>@RequestMapping("/portfolio")</w:t>
      </w:r>
      <w:r w:rsidRPr="00F90CA8">
        <w:br/>
        <w:t>@RequiredArgsConstructor</w:t>
      </w:r>
      <w:r w:rsidRPr="00F90CA8">
        <w:br/>
        <w:t>@Tag(name = "Portfolio")</w:t>
      </w:r>
      <w:r w:rsidRPr="00F90CA8">
        <w:br/>
        <w:t>@SecurityRequirement(name = "</w:t>
      </w:r>
      <w:proofErr w:type="spellStart"/>
      <w:r w:rsidRPr="00F90CA8">
        <w:t>BearerAuth</w:t>
      </w:r>
      <w:proofErr w:type="spellEnd"/>
      <w:r w:rsidRPr="00F90CA8">
        <w:t>")</w:t>
      </w:r>
      <w:r w:rsidRPr="00F90CA8">
        <w:br/>
        <w:t xml:space="preserve">public class </w:t>
      </w:r>
      <w:proofErr w:type="spellStart"/>
      <w:r w:rsidRPr="00F90CA8">
        <w:t>PortfolioController</w:t>
      </w:r>
      <w:proofErr w:type="spellEnd"/>
      <w:r w:rsidRPr="00F90CA8">
        <w:t xml:space="preserve"> {</w:t>
      </w:r>
      <w:r w:rsidRPr="00F90CA8">
        <w:br/>
      </w:r>
      <w:r w:rsidRPr="00F90CA8">
        <w:br/>
        <w:t xml:space="preserve">    private final </w:t>
      </w:r>
      <w:proofErr w:type="spellStart"/>
      <w:r w:rsidRPr="00F90CA8">
        <w:t>AnalyticsService</w:t>
      </w:r>
      <w:proofErr w:type="spellEnd"/>
      <w:r w:rsidRPr="00F90CA8">
        <w:t xml:space="preserve"> </w:t>
      </w:r>
      <w:proofErr w:type="spellStart"/>
      <w:r w:rsidRPr="00F90CA8">
        <w:t>analyticsService</w:t>
      </w:r>
      <w:proofErr w:type="spellEnd"/>
      <w:r w:rsidRPr="00F90CA8">
        <w:t>;</w:t>
      </w:r>
      <w:r w:rsidRPr="00F90CA8">
        <w:br/>
        <w:t xml:space="preserve">    private final </w:t>
      </w:r>
      <w:proofErr w:type="spellStart"/>
      <w:r w:rsidRPr="00F90CA8">
        <w:t>SecurityUtils</w:t>
      </w:r>
      <w:proofErr w:type="spellEnd"/>
      <w:r w:rsidRPr="00F90CA8">
        <w:t xml:space="preserve"> </w:t>
      </w:r>
      <w:proofErr w:type="spellStart"/>
      <w:r w:rsidRPr="00F90CA8">
        <w:t>securityUtils</w:t>
      </w:r>
      <w:proofErr w:type="spellEnd"/>
      <w:r w:rsidRPr="00F90CA8">
        <w:t>;</w:t>
      </w:r>
      <w:r w:rsidRPr="00F90CA8">
        <w:br/>
      </w:r>
      <w:r w:rsidRPr="00F90CA8">
        <w:br/>
        <w:t xml:space="preserve">    @GetMapping("/analytics")</w:t>
      </w:r>
      <w:r w:rsidRPr="00F90CA8">
        <w:br/>
        <w:t xml:space="preserve">    @Operation(summary = "Get portfolio analytics with live prices")</w:t>
      </w:r>
      <w:r w:rsidRPr="00F90CA8">
        <w:br/>
        <w:t xml:space="preserve">    public </w:t>
      </w:r>
      <w:proofErr w:type="spellStart"/>
      <w:r w:rsidRPr="00F90CA8">
        <w:t>PortfolioAnalyticsResponse</w:t>
      </w:r>
      <w:proofErr w:type="spellEnd"/>
      <w:r w:rsidRPr="00F90CA8">
        <w:t xml:space="preserve"> </w:t>
      </w:r>
      <w:proofErr w:type="spellStart"/>
      <w:r w:rsidRPr="00F90CA8">
        <w:t>getAnalytics</w:t>
      </w:r>
      <w:proofErr w:type="spellEnd"/>
      <w:r w:rsidRPr="00F90CA8">
        <w:t xml:space="preserve">(@AuthenticationPrincipal </w:t>
      </w:r>
      <w:proofErr w:type="spellStart"/>
      <w:r w:rsidRPr="00F90CA8">
        <w:t>UserDetails</w:t>
      </w:r>
      <w:proofErr w:type="spellEnd"/>
      <w:r w:rsidRPr="00F90CA8">
        <w:t xml:space="preserve"> principal) {</w:t>
      </w:r>
      <w:r w:rsidRPr="00F90CA8">
        <w:br/>
        <w:t xml:space="preserve">        return analyticsService.buildAnalytics(securityUtils.getCurrentUserId(principal));</w:t>
      </w:r>
      <w:r w:rsidRPr="00F90CA8">
        <w:br/>
        <w:t xml:space="preserve">    }</w:t>
      </w:r>
      <w:r w:rsidRPr="00F90CA8">
        <w:br/>
        <w:t>}</w:t>
      </w:r>
      <w:r w:rsidRPr="00F90CA8">
        <w:br/>
      </w:r>
      <w:r w:rsidRPr="00F90CA8">
        <w:br/>
      </w:r>
      <w:r w:rsidRPr="00F90CA8">
        <w:br/>
        <w:t>================================================================================</w:t>
      </w:r>
      <w:r w:rsidRPr="00F90CA8">
        <w:br/>
        <w:t>СЛОЙ MEDIATOR (service/)</w:t>
      </w:r>
      <w:r w:rsidRPr="00F90CA8">
        <w:br/>
        <w:t>================================================================================</w:t>
      </w:r>
      <w:r w:rsidRPr="00F90CA8">
        <w:br/>
      </w:r>
      <w:r w:rsidRPr="00F90CA8">
        <w:br/>
        <w:t>backend/</w:t>
      </w:r>
      <w:proofErr w:type="spellStart"/>
      <w:r w:rsidRPr="00F90CA8">
        <w:t>src</w:t>
      </w:r>
      <w:proofErr w:type="spellEnd"/>
      <w:r w:rsidRPr="00F90CA8">
        <w:t>/main/java/com/</w:t>
      </w:r>
      <w:proofErr w:type="spellStart"/>
      <w:r w:rsidRPr="00F90CA8">
        <w:t>investagg</w:t>
      </w:r>
      <w:proofErr w:type="spellEnd"/>
      <w:r w:rsidRPr="00F90CA8">
        <w:t>/service/UserService.java</w:t>
      </w:r>
      <w:r w:rsidRPr="00F90CA8">
        <w:br/>
        <w:t xml:space="preserve">package </w:t>
      </w:r>
      <w:proofErr w:type="spellStart"/>
      <w:r w:rsidRPr="00F90CA8">
        <w:t>com.investagg.service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com.investagg.dto.request.RegisterRequest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com.investagg.dto.response.UserResponse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com.investagg.entity.Portfolio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com.investagg.entity.User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com.investagg.exception.ConflictException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com.investagg.exception.EntityNotFoundException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com.investagg.repository.PortfolioRepository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com.investagg.repository.UserRepository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lombok.RequiredArgsConstructor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org.springframework.security.crypto.password.PasswordEncoder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org.springframework.stereotype.Service</w:t>
      </w:r>
      <w:proofErr w:type="spellEnd"/>
      <w:r w:rsidRPr="00F90CA8">
        <w:t>;</w:t>
      </w:r>
      <w:r w:rsidRPr="00F90CA8">
        <w:br/>
        <w:t xml:space="preserve">import </w:t>
      </w:r>
      <w:proofErr w:type="spellStart"/>
      <w:r w:rsidRPr="00F90CA8">
        <w:t>org.springframework.transaction.annotation.Transactional</w:t>
      </w:r>
      <w:proofErr w:type="spellEnd"/>
      <w:r w:rsidRPr="00F90CA8">
        <w:t>;</w:t>
      </w:r>
      <w:r w:rsidRPr="00F90CA8">
        <w:br/>
      </w:r>
      <w:r w:rsidRPr="00F90CA8">
        <w:br/>
        <w:t xml:space="preserve">import </w:t>
      </w:r>
      <w:proofErr w:type="spellStart"/>
      <w:r w:rsidRPr="00F90CA8">
        <w:t>java.util.UUID</w:t>
      </w:r>
      <w:proofErr w:type="spellEnd"/>
      <w:r w:rsidRPr="00F90CA8">
        <w:t>;</w:t>
      </w:r>
      <w:r w:rsidRPr="00F90CA8">
        <w:br/>
      </w:r>
      <w:r w:rsidRPr="00F90CA8">
        <w:br/>
        <w:t>@Service</w:t>
      </w:r>
      <w:r w:rsidRPr="00F90CA8">
        <w:br/>
        <w:t>@RequiredArgsConstructor</w:t>
      </w:r>
      <w:r w:rsidRPr="00F90CA8">
        <w:br/>
        <w:t>@Transactional(readOnly = true)</w:t>
      </w:r>
      <w:r w:rsidRPr="00F90CA8">
        <w:br/>
        <w:t xml:space="preserve">public class </w:t>
      </w:r>
      <w:proofErr w:type="spellStart"/>
      <w:r w:rsidRPr="00F90CA8">
        <w:t>UserService</w:t>
      </w:r>
      <w:proofErr w:type="spellEnd"/>
      <w:r w:rsidRPr="00F90CA8">
        <w:t xml:space="preserve"> {</w:t>
      </w:r>
      <w:r w:rsidRPr="00F90CA8">
        <w:br/>
      </w:r>
      <w:r w:rsidRPr="00F90CA8">
        <w:br/>
        <w:t xml:space="preserve">    private final </w:t>
      </w:r>
      <w:proofErr w:type="spellStart"/>
      <w:r w:rsidRPr="00F90CA8">
        <w:t>UserRepository</w:t>
      </w:r>
      <w:proofErr w:type="spellEnd"/>
      <w:r w:rsidRPr="00F90CA8">
        <w:t xml:space="preserve"> </w:t>
      </w:r>
      <w:proofErr w:type="spellStart"/>
      <w:r w:rsidRPr="00F90CA8">
        <w:t>userRepository</w:t>
      </w:r>
      <w:proofErr w:type="spellEnd"/>
      <w:r w:rsidRPr="00F90CA8">
        <w:t>;</w:t>
      </w:r>
      <w:r w:rsidRPr="00F90CA8">
        <w:br/>
        <w:t xml:space="preserve">    private final </w:t>
      </w:r>
      <w:proofErr w:type="spellStart"/>
      <w:r w:rsidRPr="00F90CA8">
        <w:t>PortfolioRepository</w:t>
      </w:r>
      <w:proofErr w:type="spellEnd"/>
      <w:r w:rsidRPr="00F90CA8">
        <w:t xml:space="preserve"> </w:t>
      </w:r>
      <w:proofErr w:type="spellStart"/>
      <w:r w:rsidRPr="00F90CA8">
        <w:t>portfolioRepository</w:t>
      </w:r>
      <w:proofErr w:type="spellEnd"/>
      <w:r w:rsidRPr="00F90CA8">
        <w:t>;</w:t>
      </w:r>
      <w:r w:rsidRPr="00F90CA8">
        <w:br/>
        <w:t xml:space="preserve">    private final </w:t>
      </w:r>
      <w:proofErr w:type="spellStart"/>
      <w:r w:rsidRPr="00F90CA8">
        <w:t>PasswordEncoder</w:t>
      </w:r>
      <w:proofErr w:type="spellEnd"/>
      <w:r w:rsidRPr="00F90CA8">
        <w:t xml:space="preserve"> </w:t>
      </w:r>
      <w:proofErr w:type="spellStart"/>
      <w:r w:rsidRPr="00F90CA8">
        <w:t>passwordEncoder</w:t>
      </w:r>
      <w:proofErr w:type="spellEnd"/>
      <w:r w:rsidRPr="00F90CA8">
        <w:t>;</w:t>
      </w:r>
      <w:r w:rsidRPr="00F90CA8">
        <w:br/>
      </w:r>
      <w:r w:rsidRPr="00F90CA8">
        <w:br/>
        <w:t xml:space="preserve">    @Transactional</w:t>
      </w:r>
      <w:r w:rsidRPr="00F90CA8">
        <w:br/>
        <w:t xml:space="preserve">    public </w:t>
      </w:r>
      <w:proofErr w:type="spellStart"/>
      <w:r w:rsidRPr="00F90CA8">
        <w:t>UserResponse</w:t>
      </w:r>
      <w:proofErr w:type="spellEnd"/>
      <w:r w:rsidRPr="00F90CA8">
        <w:t xml:space="preserve"> </w:t>
      </w:r>
      <w:proofErr w:type="spellStart"/>
      <w:r w:rsidRPr="00F90CA8">
        <w:t>createUser</w:t>
      </w:r>
      <w:proofErr w:type="spellEnd"/>
      <w:r w:rsidRPr="00F90CA8">
        <w:t>(</w:t>
      </w:r>
      <w:proofErr w:type="spellStart"/>
      <w:r w:rsidRPr="00F90CA8">
        <w:t>RegisterRequest</w:t>
      </w:r>
      <w:proofErr w:type="spellEnd"/>
      <w:r w:rsidRPr="00F90CA8">
        <w:t xml:space="preserve"> request) {</w:t>
      </w:r>
      <w:r w:rsidRPr="00F90CA8">
        <w:br/>
        <w:t xml:space="preserve">        if (userRepository.existsByEmailAndDeletedAtIsNull(request.email())) {</w:t>
      </w:r>
      <w:r w:rsidRPr="00F90CA8">
        <w:br/>
      </w:r>
      <w:r w:rsidRPr="00F90CA8">
        <w:lastRenderedPageBreak/>
        <w:t xml:space="preserve">            throw new </w:t>
      </w:r>
      <w:proofErr w:type="spellStart"/>
      <w:r w:rsidRPr="00F90CA8">
        <w:t>ConflictException</w:t>
      </w:r>
      <w:proofErr w:type="spellEnd"/>
      <w:r w:rsidRPr="00F90CA8">
        <w:t xml:space="preserve">("User with email '" + </w:t>
      </w:r>
      <w:proofErr w:type="spellStart"/>
      <w:r w:rsidRPr="00F90CA8">
        <w:t>request.email</w:t>
      </w:r>
      <w:proofErr w:type="spellEnd"/>
      <w:r w:rsidRPr="00F90CA8">
        <w:t>() + "' already exists");</w:t>
      </w:r>
      <w:r w:rsidRPr="00F90CA8">
        <w:br/>
        <w:t xml:space="preserve">        }</w:t>
      </w:r>
      <w:r w:rsidRPr="00F90CA8">
        <w:br/>
      </w:r>
      <w:r w:rsidRPr="00F90CA8">
        <w:br/>
        <w:t xml:space="preserve">        User </w:t>
      </w:r>
      <w:proofErr w:type="spellStart"/>
      <w:r w:rsidRPr="00F90CA8">
        <w:t>user</w:t>
      </w:r>
      <w:proofErr w:type="spellEnd"/>
      <w:r w:rsidRPr="00F90CA8">
        <w:t xml:space="preserve"> = new User();</w:t>
      </w:r>
      <w:r w:rsidRPr="00F90CA8">
        <w:br/>
        <w:t xml:space="preserve">        </w:t>
      </w:r>
      <w:proofErr w:type="spellStart"/>
      <w:r w:rsidRPr="00F90CA8">
        <w:t>user.setEmail</w:t>
      </w:r>
      <w:proofErr w:type="spellEnd"/>
      <w:r w:rsidRPr="00F90CA8">
        <w:t>(</w:t>
      </w:r>
      <w:proofErr w:type="spellStart"/>
      <w:r w:rsidRPr="00F90CA8">
        <w:t>request.email</w:t>
      </w:r>
      <w:proofErr w:type="spellEnd"/>
      <w:r w:rsidRPr="00F90CA8">
        <w:t>());</w:t>
      </w:r>
      <w:r w:rsidRPr="00F90CA8">
        <w:br/>
        <w:t xml:space="preserve">        </w:t>
      </w:r>
      <w:proofErr w:type="spellStart"/>
      <w:r w:rsidRPr="00F90CA8">
        <w:t>user.setPassword</w:t>
      </w:r>
      <w:proofErr w:type="spellEnd"/>
      <w:r w:rsidRPr="00F90CA8">
        <w:t>(</w:t>
      </w:r>
      <w:proofErr w:type="spellStart"/>
      <w:r w:rsidRPr="00F90CA8">
        <w:t>passwordEncoder.encode</w:t>
      </w:r>
      <w:proofErr w:type="spellEnd"/>
      <w:r w:rsidRPr="00F90CA8">
        <w:t>(</w:t>
      </w:r>
      <w:proofErr w:type="spellStart"/>
      <w:r w:rsidRPr="00F90CA8">
        <w:t>request.password</w:t>
      </w:r>
      <w:proofErr w:type="spellEnd"/>
      <w:r w:rsidRPr="00F90CA8">
        <w:t>()));</w:t>
      </w:r>
      <w:r w:rsidRPr="00F90CA8">
        <w:br/>
        <w:t xml:space="preserve">        </w:t>
      </w:r>
      <w:proofErr w:type="spellStart"/>
      <w:r w:rsidRPr="00F90CA8">
        <w:t>userRepository.save</w:t>
      </w:r>
      <w:proofErr w:type="spellEnd"/>
      <w:r w:rsidRPr="00F90CA8">
        <w:t>(user);</w:t>
      </w:r>
      <w:r w:rsidRPr="00F90CA8">
        <w:br/>
      </w:r>
      <w:r w:rsidRPr="00F90CA8">
        <w:br/>
        <w:t xml:space="preserve">        Portfolio </w:t>
      </w:r>
      <w:proofErr w:type="spellStart"/>
      <w:r w:rsidRPr="00F90CA8">
        <w:t>portfolio</w:t>
      </w:r>
      <w:proofErr w:type="spellEnd"/>
      <w:r w:rsidRPr="00F90CA8">
        <w:t xml:space="preserve"> = new Portfolio();</w:t>
      </w:r>
      <w:r w:rsidRPr="00F90CA8">
        <w:br/>
        <w:t xml:space="preserve">        </w:t>
      </w:r>
      <w:proofErr w:type="spellStart"/>
      <w:r w:rsidRPr="00F90CA8">
        <w:t>portfolio.setUser</w:t>
      </w:r>
      <w:proofErr w:type="spellEnd"/>
      <w:r w:rsidRPr="00F90CA8">
        <w:t>(user);</w:t>
      </w:r>
      <w:r w:rsidRPr="00F90CA8">
        <w:br/>
        <w:t xml:space="preserve">        </w:t>
      </w:r>
      <w:proofErr w:type="spellStart"/>
      <w:r w:rsidRPr="00F90CA8">
        <w:t>portfolioRepository.save</w:t>
      </w:r>
      <w:proofErr w:type="spellEnd"/>
      <w:r w:rsidRPr="00F90CA8">
        <w:t>(portfolio);</w:t>
      </w:r>
      <w:r w:rsidRPr="00F90CA8">
        <w:br/>
      </w:r>
      <w:r w:rsidRPr="00F90CA8">
        <w:br/>
        <w:t xml:space="preserve">        return </w:t>
      </w:r>
      <w:proofErr w:type="spellStart"/>
      <w:r w:rsidRPr="00F90CA8">
        <w:t>toResponse</w:t>
      </w:r>
      <w:proofErr w:type="spellEnd"/>
      <w:r w:rsidRPr="00F90CA8">
        <w:t>(user);</w:t>
      </w:r>
      <w:r w:rsidRPr="00F90CA8">
        <w:br/>
        <w:t xml:space="preserve">    }</w:t>
      </w:r>
      <w:r w:rsidRPr="00F90CA8">
        <w:br/>
      </w:r>
      <w:r w:rsidRPr="00F90CA8">
        <w:br/>
        <w:t xml:space="preserve">    public </w:t>
      </w:r>
      <w:proofErr w:type="spellStart"/>
      <w:r w:rsidRPr="00F90CA8">
        <w:t>UserResponse</w:t>
      </w:r>
      <w:proofErr w:type="spellEnd"/>
      <w:r w:rsidRPr="00F90CA8">
        <w:t xml:space="preserve"> </w:t>
      </w:r>
      <w:proofErr w:type="spellStart"/>
      <w:r w:rsidRPr="00F90CA8">
        <w:t>getUserById</w:t>
      </w:r>
      <w:proofErr w:type="spellEnd"/>
      <w:r w:rsidRPr="00F90CA8">
        <w:t xml:space="preserve">(UUID </w:t>
      </w:r>
      <w:proofErr w:type="spellStart"/>
      <w:r w:rsidRPr="00F90CA8">
        <w:t>userId</w:t>
      </w:r>
      <w:proofErr w:type="spellEnd"/>
      <w:r w:rsidRPr="00F90CA8">
        <w:t>) {</w:t>
      </w:r>
      <w:r w:rsidRPr="00F90CA8">
        <w:br/>
        <w:t xml:space="preserve">        User </w:t>
      </w:r>
      <w:proofErr w:type="spellStart"/>
      <w:r w:rsidRPr="00F90CA8">
        <w:t>user</w:t>
      </w:r>
      <w:proofErr w:type="spellEnd"/>
      <w:r w:rsidRPr="00F90CA8">
        <w:t xml:space="preserve"> = </w:t>
      </w:r>
      <w:proofErr w:type="spellStart"/>
      <w:r w:rsidRPr="00F90CA8">
        <w:t>userRepository.findById</w:t>
      </w:r>
      <w:proofErr w:type="spellEnd"/>
      <w:r w:rsidRPr="00F90CA8">
        <w:t>(</w:t>
      </w:r>
      <w:proofErr w:type="spellStart"/>
      <w:r w:rsidRPr="00F90CA8">
        <w:t>userId</w:t>
      </w:r>
      <w:proofErr w:type="spellEnd"/>
      <w:r w:rsidRPr="00F90CA8">
        <w:t>)</w:t>
      </w:r>
      <w:r w:rsidRPr="00F90CA8">
        <w:br/>
        <w:t xml:space="preserve">                .filter(u -&gt; </w:t>
      </w:r>
      <w:proofErr w:type="spellStart"/>
      <w:r w:rsidRPr="00F90CA8">
        <w:t>u.getDeletedAt</w:t>
      </w:r>
      <w:proofErr w:type="spellEnd"/>
      <w:r w:rsidRPr="00F90CA8">
        <w:t>() == null)</w:t>
      </w:r>
      <w:r w:rsidRPr="00F90CA8">
        <w:br/>
        <w:t xml:space="preserve">                .</w:t>
      </w:r>
      <w:proofErr w:type="spellStart"/>
      <w:r w:rsidRPr="00F90CA8">
        <w:t>orElseThrow</w:t>
      </w:r>
      <w:proofErr w:type="spellEnd"/>
      <w:r w:rsidRPr="00F90CA8">
        <w:t xml:space="preserve">(() -&gt; new </w:t>
      </w:r>
      <w:proofErr w:type="spellStart"/>
      <w:r w:rsidRPr="00F90CA8">
        <w:t>EntityNotFoundException</w:t>
      </w:r>
      <w:proofErr w:type="spellEnd"/>
      <w:r w:rsidRPr="00F90CA8">
        <w:t xml:space="preserve">("User not found: " + </w:t>
      </w:r>
      <w:proofErr w:type="spellStart"/>
      <w:r w:rsidRPr="00F90CA8">
        <w:t>userId</w:t>
      </w:r>
      <w:proofErr w:type="spellEnd"/>
      <w:r w:rsidRPr="00F90CA8">
        <w:t>));</w:t>
      </w:r>
      <w:r w:rsidRPr="00F90CA8">
        <w:br/>
        <w:t xml:space="preserve">        return </w:t>
      </w:r>
      <w:proofErr w:type="spellStart"/>
      <w:r w:rsidRPr="00F90CA8">
        <w:t>toResponse</w:t>
      </w:r>
      <w:proofErr w:type="spellEnd"/>
      <w:r w:rsidRPr="00F90CA8">
        <w:t>(user);</w:t>
      </w:r>
      <w:r w:rsidRPr="00F90CA8">
        <w:br/>
        <w:t xml:space="preserve">    }</w:t>
      </w:r>
      <w:r w:rsidRPr="00F90CA8">
        <w:br/>
      </w:r>
      <w:r w:rsidRPr="00F90CA8">
        <w:br/>
        <w:t xml:space="preserve">    private </w:t>
      </w:r>
      <w:proofErr w:type="spellStart"/>
      <w:r w:rsidRPr="00F90CA8">
        <w:t>UserResponse</w:t>
      </w:r>
      <w:proofErr w:type="spellEnd"/>
      <w:r w:rsidRPr="00F90CA8">
        <w:t xml:space="preserve"> </w:t>
      </w:r>
      <w:proofErr w:type="spellStart"/>
      <w:r w:rsidRPr="00F90CA8">
        <w:t>toResponse</w:t>
      </w:r>
      <w:proofErr w:type="spellEnd"/>
      <w:r w:rsidRPr="00F90CA8">
        <w:t>(User user) {</w:t>
      </w:r>
      <w:r w:rsidRPr="00F90CA8">
        <w:br/>
        <w:t xml:space="preserve">        return new </w:t>
      </w:r>
      <w:proofErr w:type="spellStart"/>
      <w:r w:rsidRPr="00F90CA8">
        <w:t>UserResponse</w:t>
      </w:r>
      <w:proofErr w:type="spellEnd"/>
      <w:r w:rsidRPr="00F90CA8">
        <w:t>(</w:t>
      </w:r>
      <w:proofErr w:type="spellStart"/>
      <w:r w:rsidRPr="00F90CA8">
        <w:t>user.getId</w:t>
      </w:r>
      <w:proofErr w:type="spellEnd"/>
      <w:r w:rsidRPr="00F90CA8">
        <w:t xml:space="preserve">(), </w:t>
      </w:r>
      <w:proofErr w:type="spellStart"/>
      <w:r w:rsidRPr="00F90CA8">
        <w:t>user.getEmail</w:t>
      </w:r>
      <w:proofErr w:type="spellEnd"/>
      <w:r w:rsidRPr="00F90CA8">
        <w:t xml:space="preserve">(), </w:t>
      </w:r>
      <w:proofErr w:type="spellStart"/>
      <w:r w:rsidRPr="00F90CA8">
        <w:t>user.getCreatedAt</w:t>
      </w:r>
      <w:proofErr w:type="spellEnd"/>
      <w:r w:rsidRPr="00F90CA8">
        <w:t>());</w:t>
      </w:r>
      <w:r w:rsidRPr="00F90CA8">
        <w:br/>
        <w:t xml:space="preserve">    }</w:t>
      </w:r>
      <w:r w:rsidRPr="00F90CA8">
        <w:br/>
        <w:t>}</w:t>
      </w:r>
      <w:r w:rsidRPr="00F90CA8">
        <w:br/>
      </w:r>
      <w:r w:rsidRPr="00F90CA8">
        <w:br/>
        <w:t>--------------------------------------------------------------------------------</w:t>
      </w:r>
    </w:p>
    <w:p w14:paraId="76F4496C" w14:textId="13F132DE" w:rsidR="005074DF" w:rsidRPr="005074DF" w:rsidRDefault="005074DF" w:rsidP="005074DF">
      <w:pPr>
        <w:pStyle w:val="a4"/>
        <w:rPr>
          <w:b/>
          <w:bCs w:val="0"/>
          <w:lang w:val="en-US" w:eastAsia="ru-RU"/>
        </w:rPr>
      </w:pPr>
      <w:r w:rsidRPr="005074DF">
        <w:rPr>
          <w:b/>
          <w:bCs w:val="0"/>
          <w:lang w:eastAsia="ru-RU"/>
        </w:rPr>
        <w:t>Реализация</w:t>
      </w:r>
      <w:r w:rsidRPr="005074DF">
        <w:rPr>
          <w:b/>
          <w:bCs w:val="0"/>
          <w:lang w:val="en-US" w:eastAsia="ru-RU"/>
        </w:rPr>
        <w:t xml:space="preserve"> </w:t>
      </w:r>
      <w:r>
        <w:rPr>
          <w:b/>
          <w:bCs w:val="0"/>
          <w:lang w:eastAsia="ru-RU"/>
        </w:rPr>
        <w:t>интерфейса</w:t>
      </w:r>
    </w:p>
    <w:p w14:paraId="06DA2B73" w14:textId="6FB689C1" w:rsidR="005074DF" w:rsidRPr="005074DF" w:rsidRDefault="005074DF" w:rsidP="005074DF">
      <w:pPr>
        <w:pStyle w:val="ad"/>
        <w:ind w:firstLine="0"/>
      </w:pPr>
      <w:r w:rsidRPr="005074DF">
        <w:t>================================================================================</w:t>
      </w:r>
      <w:r w:rsidRPr="005074DF">
        <w:br/>
        <w:t>СЛОЙ PRESENTATION (screens/)</w:t>
      </w:r>
      <w:r w:rsidRPr="005074DF">
        <w:br/>
        <w:t>================================================================================</w:t>
      </w:r>
      <w:r w:rsidRPr="005074DF">
        <w:br/>
      </w:r>
      <w:r w:rsidRPr="005074DF">
        <w:br/>
        <w:t>mobile/</w:t>
      </w:r>
      <w:proofErr w:type="spellStart"/>
      <w:r w:rsidRPr="005074DF">
        <w:t>src</w:t>
      </w:r>
      <w:proofErr w:type="spellEnd"/>
      <w:r w:rsidRPr="005074DF">
        <w:t>/screens/auth/</w:t>
      </w:r>
      <w:proofErr w:type="spellStart"/>
      <w:r w:rsidRPr="005074DF">
        <w:t>LoginScreen.tsx</w:t>
      </w:r>
      <w:proofErr w:type="spellEnd"/>
      <w:r w:rsidRPr="005074DF">
        <w:br/>
        <w:t>import React, {</w:t>
      </w:r>
      <w:proofErr w:type="spellStart"/>
      <w:r w:rsidRPr="005074DF">
        <w:t>useState</w:t>
      </w:r>
      <w:proofErr w:type="spellEnd"/>
      <w:r w:rsidRPr="005074DF">
        <w:t>} from 'react';</w:t>
      </w:r>
      <w:r w:rsidRPr="005074DF">
        <w:br/>
        <w:t>import {</w:t>
      </w:r>
      <w:r w:rsidRPr="005074DF">
        <w:br/>
        <w:t xml:space="preserve">  Alert,</w:t>
      </w:r>
      <w:r w:rsidRPr="005074DF">
        <w:br/>
        <w:t xml:space="preserve">  </w:t>
      </w:r>
      <w:proofErr w:type="spellStart"/>
      <w:r w:rsidRPr="005074DF">
        <w:t>KeyboardAvoidingView</w:t>
      </w:r>
      <w:proofErr w:type="spellEnd"/>
      <w:r w:rsidRPr="005074DF">
        <w:t>,</w:t>
      </w:r>
      <w:r w:rsidRPr="005074DF">
        <w:br/>
        <w:t xml:space="preserve">  Platform,</w:t>
      </w:r>
      <w:r w:rsidRPr="005074DF">
        <w:br/>
        <w:t xml:space="preserve">  Pressable,</w:t>
      </w:r>
      <w:r w:rsidRPr="005074DF">
        <w:br/>
        <w:t xml:space="preserve">  </w:t>
      </w:r>
      <w:proofErr w:type="spellStart"/>
      <w:r w:rsidRPr="005074DF">
        <w:t>StyleSheet</w:t>
      </w:r>
      <w:proofErr w:type="spellEnd"/>
      <w:r w:rsidRPr="005074DF">
        <w:t>,</w:t>
      </w:r>
      <w:r w:rsidRPr="005074DF">
        <w:br/>
        <w:t xml:space="preserve">  Text,</w:t>
      </w:r>
      <w:r w:rsidRPr="005074DF">
        <w:br/>
        <w:t xml:space="preserve">  </w:t>
      </w:r>
      <w:proofErr w:type="spellStart"/>
      <w:r w:rsidRPr="005074DF">
        <w:t>TextInput</w:t>
      </w:r>
      <w:proofErr w:type="spellEnd"/>
      <w:r w:rsidRPr="005074DF">
        <w:t>,</w:t>
      </w:r>
      <w:r w:rsidRPr="005074DF">
        <w:br/>
        <w:t xml:space="preserve">  View,</w:t>
      </w:r>
      <w:r w:rsidRPr="005074DF">
        <w:br/>
        <w:t>} from 'react-native';</w:t>
      </w:r>
      <w:r w:rsidRPr="005074DF">
        <w:br/>
        <w:t>import {</w:t>
      </w:r>
      <w:proofErr w:type="spellStart"/>
      <w:r w:rsidRPr="005074DF">
        <w:t>useNavigation</w:t>
      </w:r>
      <w:proofErr w:type="spellEnd"/>
      <w:r w:rsidRPr="005074DF">
        <w:t>} from '@react-navigation/native';</w:t>
      </w:r>
      <w:r w:rsidRPr="005074DF">
        <w:br/>
        <w:t>import {</w:t>
      </w:r>
      <w:proofErr w:type="spellStart"/>
      <w:r w:rsidRPr="005074DF">
        <w:t>userStore</w:t>
      </w:r>
      <w:proofErr w:type="spellEnd"/>
      <w:r w:rsidRPr="005074DF">
        <w:t>} from '../../stores/</w:t>
      </w:r>
      <w:proofErr w:type="spellStart"/>
      <w:r w:rsidRPr="005074DF">
        <w:t>rootStore</w:t>
      </w:r>
      <w:proofErr w:type="spellEnd"/>
      <w:r w:rsidRPr="005074DF">
        <w:t>';</w:t>
      </w:r>
      <w:r w:rsidRPr="005074DF">
        <w:br/>
        <w:t>import {</w:t>
      </w:r>
      <w:proofErr w:type="spellStart"/>
      <w:r w:rsidRPr="005074DF">
        <w:t>AuthNavProp</w:t>
      </w:r>
      <w:proofErr w:type="spellEnd"/>
      <w:r w:rsidRPr="005074DF">
        <w:t>} from '../../navigation/types';</w:t>
      </w:r>
      <w:r w:rsidRPr="005074DF">
        <w:br/>
        <w:t>import {</w:t>
      </w:r>
      <w:proofErr w:type="spellStart"/>
      <w:r w:rsidRPr="005074DF">
        <w:t>LoadingSpinner</w:t>
      </w:r>
      <w:proofErr w:type="spellEnd"/>
      <w:r w:rsidRPr="005074DF">
        <w:t>} from '../../components/</w:t>
      </w:r>
      <w:proofErr w:type="spellStart"/>
      <w:r w:rsidRPr="005074DF">
        <w:t>LoadingSpinner</w:t>
      </w:r>
      <w:proofErr w:type="spellEnd"/>
      <w:r w:rsidRPr="005074DF">
        <w:t>';</w:t>
      </w:r>
      <w:r w:rsidRPr="005074DF">
        <w:br/>
        <w:t>import {observer} from '</w:t>
      </w:r>
      <w:proofErr w:type="spellStart"/>
      <w:r w:rsidRPr="005074DF">
        <w:t>mobx</w:t>
      </w:r>
      <w:proofErr w:type="spellEnd"/>
      <w:r w:rsidRPr="005074DF">
        <w:t>-react-lite';</w:t>
      </w:r>
      <w:r w:rsidRPr="005074DF">
        <w:br/>
      </w:r>
      <w:r w:rsidRPr="005074DF">
        <w:br/>
        <w:t xml:space="preserve">const </w:t>
      </w:r>
      <w:proofErr w:type="spellStart"/>
      <w:r w:rsidRPr="005074DF">
        <w:t>LoginScreen</w:t>
      </w:r>
      <w:proofErr w:type="spellEnd"/>
      <w:r w:rsidRPr="005074DF">
        <w:t xml:space="preserve"> = observer(() =&gt; {</w:t>
      </w:r>
      <w:r w:rsidRPr="005074DF">
        <w:br/>
        <w:t xml:space="preserve">  const navigation = </w:t>
      </w:r>
      <w:proofErr w:type="spellStart"/>
      <w:r w:rsidRPr="005074DF">
        <w:t>useNavigation</w:t>
      </w:r>
      <w:proofErr w:type="spellEnd"/>
      <w:r w:rsidRPr="005074DF">
        <w:t>&lt;</w:t>
      </w:r>
      <w:proofErr w:type="spellStart"/>
      <w:r w:rsidRPr="005074DF">
        <w:t>AuthNavProp</w:t>
      </w:r>
      <w:proofErr w:type="spellEnd"/>
      <w:r w:rsidRPr="005074DF">
        <w:t>&gt;();</w:t>
      </w:r>
      <w:r w:rsidRPr="005074DF">
        <w:br/>
        <w:t xml:space="preserve">  const [email, </w:t>
      </w:r>
      <w:proofErr w:type="spellStart"/>
      <w:r w:rsidRPr="005074DF">
        <w:t>setEmail</w:t>
      </w:r>
      <w:proofErr w:type="spellEnd"/>
      <w:r w:rsidRPr="005074DF">
        <w:t xml:space="preserve">] = </w:t>
      </w:r>
      <w:proofErr w:type="spellStart"/>
      <w:r w:rsidRPr="005074DF">
        <w:t>useState</w:t>
      </w:r>
      <w:proofErr w:type="spellEnd"/>
      <w:r w:rsidRPr="005074DF">
        <w:t>('');</w:t>
      </w:r>
      <w:r w:rsidRPr="005074DF">
        <w:br/>
        <w:t xml:space="preserve">  const [password, </w:t>
      </w:r>
      <w:proofErr w:type="spellStart"/>
      <w:r w:rsidRPr="005074DF">
        <w:t>setPassword</w:t>
      </w:r>
      <w:proofErr w:type="spellEnd"/>
      <w:r w:rsidRPr="005074DF">
        <w:t xml:space="preserve">] = </w:t>
      </w:r>
      <w:proofErr w:type="spellStart"/>
      <w:r w:rsidRPr="005074DF">
        <w:t>useState</w:t>
      </w:r>
      <w:proofErr w:type="spellEnd"/>
      <w:r w:rsidRPr="005074DF">
        <w:t>('');</w:t>
      </w:r>
      <w:r w:rsidRPr="005074DF">
        <w:br/>
      </w:r>
      <w:r w:rsidRPr="005074DF">
        <w:br/>
        <w:t xml:space="preserve">  const </w:t>
      </w:r>
      <w:proofErr w:type="spellStart"/>
      <w:r w:rsidRPr="005074DF">
        <w:t>handleLogin</w:t>
      </w:r>
      <w:proofErr w:type="spellEnd"/>
      <w:r w:rsidRPr="005074DF">
        <w:t xml:space="preserve"> = async () =&gt; {</w:t>
      </w:r>
      <w:r w:rsidRPr="005074DF">
        <w:br/>
        <w:t xml:space="preserve">    if (!email || !password) {</w:t>
      </w:r>
      <w:r w:rsidRPr="005074DF">
        <w:br/>
        <w:t xml:space="preserve">      </w:t>
      </w:r>
      <w:proofErr w:type="spellStart"/>
      <w:r w:rsidRPr="005074DF">
        <w:t>Alert.alert</w:t>
      </w:r>
      <w:proofErr w:type="spellEnd"/>
      <w:r w:rsidRPr="005074DF">
        <w:t>('Error', 'Please fill in all fields');</w:t>
      </w:r>
      <w:r w:rsidRPr="005074DF">
        <w:br/>
        <w:t xml:space="preserve">      return;</w:t>
      </w:r>
      <w:r w:rsidRPr="005074DF">
        <w:br/>
        <w:t xml:space="preserve">    }</w:t>
      </w:r>
      <w:r w:rsidRPr="005074DF">
        <w:br/>
        <w:t xml:space="preserve">    try {</w:t>
      </w:r>
      <w:r w:rsidRPr="005074DF">
        <w:br/>
        <w:t xml:space="preserve">      await </w:t>
      </w:r>
      <w:proofErr w:type="spellStart"/>
      <w:r w:rsidRPr="005074DF">
        <w:t>userStore.login</w:t>
      </w:r>
      <w:proofErr w:type="spellEnd"/>
      <w:r w:rsidRPr="005074DF">
        <w:t>(email, password);</w:t>
      </w:r>
      <w:r w:rsidRPr="005074DF">
        <w:br/>
        <w:t xml:space="preserve">    } catch {</w:t>
      </w:r>
      <w:r w:rsidRPr="005074DF">
        <w:br/>
        <w:t xml:space="preserve">      </w:t>
      </w:r>
      <w:proofErr w:type="spellStart"/>
      <w:r w:rsidRPr="005074DF">
        <w:t>Alert.alert</w:t>
      </w:r>
      <w:proofErr w:type="spellEnd"/>
      <w:r w:rsidRPr="005074DF">
        <w:t xml:space="preserve">('Error', </w:t>
      </w:r>
      <w:proofErr w:type="spellStart"/>
      <w:r w:rsidRPr="005074DF">
        <w:t>userStore.error</w:t>
      </w:r>
      <w:proofErr w:type="spellEnd"/>
      <w:r w:rsidRPr="005074DF">
        <w:t xml:space="preserve"> ?? 'Login failed');</w:t>
      </w:r>
      <w:r w:rsidRPr="005074DF">
        <w:br/>
        <w:t xml:space="preserve">  </w:t>
      </w:r>
      <w:proofErr w:type="gramStart"/>
      <w:r w:rsidRPr="005074DF">
        <w:t xml:space="preserve">  }</w:t>
      </w:r>
      <w:proofErr w:type="gramEnd"/>
      <w:r w:rsidRPr="005074DF">
        <w:br/>
      </w:r>
      <w:r w:rsidRPr="005074DF">
        <w:lastRenderedPageBreak/>
        <w:t xml:space="preserve">  };</w:t>
      </w:r>
      <w:r w:rsidRPr="005074DF">
        <w:br/>
      </w:r>
      <w:r w:rsidRPr="005074DF">
        <w:br/>
        <w:t xml:space="preserve">  if (</w:t>
      </w:r>
      <w:proofErr w:type="spellStart"/>
      <w:r w:rsidRPr="005074DF">
        <w:t>userStore.loading</w:t>
      </w:r>
      <w:proofErr w:type="spellEnd"/>
      <w:r w:rsidRPr="005074DF">
        <w:t>) {</w:t>
      </w:r>
      <w:r w:rsidRPr="005074DF">
        <w:br/>
        <w:t xml:space="preserve">    return &lt;</w:t>
      </w:r>
      <w:proofErr w:type="spellStart"/>
      <w:r w:rsidRPr="005074DF">
        <w:t>LoadingSpinner</w:t>
      </w:r>
      <w:proofErr w:type="spellEnd"/>
      <w:r w:rsidRPr="005074DF">
        <w:t xml:space="preserve"> /&gt;;</w:t>
      </w:r>
      <w:r w:rsidRPr="005074DF">
        <w:br/>
        <w:t xml:space="preserve">  }</w:t>
      </w:r>
      <w:r w:rsidRPr="005074DF">
        <w:br/>
      </w:r>
      <w:r w:rsidRPr="005074DF">
        <w:br/>
        <w:t xml:space="preserve">  return (</w:t>
      </w:r>
      <w:r w:rsidRPr="005074DF">
        <w:br/>
        <w:t xml:space="preserve">    &lt;</w:t>
      </w:r>
      <w:proofErr w:type="spellStart"/>
      <w:r w:rsidRPr="005074DF">
        <w:t>KeyboardAvoidingView</w:t>
      </w:r>
      <w:proofErr w:type="spellEnd"/>
      <w:r w:rsidRPr="005074DF">
        <w:t xml:space="preserve"> style={</w:t>
      </w:r>
      <w:proofErr w:type="spellStart"/>
      <w:r w:rsidRPr="005074DF">
        <w:t>styles.container</w:t>
      </w:r>
      <w:proofErr w:type="spellEnd"/>
      <w:r w:rsidRPr="005074DF">
        <w:t>} behavior</w:t>
      </w:r>
      <w:proofErr w:type="gramStart"/>
      <w:r w:rsidRPr="005074DF">
        <w:t>={</w:t>
      </w:r>
      <w:proofErr w:type="spellStart"/>
      <w:proofErr w:type="gramEnd"/>
      <w:r w:rsidRPr="005074DF">
        <w:t>Platform.OS</w:t>
      </w:r>
      <w:proofErr w:type="spellEnd"/>
      <w:r w:rsidRPr="005074DF">
        <w:t xml:space="preserve"> === '</w:t>
      </w:r>
      <w:proofErr w:type="spellStart"/>
      <w:r w:rsidRPr="005074DF">
        <w:t>ios</w:t>
      </w:r>
      <w:proofErr w:type="gramStart"/>
      <w:r w:rsidRPr="005074DF">
        <w:t>'</w:t>
      </w:r>
      <w:proofErr w:type="spellEnd"/>
      <w:r w:rsidRPr="005074DF">
        <w:t xml:space="preserve"> ?</w:t>
      </w:r>
      <w:proofErr w:type="gramEnd"/>
      <w:r w:rsidRPr="005074DF">
        <w:t xml:space="preserve"> 'padding' : undefined}&gt;</w:t>
      </w:r>
      <w:r w:rsidRPr="005074DF">
        <w:br/>
        <w:t xml:space="preserve">      &lt;Text style={</w:t>
      </w:r>
      <w:proofErr w:type="spellStart"/>
      <w:r w:rsidRPr="005074DF">
        <w:t>styles.title</w:t>
      </w:r>
      <w:proofErr w:type="spellEnd"/>
      <w:r w:rsidRPr="005074DF">
        <w:t>}&gt;</w:t>
      </w:r>
      <w:proofErr w:type="spellStart"/>
      <w:r w:rsidRPr="005074DF">
        <w:t>InvestAgg</w:t>
      </w:r>
      <w:proofErr w:type="spellEnd"/>
      <w:r w:rsidRPr="005074DF">
        <w:t>&lt;/Text&gt;</w:t>
      </w:r>
      <w:r w:rsidRPr="005074DF">
        <w:br/>
        <w:t xml:space="preserve">      &lt;Text style={</w:t>
      </w:r>
      <w:proofErr w:type="spellStart"/>
      <w:r w:rsidRPr="005074DF">
        <w:t>styles.subtitle</w:t>
      </w:r>
      <w:proofErr w:type="spellEnd"/>
      <w:r w:rsidRPr="005074DF">
        <w:t>}&gt;Sign in to your account&lt;/Text&gt;</w:t>
      </w:r>
      <w:r w:rsidRPr="005074DF">
        <w:br/>
      </w:r>
      <w:r w:rsidRPr="005074DF">
        <w:br/>
        <w:t xml:space="preserve">      &lt;</w:t>
      </w:r>
      <w:proofErr w:type="spellStart"/>
      <w:r w:rsidRPr="005074DF">
        <w:t>TextInput</w:t>
      </w:r>
      <w:proofErr w:type="spellEnd"/>
      <w:r w:rsidRPr="005074DF">
        <w:br/>
        <w:t xml:space="preserve">        style={</w:t>
      </w:r>
      <w:proofErr w:type="spellStart"/>
      <w:r w:rsidRPr="005074DF">
        <w:t>styles.input</w:t>
      </w:r>
      <w:proofErr w:type="spellEnd"/>
      <w:r w:rsidRPr="005074DF">
        <w:t>}</w:t>
      </w:r>
      <w:r w:rsidRPr="005074DF">
        <w:br/>
        <w:t xml:space="preserve">        placeholder="Email"</w:t>
      </w:r>
      <w:r w:rsidRPr="005074DF">
        <w:br/>
        <w:t xml:space="preserve">        value={email}</w:t>
      </w:r>
      <w:r w:rsidRPr="005074DF">
        <w:br/>
        <w:t xml:space="preserve">        </w:t>
      </w:r>
      <w:proofErr w:type="spellStart"/>
      <w:r w:rsidRPr="005074DF">
        <w:t>onChangeText</w:t>
      </w:r>
      <w:proofErr w:type="spellEnd"/>
      <w:r w:rsidRPr="005074DF">
        <w:t>={</w:t>
      </w:r>
      <w:proofErr w:type="spellStart"/>
      <w:r w:rsidRPr="005074DF">
        <w:t>setEmail</w:t>
      </w:r>
      <w:proofErr w:type="spellEnd"/>
      <w:r w:rsidRPr="005074DF">
        <w:t>}</w:t>
      </w:r>
      <w:r w:rsidRPr="005074DF">
        <w:br/>
        <w:t xml:space="preserve">        </w:t>
      </w:r>
      <w:proofErr w:type="spellStart"/>
      <w:r w:rsidRPr="005074DF">
        <w:t>autoCapitalize</w:t>
      </w:r>
      <w:proofErr w:type="spellEnd"/>
      <w:r w:rsidRPr="005074DF">
        <w:t>="none"</w:t>
      </w:r>
      <w:r w:rsidRPr="005074DF">
        <w:br/>
        <w:t xml:space="preserve">        </w:t>
      </w:r>
      <w:proofErr w:type="spellStart"/>
      <w:r w:rsidRPr="005074DF">
        <w:t>keyboardType</w:t>
      </w:r>
      <w:proofErr w:type="spellEnd"/>
      <w:r w:rsidRPr="005074DF">
        <w:t>="email-address"</w:t>
      </w:r>
      <w:r w:rsidRPr="005074DF">
        <w:br/>
        <w:t xml:space="preserve">      /&gt;</w:t>
      </w:r>
      <w:r w:rsidRPr="005074DF">
        <w:br/>
        <w:t xml:space="preserve">      &lt;</w:t>
      </w:r>
      <w:proofErr w:type="spellStart"/>
      <w:r w:rsidRPr="005074DF">
        <w:t>TextInput</w:t>
      </w:r>
      <w:proofErr w:type="spellEnd"/>
      <w:r w:rsidRPr="005074DF">
        <w:br/>
        <w:t xml:space="preserve">        style={</w:t>
      </w:r>
      <w:proofErr w:type="spellStart"/>
      <w:r w:rsidRPr="005074DF">
        <w:t>styles.input</w:t>
      </w:r>
      <w:proofErr w:type="spellEnd"/>
      <w:r w:rsidRPr="005074DF">
        <w:t>}</w:t>
      </w:r>
      <w:r w:rsidRPr="005074DF">
        <w:br/>
        <w:t xml:space="preserve">        placeholder="Password"</w:t>
      </w:r>
      <w:r w:rsidRPr="005074DF">
        <w:br/>
        <w:t xml:space="preserve">        value={password}</w:t>
      </w:r>
      <w:r w:rsidRPr="005074DF">
        <w:br/>
        <w:t xml:space="preserve">        </w:t>
      </w:r>
      <w:proofErr w:type="spellStart"/>
      <w:r w:rsidRPr="005074DF">
        <w:t>onChangeText</w:t>
      </w:r>
      <w:proofErr w:type="spellEnd"/>
      <w:r w:rsidRPr="005074DF">
        <w:t>={</w:t>
      </w:r>
      <w:proofErr w:type="spellStart"/>
      <w:r w:rsidRPr="005074DF">
        <w:t>setPassword</w:t>
      </w:r>
      <w:proofErr w:type="spellEnd"/>
      <w:r w:rsidRPr="005074DF">
        <w:t>}</w:t>
      </w:r>
      <w:r w:rsidRPr="005074DF">
        <w:br/>
        <w:t xml:space="preserve">        </w:t>
      </w:r>
      <w:proofErr w:type="spellStart"/>
      <w:r w:rsidRPr="005074DF">
        <w:t>secureTextEntry</w:t>
      </w:r>
      <w:proofErr w:type="spellEnd"/>
      <w:r w:rsidRPr="005074DF">
        <w:br/>
        <w:t xml:space="preserve">      /&gt;</w:t>
      </w:r>
      <w:r w:rsidRPr="005074DF">
        <w:br/>
      </w:r>
      <w:r w:rsidRPr="005074DF">
        <w:br/>
        <w:t xml:space="preserve">      &lt;Pressable style={</w:t>
      </w:r>
      <w:proofErr w:type="spellStart"/>
      <w:r w:rsidRPr="005074DF">
        <w:t>styles.button</w:t>
      </w:r>
      <w:proofErr w:type="spellEnd"/>
      <w:r w:rsidRPr="005074DF">
        <w:t xml:space="preserve">} </w:t>
      </w:r>
      <w:proofErr w:type="spellStart"/>
      <w:r w:rsidRPr="005074DF">
        <w:t>onPress</w:t>
      </w:r>
      <w:proofErr w:type="spellEnd"/>
      <w:r w:rsidRPr="005074DF">
        <w:t>={</w:t>
      </w:r>
      <w:proofErr w:type="spellStart"/>
      <w:r w:rsidRPr="005074DF">
        <w:t>handleLogin</w:t>
      </w:r>
      <w:proofErr w:type="spellEnd"/>
      <w:r w:rsidRPr="005074DF">
        <w:t>}&gt;</w:t>
      </w:r>
      <w:r w:rsidRPr="005074DF">
        <w:br/>
        <w:t xml:space="preserve">        &lt;Text style={</w:t>
      </w:r>
      <w:proofErr w:type="spellStart"/>
      <w:r w:rsidRPr="005074DF">
        <w:t>styles.buttonText</w:t>
      </w:r>
      <w:proofErr w:type="spellEnd"/>
      <w:r w:rsidRPr="005074DF">
        <w:t>}&gt;Sign In&lt;/Text&gt;</w:t>
      </w:r>
      <w:r w:rsidRPr="005074DF">
        <w:br/>
        <w:t xml:space="preserve">      &lt;/Pressable&gt;</w:t>
      </w:r>
      <w:r w:rsidRPr="005074DF">
        <w:br/>
      </w:r>
      <w:r w:rsidRPr="005074DF">
        <w:br/>
        <w:t xml:space="preserve">      &lt;Pressable </w:t>
      </w:r>
      <w:proofErr w:type="spellStart"/>
      <w:r w:rsidRPr="005074DF">
        <w:t>onPress</w:t>
      </w:r>
      <w:proofErr w:type="spellEnd"/>
      <w:r w:rsidRPr="005074DF">
        <w:t xml:space="preserve">={() =&gt; </w:t>
      </w:r>
      <w:proofErr w:type="spellStart"/>
      <w:r w:rsidRPr="005074DF">
        <w:t>navigation.navigate</w:t>
      </w:r>
      <w:proofErr w:type="spellEnd"/>
      <w:r w:rsidRPr="005074DF">
        <w:t>('Register')}&gt;</w:t>
      </w:r>
      <w:r w:rsidRPr="005074DF">
        <w:br/>
        <w:t xml:space="preserve">        &lt;Text style={</w:t>
      </w:r>
      <w:proofErr w:type="spellStart"/>
      <w:r w:rsidRPr="005074DF">
        <w:t>styles.link</w:t>
      </w:r>
      <w:proofErr w:type="spellEnd"/>
      <w:r w:rsidRPr="005074DF">
        <w:t>}&gt;Don't have an account? Register&lt;/Text&gt;</w:t>
      </w:r>
      <w:r w:rsidRPr="005074DF">
        <w:br/>
        <w:t xml:space="preserve">      &lt;/Pressable&gt;</w:t>
      </w:r>
      <w:r w:rsidRPr="005074DF">
        <w:br/>
        <w:t xml:space="preserve">    &lt;/</w:t>
      </w:r>
      <w:proofErr w:type="spellStart"/>
      <w:r w:rsidRPr="005074DF">
        <w:t>KeyboardAvoidingView</w:t>
      </w:r>
      <w:proofErr w:type="spellEnd"/>
      <w:r w:rsidRPr="005074DF">
        <w:t>&gt;</w:t>
      </w:r>
      <w:r w:rsidRPr="005074DF">
        <w:br/>
        <w:t xml:space="preserve">  );</w:t>
      </w:r>
      <w:r w:rsidRPr="005074DF">
        <w:br/>
        <w:t>});</w:t>
      </w:r>
      <w:r w:rsidRPr="005074DF">
        <w:br/>
      </w:r>
      <w:r w:rsidRPr="005074DF">
        <w:br/>
        <w:t xml:space="preserve">export default </w:t>
      </w:r>
      <w:proofErr w:type="spellStart"/>
      <w:r w:rsidRPr="005074DF">
        <w:t>LoginScreen</w:t>
      </w:r>
      <w:proofErr w:type="spellEnd"/>
      <w:r w:rsidRPr="005074DF">
        <w:t>;</w:t>
      </w:r>
      <w:r w:rsidRPr="005074DF">
        <w:br/>
      </w:r>
      <w:r w:rsidRPr="005074DF">
        <w:br/>
        <w:t xml:space="preserve">const styles = </w:t>
      </w:r>
      <w:proofErr w:type="spellStart"/>
      <w:r w:rsidRPr="005074DF">
        <w:t>StyleSheet.create</w:t>
      </w:r>
      <w:proofErr w:type="spellEnd"/>
      <w:r w:rsidRPr="005074DF">
        <w:t>({</w:t>
      </w:r>
      <w:r w:rsidRPr="005074DF">
        <w:br/>
        <w:t xml:space="preserve">  container: {flex: 1, </w:t>
      </w:r>
      <w:proofErr w:type="spellStart"/>
      <w:r w:rsidRPr="005074DF">
        <w:t>justifyContent</w:t>
      </w:r>
      <w:proofErr w:type="spellEnd"/>
      <w:r w:rsidRPr="005074DF">
        <w:t xml:space="preserve">: 'center', padding: 24, </w:t>
      </w:r>
      <w:proofErr w:type="spellStart"/>
      <w:r w:rsidRPr="005074DF">
        <w:t>backgroundColor</w:t>
      </w:r>
      <w:proofErr w:type="spellEnd"/>
      <w:r w:rsidRPr="005074DF">
        <w:t>: '#F5F7FA'},</w:t>
      </w:r>
      <w:r w:rsidRPr="005074DF">
        <w:br/>
        <w:t xml:space="preserve">  title: {</w:t>
      </w:r>
      <w:proofErr w:type="spellStart"/>
      <w:r w:rsidRPr="005074DF">
        <w:t>fontSize</w:t>
      </w:r>
      <w:proofErr w:type="spellEnd"/>
      <w:r w:rsidRPr="005074DF">
        <w:t xml:space="preserve">: 32, </w:t>
      </w:r>
      <w:proofErr w:type="spellStart"/>
      <w:r w:rsidRPr="005074DF">
        <w:t>fontWeight</w:t>
      </w:r>
      <w:proofErr w:type="spellEnd"/>
      <w:r w:rsidRPr="005074DF">
        <w:t xml:space="preserve">: '800', color: '#1A1A2E', </w:t>
      </w:r>
      <w:proofErr w:type="spellStart"/>
      <w:r w:rsidRPr="005074DF">
        <w:t>textAlign</w:t>
      </w:r>
      <w:proofErr w:type="spellEnd"/>
      <w:r w:rsidRPr="005074DF">
        <w:t xml:space="preserve">: 'center', </w:t>
      </w:r>
      <w:proofErr w:type="spellStart"/>
      <w:r w:rsidRPr="005074DF">
        <w:t>marginBottom</w:t>
      </w:r>
      <w:proofErr w:type="spellEnd"/>
      <w:r w:rsidRPr="005074DF">
        <w:t>: 8},</w:t>
      </w:r>
      <w:r w:rsidRPr="005074DF">
        <w:br/>
        <w:t xml:space="preserve">  subtitle: {</w:t>
      </w:r>
      <w:proofErr w:type="spellStart"/>
      <w:r w:rsidRPr="005074DF">
        <w:t>fontSize</w:t>
      </w:r>
      <w:proofErr w:type="spellEnd"/>
      <w:r w:rsidRPr="005074DF">
        <w:t xml:space="preserve">: 16, color: '#666', </w:t>
      </w:r>
      <w:proofErr w:type="spellStart"/>
      <w:r w:rsidRPr="005074DF">
        <w:t>textAlign</w:t>
      </w:r>
      <w:proofErr w:type="spellEnd"/>
      <w:r w:rsidRPr="005074DF">
        <w:t xml:space="preserve">: 'center', </w:t>
      </w:r>
      <w:proofErr w:type="spellStart"/>
      <w:r w:rsidRPr="005074DF">
        <w:t>marginBottom</w:t>
      </w:r>
      <w:proofErr w:type="spellEnd"/>
      <w:r w:rsidRPr="005074DF">
        <w:t>: 32},</w:t>
      </w:r>
      <w:r w:rsidRPr="005074DF">
        <w:br/>
        <w:t xml:space="preserve">  input: {</w:t>
      </w:r>
      <w:r w:rsidRPr="005074DF">
        <w:br/>
        <w:t xml:space="preserve">    </w:t>
      </w:r>
      <w:proofErr w:type="spellStart"/>
      <w:r w:rsidRPr="005074DF">
        <w:t>backgroundColor</w:t>
      </w:r>
      <w:proofErr w:type="spellEnd"/>
      <w:r w:rsidRPr="005074DF">
        <w:t>: '#</w:t>
      </w:r>
      <w:proofErr w:type="spellStart"/>
      <w:r w:rsidRPr="005074DF">
        <w:t>fff</w:t>
      </w:r>
      <w:proofErr w:type="spellEnd"/>
      <w:r w:rsidRPr="005074DF">
        <w:t>',</w:t>
      </w:r>
      <w:r w:rsidRPr="005074DF">
        <w:br/>
        <w:t xml:space="preserve">    </w:t>
      </w:r>
      <w:proofErr w:type="spellStart"/>
      <w:r w:rsidRPr="005074DF">
        <w:t>borderRadius</w:t>
      </w:r>
      <w:proofErr w:type="spellEnd"/>
      <w:r w:rsidRPr="005074DF">
        <w:t>: 10,</w:t>
      </w:r>
      <w:r w:rsidRPr="005074DF">
        <w:br/>
        <w:t xml:space="preserve">    padding: 14,</w:t>
      </w:r>
      <w:r w:rsidRPr="005074DF">
        <w:br/>
        <w:t xml:space="preserve">    </w:t>
      </w:r>
      <w:proofErr w:type="spellStart"/>
      <w:r w:rsidRPr="005074DF">
        <w:t>fontSize</w:t>
      </w:r>
      <w:proofErr w:type="spellEnd"/>
      <w:r w:rsidRPr="005074DF">
        <w:t>: 16,</w:t>
      </w:r>
      <w:r w:rsidRPr="005074DF">
        <w:br/>
        <w:t xml:space="preserve">    </w:t>
      </w:r>
      <w:proofErr w:type="spellStart"/>
      <w:r w:rsidRPr="005074DF">
        <w:t>marginBottom</w:t>
      </w:r>
      <w:proofErr w:type="spellEnd"/>
      <w:r w:rsidRPr="005074DF">
        <w:t>: 14,</w:t>
      </w:r>
      <w:r w:rsidRPr="005074DF">
        <w:br/>
        <w:t xml:space="preserve">    </w:t>
      </w:r>
      <w:proofErr w:type="spellStart"/>
      <w:r w:rsidRPr="005074DF">
        <w:t>borderWidth</w:t>
      </w:r>
      <w:proofErr w:type="spellEnd"/>
      <w:r w:rsidRPr="005074DF">
        <w:t>: 1,</w:t>
      </w:r>
      <w:r w:rsidRPr="005074DF">
        <w:br/>
        <w:t xml:space="preserve">    </w:t>
      </w:r>
      <w:proofErr w:type="spellStart"/>
      <w:r w:rsidRPr="005074DF">
        <w:t>borderColor</w:t>
      </w:r>
      <w:proofErr w:type="spellEnd"/>
      <w:r w:rsidRPr="005074DF">
        <w:t>: '#E0E0E0',</w:t>
      </w:r>
      <w:r w:rsidRPr="005074DF">
        <w:br/>
        <w:t xml:space="preserve">  },</w:t>
      </w:r>
      <w:r w:rsidRPr="005074DF">
        <w:br/>
        <w:t xml:space="preserve">  button: {</w:t>
      </w:r>
      <w:r w:rsidRPr="005074DF">
        <w:br/>
        <w:t xml:space="preserve">    </w:t>
      </w:r>
      <w:proofErr w:type="spellStart"/>
      <w:r w:rsidRPr="005074DF">
        <w:t>backgroundColor</w:t>
      </w:r>
      <w:proofErr w:type="spellEnd"/>
      <w:r w:rsidRPr="005074DF">
        <w:t>: '#007AFF',</w:t>
      </w:r>
      <w:r w:rsidRPr="005074DF">
        <w:br/>
        <w:t xml:space="preserve">    </w:t>
      </w:r>
      <w:proofErr w:type="spellStart"/>
      <w:r w:rsidRPr="005074DF">
        <w:t>borderRadius</w:t>
      </w:r>
      <w:proofErr w:type="spellEnd"/>
      <w:r w:rsidRPr="005074DF">
        <w:t>: 10,</w:t>
      </w:r>
      <w:r w:rsidRPr="005074DF">
        <w:br/>
        <w:t xml:space="preserve">    padding: 16,</w:t>
      </w:r>
      <w:r w:rsidRPr="005074DF">
        <w:br/>
        <w:t xml:space="preserve">    </w:t>
      </w:r>
      <w:proofErr w:type="spellStart"/>
      <w:r w:rsidRPr="005074DF">
        <w:t>alignItems</w:t>
      </w:r>
      <w:proofErr w:type="spellEnd"/>
      <w:r w:rsidRPr="005074DF">
        <w:t>: 'center',</w:t>
      </w:r>
      <w:r w:rsidRPr="005074DF">
        <w:br/>
        <w:t xml:space="preserve">    </w:t>
      </w:r>
      <w:proofErr w:type="spellStart"/>
      <w:r w:rsidRPr="005074DF">
        <w:t>marginBottom</w:t>
      </w:r>
      <w:proofErr w:type="spellEnd"/>
      <w:r w:rsidRPr="005074DF">
        <w:t>: 16,</w:t>
      </w:r>
      <w:r w:rsidRPr="005074DF">
        <w:br/>
        <w:t xml:space="preserve">    </w:t>
      </w:r>
      <w:proofErr w:type="spellStart"/>
      <w:r w:rsidRPr="005074DF">
        <w:t>marginTop</w:t>
      </w:r>
      <w:proofErr w:type="spellEnd"/>
      <w:r w:rsidRPr="005074DF">
        <w:t>: 8,</w:t>
      </w:r>
      <w:r w:rsidRPr="005074DF">
        <w:br/>
        <w:t xml:space="preserve">  },</w:t>
      </w:r>
      <w:r w:rsidRPr="005074DF">
        <w:br/>
        <w:t xml:space="preserve">  </w:t>
      </w:r>
      <w:proofErr w:type="spellStart"/>
      <w:r w:rsidRPr="005074DF">
        <w:t>buttonText</w:t>
      </w:r>
      <w:proofErr w:type="spellEnd"/>
      <w:r w:rsidRPr="005074DF">
        <w:t>: {color: '#</w:t>
      </w:r>
      <w:proofErr w:type="spellStart"/>
      <w:r w:rsidRPr="005074DF">
        <w:t>fff</w:t>
      </w:r>
      <w:proofErr w:type="spellEnd"/>
      <w:r w:rsidRPr="005074DF">
        <w:t xml:space="preserve">', </w:t>
      </w:r>
      <w:proofErr w:type="spellStart"/>
      <w:r w:rsidRPr="005074DF">
        <w:t>fontSize</w:t>
      </w:r>
      <w:proofErr w:type="spellEnd"/>
      <w:r w:rsidRPr="005074DF">
        <w:t xml:space="preserve">: 16, </w:t>
      </w:r>
      <w:proofErr w:type="spellStart"/>
      <w:r w:rsidRPr="005074DF">
        <w:t>fontWeight</w:t>
      </w:r>
      <w:proofErr w:type="spellEnd"/>
      <w:r w:rsidRPr="005074DF">
        <w:t>: '700'},</w:t>
      </w:r>
      <w:r w:rsidRPr="005074DF">
        <w:br/>
        <w:t xml:space="preserve">  link: {color: '#007AFF', </w:t>
      </w:r>
      <w:proofErr w:type="spellStart"/>
      <w:r w:rsidRPr="005074DF">
        <w:t>textAlign</w:t>
      </w:r>
      <w:proofErr w:type="spellEnd"/>
      <w:r w:rsidRPr="005074DF">
        <w:t xml:space="preserve">: 'center', </w:t>
      </w:r>
      <w:proofErr w:type="spellStart"/>
      <w:r w:rsidRPr="005074DF">
        <w:t>fontSize</w:t>
      </w:r>
      <w:proofErr w:type="spellEnd"/>
      <w:r w:rsidRPr="005074DF">
        <w:t>: 14},</w:t>
      </w:r>
      <w:r w:rsidRPr="005074DF">
        <w:br/>
        <w:t>});</w:t>
      </w:r>
      <w:r w:rsidRPr="005074DF">
        <w:br/>
      </w:r>
      <w:r w:rsidRPr="005074DF">
        <w:br/>
        <w:t>--------------------------------------------------------------------------------</w:t>
      </w:r>
      <w:r w:rsidRPr="005074DF">
        <w:br/>
      </w:r>
      <w:r w:rsidRPr="005074DF">
        <w:br/>
      </w:r>
      <w:r w:rsidRPr="005074DF">
        <w:lastRenderedPageBreak/>
        <w:t>mobile/</w:t>
      </w:r>
      <w:proofErr w:type="spellStart"/>
      <w:r w:rsidRPr="005074DF">
        <w:t>src</w:t>
      </w:r>
      <w:proofErr w:type="spellEnd"/>
      <w:r w:rsidRPr="005074DF">
        <w:t>/screens/auth/</w:t>
      </w:r>
      <w:proofErr w:type="spellStart"/>
      <w:r w:rsidRPr="005074DF">
        <w:t>RegisterScreen.tsx</w:t>
      </w:r>
      <w:proofErr w:type="spellEnd"/>
      <w:r w:rsidRPr="005074DF">
        <w:br/>
        <w:t>import React, {</w:t>
      </w:r>
      <w:proofErr w:type="spellStart"/>
      <w:r w:rsidRPr="005074DF">
        <w:t>useState</w:t>
      </w:r>
      <w:proofErr w:type="spellEnd"/>
      <w:r w:rsidRPr="005074DF">
        <w:t>} from 'react';</w:t>
      </w:r>
      <w:r w:rsidRPr="005074DF">
        <w:br/>
        <w:t>import {</w:t>
      </w:r>
      <w:r w:rsidRPr="005074DF">
        <w:br/>
        <w:t xml:space="preserve">  Alert,</w:t>
      </w:r>
      <w:r w:rsidRPr="005074DF">
        <w:br/>
        <w:t xml:space="preserve">  </w:t>
      </w:r>
      <w:proofErr w:type="spellStart"/>
      <w:r w:rsidRPr="005074DF">
        <w:t>KeyboardAvoidingView</w:t>
      </w:r>
      <w:proofErr w:type="spellEnd"/>
      <w:r w:rsidRPr="005074DF">
        <w:t>,</w:t>
      </w:r>
      <w:r w:rsidRPr="005074DF">
        <w:br/>
        <w:t xml:space="preserve">  Platform,</w:t>
      </w:r>
      <w:r w:rsidRPr="005074DF">
        <w:br/>
        <w:t xml:space="preserve">  Pressable,</w:t>
      </w:r>
      <w:r w:rsidRPr="005074DF">
        <w:br/>
        <w:t xml:space="preserve">  </w:t>
      </w:r>
      <w:proofErr w:type="spellStart"/>
      <w:r w:rsidRPr="005074DF">
        <w:t>StyleSheet</w:t>
      </w:r>
      <w:proofErr w:type="spellEnd"/>
      <w:r w:rsidRPr="005074DF">
        <w:t>,</w:t>
      </w:r>
      <w:r w:rsidRPr="005074DF">
        <w:br/>
        <w:t xml:space="preserve">  Text,</w:t>
      </w:r>
      <w:r w:rsidRPr="005074DF">
        <w:br/>
        <w:t xml:space="preserve">  </w:t>
      </w:r>
      <w:proofErr w:type="spellStart"/>
      <w:r w:rsidRPr="005074DF">
        <w:t>TextInput</w:t>
      </w:r>
      <w:proofErr w:type="spellEnd"/>
      <w:r w:rsidRPr="005074DF">
        <w:t>,</w:t>
      </w:r>
      <w:r w:rsidRPr="005074DF">
        <w:br/>
        <w:t>} from 'react-native';</w:t>
      </w:r>
      <w:r w:rsidRPr="005074DF">
        <w:br/>
        <w:t>import {</w:t>
      </w:r>
      <w:proofErr w:type="spellStart"/>
      <w:r w:rsidRPr="005074DF">
        <w:t>useNavigation</w:t>
      </w:r>
      <w:proofErr w:type="spellEnd"/>
      <w:r w:rsidRPr="005074DF">
        <w:t>} from '@react-navigation/native';</w:t>
      </w:r>
      <w:r w:rsidRPr="005074DF">
        <w:br/>
        <w:t>import {</w:t>
      </w:r>
      <w:proofErr w:type="spellStart"/>
      <w:r w:rsidRPr="005074DF">
        <w:t>userStore</w:t>
      </w:r>
      <w:proofErr w:type="spellEnd"/>
      <w:r w:rsidRPr="005074DF">
        <w:t>} from '../../stores/</w:t>
      </w:r>
      <w:proofErr w:type="spellStart"/>
      <w:r w:rsidRPr="005074DF">
        <w:t>rootStore</w:t>
      </w:r>
      <w:proofErr w:type="spellEnd"/>
      <w:r w:rsidRPr="005074DF">
        <w:t>';</w:t>
      </w:r>
      <w:r w:rsidRPr="005074DF">
        <w:br/>
        <w:t>import {</w:t>
      </w:r>
      <w:proofErr w:type="spellStart"/>
      <w:r w:rsidRPr="005074DF">
        <w:t>AuthNavProp</w:t>
      </w:r>
      <w:proofErr w:type="spellEnd"/>
      <w:r w:rsidRPr="005074DF">
        <w:t>} from '../../navigation/types';</w:t>
      </w:r>
      <w:r w:rsidRPr="005074DF">
        <w:br/>
        <w:t>import {</w:t>
      </w:r>
      <w:proofErr w:type="spellStart"/>
      <w:r w:rsidRPr="005074DF">
        <w:t>LoadingSpinner</w:t>
      </w:r>
      <w:proofErr w:type="spellEnd"/>
      <w:r w:rsidRPr="005074DF">
        <w:t>} from '../../components/</w:t>
      </w:r>
      <w:proofErr w:type="spellStart"/>
      <w:r w:rsidRPr="005074DF">
        <w:t>LoadingSpinner</w:t>
      </w:r>
      <w:proofErr w:type="spellEnd"/>
      <w:r w:rsidRPr="005074DF">
        <w:t>';</w:t>
      </w:r>
      <w:r w:rsidRPr="005074DF">
        <w:br/>
        <w:t>import {observer} from '</w:t>
      </w:r>
      <w:proofErr w:type="spellStart"/>
      <w:r w:rsidRPr="005074DF">
        <w:t>mobx</w:t>
      </w:r>
      <w:proofErr w:type="spellEnd"/>
      <w:r w:rsidRPr="005074DF">
        <w:t>-react-lite';</w:t>
      </w:r>
      <w:r w:rsidRPr="005074DF">
        <w:br/>
      </w:r>
      <w:r w:rsidRPr="005074DF">
        <w:br/>
        <w:t xml:space="preserve">const </w:t>
      </w:r>
      <w:proofErr w:type="spellStart"/>
      <w:r w:rsidRPr="005074DF">
        <w:t>RegisterScreen</w:t>
      </w:r>
      <w:proofErr w:type="spellEnd"/>
      <w:r w:rsidRPr="005074DF">
        <w:t xml:space="preserve"> = observer(() =&gt; {</w:t>
      </w:r>
      <w:r w:rsidRPr="005074DF">
        <w:br/>
        <w:t xml:space="preserve">  const navigation = </w:t>
      </w:r>
      <w:proofErr w:type="spellStart"/>
      <w:r w:rsidRPr="005074DF">
        <w:t>useNavigation</w:t>
      </w:r>
      <w:proofErr w:type="spellEnd"/>
      <w:r w:rsidRPr="005074DF">
        <w:t>&lt;</w:t>
      </w:r>
      <w:proofErr w:type="spellStart"/>
      <w:r w:rsidRPr="005074DF">
        <w:t>AuthNavProp</w:t>
      </w:r>
      <w:proofErr w:type="spellEnd"/>
      <w:r w:rsidRPr="005074DF">
        <w:t>&gt;();</w:t>
      </w:r>
      <w:r w:rsidRPr="005074DF">
        <w:br/>
        <w:t xml:space="preserve">  const [email, </w:t>
      </w:r>
      <w:proofErr w:type="spellStart"/>
      <w:r w:rsidRPr="005074DF">
        <w:t>setEmail</w:t>
      </w:r>
      <w:proofErr w:type="spellEnd"/>
      <w:r w:rsidRPr="005074DF">
        <w:t xml:space="preserve">] = </w:t>
      </w:r>
      <w:proofErr w:type="spellStart"/>
      <w:r w:rsidRPr="005074DF">
        <w:t>useState</w:t>
      </w:r>
      <w:proofErr w:type="spellEnd"/>
      <w:r w:rsidRPr="005074DF">
        <w:t>('');</w:t>
      </w:r>
      <w:r w:rsidRPr="005074DF">
        <w:br/>
        <w:t xml:space="preserve">  const [password, </w:t>
      </w:r>
      <w:proofErr w:type="spellStart"/>
      <w:r w:rsidRPr="005074DF">
        <w:t>setPassword</w:t>
      </w:r>
      <w:proofErr w:type="spellEnd"/>
      <w:r w:rsidRPr="005074DF">
        <w:t xml:space="preserve">] = </w:t>
      </w:r>
      <w:proofErr w:type="spellStart"/>
      <w:r w:rsidRPr="005074DF">
        <w:t>useState</w:t>
      </w:r>
      <w:proofErr w:type="spellEnd"/>
      <w:r w:rsidRPr="005074DF">
        <w:t>('');</w:t>
      </w:r>
      <w:r w:rsidRPr="005074DF">
        <w:br/>
      </w:r>
      <w:r w:rsidRPr="005074DF">
        <w:br/>
        <w:t xml:space="preserve">  const </w:t>
      </w:r>
      <w:proofErr w:type="spellStart"/>
      <w:r w:rsidRPr="005074DF">
        <w:t>handleRegister</w:t>
      </w:r>
      <w:proofErr w:type="spellEnd"/>
      <w:r w:rsidRPr="005074DF">
        <w:t xml:space="preserve"> = async () =&gt; {</w:t>
      </w:r>
      <w:r w:rsidRPr="005074DF">
        <w:br/>
        <w:t xml:space="preserve">    if (!email || !password) {</w:t>
      </w:r>
      <w:r w:rsidRPr="005074DF">
        <w:br/>
        <w:t xml:space="preserve">      </w:t>
      </w:r>
      <w:proofErr w:type="spellStart"/>
      <w:r w:rsidRPr="005074DF">
        <w:t>Alert.alert</w:t>
      </w:r>
      <w:proofErr w:type="spellEnd"/>
      <w:r w:rsidRPr="005074DF">
        <w:t>('Error', 'Please fill in all fields');</w:t>
      </w:r>
      <w:r w:rsidRPr="005074DF">
        <w:br/>
        <w:t xml:space="preserve">      return;</w:t>
      </w:r>
      <w:r w:rsidRPr="005074DF">
        <w:br/>
        <w:t xml:space="preserve">    }</w:t>
      </w:r>
      <w:r w:rsidRPr="005074DF">
        <w:br/>
        <w:t xml:space="preserve">    if (</w:t>
      </w:r>
      <w:proofErr w:type="spellStart"/>
      <w:r w:rsidRPr="005074DF">
        <w:t>password.length</w:t>
      </w:r>
      <w:proofErr w:type="spellEnd"/>
      <w:r w:rsidRPr="005074DF">
        <w:t xml:space="preserve"> &lt; 8) {</w:t>
      </w:r>
      <w:r w:rsidRPr="005074DF">
        <w:br/>
        <w:t xml:space="preserve">      </w:t>
      </w:r>
      <w:proofErr w:type="spellStart"/>
      <w:r w:rsidRPr="005074DF">
        <w:t>Alert.alert</w:t>
      </w:r>
      <w:proofErr w:type="spellEnd"/>
      <w:r w:rsidRPr="005074DF">
        <w:t>('Error', 'Password must be at least 8 characters');</w:t>
      </w:r>
      <w:r w:rsidRPr="005074DF">
        <w:br/>
        <w:t xml:space="preserve">      return;</w:t>
      </w:r>
      <w:r w:rsidRPr="005074DF">
        <w:br/>
        <w:t xml:space="preserve">    }</w:t>
      </w:r>
      <w:r w:rsidRPr="005074DF">
        <w:br/>
        <w:t xml:space="preserve">    try {</w:t>
      </w:r>
      <w:r w:rsidRPr="005074DF">
        <w:br/>
        <w:t xml:space="preserve">      await </w:t>
      </w:r>
      <w:proofErr w:type="spellStart"/>
      <w:r w:rsidRPr="005074DF">
        <w:t>userStore.register</w:t>
      </w:r>
      <w:proofErr w:type="spellEnd"/>
      <w:r w:rsidRPr="005074DF">
        <w:t>(email, password);</w:t>
      </w:r>
      <w:r w:rsidRPr="005074DF">
        <w:br/>
        <w:t xml:space="preserve">    } catch {</w:t>
      </w:r>
      <w:r w:rsidRPr="005074DF">
        <w:br/>
        <w:t xml:space="preserve">      </w:t>
      </w:r>
      <w:proofErr w:type="spellStart"/>
      <w:r w:rsidRPr="005074DF">
        <w:t>Alert.alert</w:t>
      </w:r>
      <w:proofErr w:type="spellEnd"/>
      <w:r w:rsidRPr="005074DF">
        <w:t xml:space="preserve">('Error', </w:t>
      </w:r>
      <w:proofErr w:type="spellStart"/>
      <w:r w:rsidRPr="005074DF">
        <w:t>userStore.error</w:t>
      </w:r>
      <w:proofErr w:type="spellEnd"/>
      <w:r w:rsidRPr="005074DF">
        <w:t xml:space="preserve"> ?? 'Registration failed');</w:t>
      </w:r>
      <w:r w:rsidRPr="005074DF">
        <w:br/>
        <w:t xml:space="preserve">  </w:t>
      </w:r>
      <w:proofErr w:type="gramStart"/>
      <w:r w:rsidRPr="005074DF">
        <w:t xml:space="preserve">  }</w:t>
      </w:r>
      <w:proofErr w:type="gramEnd"/>
      <w:r w:rsidRPr="005074DF">
        <w:br/>
        <w:t xml:space="preserve">  };</w:t>
      </w:r>
      <w:r w:rsidRPr="005074DF">
        <w:br/>
      </w:r>
      <w:r w:rsidRPr="005074DF">
        <w:br/>
        <w:t xml:space="preserve">  if (</w:t>
      </w:r>
      <w:proofErr w:type="spellStart"/>
      <w:r w:rsidRPr="005074DF">
        <w:t>userStore.loading</w:t>
      </w:r>
      <w:proofErr w:type="spellEnd"/>
      <w:r w:rsidRPr="005074DF">
        <w:t>) {</w:t>
      </w:r>
      <w:r w:rsidRPr="005074DF">
        <w:br/>
        <w:t xml:space="preserve">    return &lt;</w:t>
      </w:r>
      <w:proofErr w:type="spellStart"/>
      <w:r w:rsidRPr="005074DF">
        <w:t>LoadingSpinner</w:t>
      </w:r>
      <w:proofErr w:type="spellEnd"/>
      <w:r w:rsidRPr="005074DF">
        <w:t xml:space="preserve"> /&gt;;</w:t>
      </w:r>
      <w:r w:rsidRPr="005074DF">
        <w:br/>
        <w:t xml:space="preserve">  }</w:t>
      </w:r>
      <w:r w:rsidRPr="005074DF">
        <w:br/>
      </w:r>
      <w:r w:rsidRPr="005074DF">
        <w:br/>
        <w:t xml:space="preserve">  return (</w:t>
      </w:r>
      <w:r w:rsidRPr="005074DF">
        <w:br/>
        <w:t xml:space="preserve">    &lt;</w:t>
      </w:r>
      <w:proofErr w:type="spellStart"/>
      <w:r w:rsidRPr="005074DF">
        <w:t>KeyboardAvoidingView</w:t>
      </w:r>
      <w:proofErr w:type="spellEnd"/>
      <w:r w:rsidRPr="005074DF">
        <w:t xml:space="preserve"> style={</w:t>
      </w:r>
      <w:proofErr w:type="spellStart"/>
      <w:r w:rsidRPr="005074DF">
        <w:t>styles.container</w:t>
      </w:r>
      <w:proofErr w:type="spellEnd"/>
      <w:r w:rsidRPr="005074DF">
        <w:t>} behavior</w:t>
      </w:r>
      <w:proofErr w:type="gramStart"/>
      <w:r w:rsidRPr="005074DF">
        <w:t>={</w:t>
      </w:r>
      <w:proofErr w:type="spellStart"/>
      <w:proofErr w:type="gramEnd"/>
      <w:r w:rsidRPr="005074DF">
        <w:t>Platform.OS</w:t>
      </w:r>
      <w:proofErr w:type="spellEnd"/>
      <w:r w:rsidRPr="005074DF">
        <w:t xml:space="preserve"> === '</w:t>
      </w:r>
      <w:proofErr w:type="spellStart"/>
      <w:r w:rsidRPr="005074DF">
        <w:t>ios</w:t>
      </w:r>
      <w:proofErr w:type="gramStart"/>
      <w:r w:rsidRPr="005074DF">
        <w:t>'</w:t>
      </w:r>
      <w:proofErr w:type="spellEnd"/>
      <w:r w:rsidRPr="005074DF">
        <w:t xml:space="preserve"> ?</w:t>
      </w:r>
      <w:proofErr w:type="gramEnd"/>
      <w:r w:rsidRPr="005074DF">
        <w:t xml:space="preserve"> 'padding' : undefined}&gt;</w:t>
      </w:r>
      <w:r w:rsidRPr="005074DF">
        <w:br/>
        <w:t xml:space="preserve">      &lt;Text style={</w:t>
      </w:r>
      <w:proofErr w:type="spellStart"/>
      <w:r w:rsidRPr="005074DF">
        <w:t>styles.title</w:t>
      </w:r>
      <w:proofErr w:type="spellEnd"/>
      <w:r w:rsidRPr="005074DF">
        <w:t>}&gt;Create Account&lt;/Text&gt;</w:t>
      </w:r>
      <w:r w:rsidRPr="005074DF">
        <w:br/>
      </w:r>
      <w:r w:rsidRPr="005074DF">
        <w:br/>
        <w:t xml:space="preserve">      &lt;</w:t>
      </w:r>
      <w:proofErr w:type="spellStart"/>
      <w:r w:rsidRPr="005074DF">
        <w:t>TextInput</w:t>
      </w:r>
      <w:proofErr w:type="spellEnd"/>
      <w:r w:rsidRPr="005074DF">
        <w:br/>
        <w:t xml:space="preserve">        style={</w:t>
      </w:r>
      <w:proofErr w:type="spellStart"/>
      <w:r w:rsidRPr="005074DF">
        <w:t>styles.input</w:t>
      </w:r>
      <w:proofErr w:type="spellEnd"/>
      <w:r w:rsidRPr="005074DF">
        <w:t>}</w:t>
      </w:r>
      <w:r w:rsidRPr="005074DF">
        <w:br/>
        <w:t xml:space="preserve">        placeholder="Email"</w:t>
      </w:r>
      <w:r w:rsidRPr="005074DF">
        <w:br/>
        <w:t xml:space="preserve">        value={email}</w:t>
      </w:r>
      <w:r w:rsidRPr="005074DF">
        <w:br/>
        <w:t xml:space="preserve">        </w:t>
      </w:r>
      <w:proofErr w:type="spellStart"/>
      <w:r w:rsidRPr="005074DF">
        <w:t>onChangeText</w:t>
      </w:r>
      <w:proofErr w:type="spellEnd"/>
      <w:r w:rsidRPr="005074DF">
        <w:t>={</w:t>
      </w:r>
      <w:proofErr w:type="spellStart"/>
      <w:r w:rsidRPr="005074DF">
        <w:t>setEmail</w:t>
      </w:r>
      <w:proofErr w:type="spellEnd"/>
      <w:r w:rsidRPr="005074DF">
        <w:t>}</w:t>
      </w:r>
      <w:r w:rsidRPr="005074DF">
        <w:br/>
        <w:t xml:space="preserve">        </w:t>
      </w:r>
      <w:proofErr w:type="spellStart"/>
      <w:r w:rsidRPr="005074DF">
        <w:t>autoCapitalize</w:t>
      </w:r>
      <w:proofErr w:type="spellEnd"/>
      <w:r w:rsidRPr="005074DF">
        <w:t>="none"</w:t>
      </w:r>
      <w:r w:rsidRPr="005074DF">
        <w:br/>
        <w:t xml:space="preserve">        </w:t>
      </w:r>
      <w:proofErr w:type="spellStart"/>
      <w:r w:rsidRPr="005074DF">
        <w:t>keyboardType</w:t>
      </w:r>
      <w:proofErr w:type="spellEnd"/>
      <w:r w:rsidRPr="005074DF">
        <w:t>="email-address"</w:t>
      </w:r>
      <w:r w:rsidRPr="005074DF">
        <w:br/>
        <w:t xml:space="preserve">      /&gt;</w:t>
      </w:r>
      <w:r w:rsidRPr="005074DF">
        <w:br/>
        <w:t xml:space="preserve">      &lt;</w:t>
      </w:r>
      <w:proofErr w:type="spellStart"/>
      <w:r w:rsidRPr="005074DF">
        <w:t>TextInput</w:t>
      </w:r>
      <w:proofErr w:type="spellEnd"/>
      <w:r w:rsidRPr="005074DF">
        <w:br/>
        <w:t xml:space="preserve">        style={</w:t>
      </w:r>
      <w:proofErr w:type="spellStart"/>
      <w:r w:rsidRPr="005074DF">
        <w:t>styles.input</w:t>
      </w:r>
      <w:proofErr w:type="spellEnd"/>
      <w:r w:rsidRPr="005074DF">
        <w:t>}</w:t>
      </w:r>
      <w:r w:rsidRPr="005074DF">
        <w:br/>
        <w:t xml:space="preserve">        placeholder="Password (min 8 characters)"</w:t>
      </w:r>
      <w:r w:rsidRPr="005074DF">
        <w:br/>
        <w:t xml:space="preserve">        value={password}</w:t>
      </w:r>
      <w:r w:rsidRPr="005074DF">
        <w:br/>
        <w:t xml:space="preserve">        </w:t>
      </w:r>
      <w:proofErr w:type="spellStart"/>
      <w:r w:rsidRPr="005074DF">
        <w:t>onChangeText</w:t>
      </w:r>
      <w:proofErr w:type="spellEnd"/>
      <w:r w:rsidRPr="005074DF">
        <w:t>={</w:t>
      </w:r>
      <w:proofErr w:type="spellStart"/>
      <w:r w:rsidRPr="005074DF">
        <w:t>setPassword</w:t>
      </w:r>
      <w:proofErr w:type="spellEnd"/>
      <w:r w:rsidRPr="005074DF">
        <w:t>}</w:t>
      </w:r>
      <w:r w:rsidRPr="005074DF">
        <w:br/>
        <w:t xml:space="preserve">        </w:t>
      </w:r>
      <w:proofErr w:type="spellStart"/>
      <w:r w:rsidRPr="005074DF">
        <w:t>secureTextEntry</w:t>
      </w:r>
      <w:proofErr w:type="spellEnd"/>
      <w:r w:rsidRPr="005074DF">
        <w:br/>
        <w:t xml:space="preserve">      /&gt;</w:t>
      </w:r>
      <w:r w:rsidRPr="005074DF">
        <w:br/>
      </w:r>
      <w:r w:rsidRPr="005074DF">
        <w:br/>
        <w:t xml:space="preserve">      &lt;Pressable style={</w:t>
      </w:r>
      <w:proofErr w:type="spellStart"/>
      <w:r w:rsidRPr="005074DF">
        <w:t>styles.button</w:t>
      </w:r>
      <w:proofErr w:type="spellEnd"/>
      <w:r w:rsidRPr="005074DF">
        <w:t xml:space="preserve">} </w:t>
      </w:r>
      <w:proofErr w:type="spellStart"/>
      <w:r w:rsidRPr="005074DF">
        <w:t>onPress</w:t>
      </w:r>
      <w:proofErr w:type="spellEnd"/>
      <w:r w:rsidRPr="005074DF">
        <w:t>={</w:t>
      </w:r>
      <w:proofErr w:type="spellStart"/>
      <w:r w:rsidRPr="005074DF">
        <w:t>handleRegister</w:t>
      </w:r>
      <w:proofErr w:type="spellEnd"/>
      <w:r w:rsidRPr="005074DF">
        <w:t>}&gt;</w:t>
      </w:r>
      <w:r w:rsidRPr="005074DF">
        <w:br/>
        <w:t xml:space="preserve">        &lt;Text style={</w:t>
      </w:r>
      <w:proofErr w:type="spellStart"/>
      <w:r w:rsidRPr="005074DF">
        <w:t>styles.buttonText</w:t>
      </w:r>
      <w:proofErr w:type="spellEnd"/>
      <w:r w:rsidRPr="005074DF">
        <w:t>}&gt;Register&lt;/Text&gt;</w:t>
      </w:r>
      <w:r w:rsidRPr="005074DF">
        <w:br/>
        <w:t xml:space="preserve">      &lt;/Pressable&gt;</w:t>
      </w:r>
      <w:r w:rsidRPr="005074DF">
        <w:br/>
      </w:r>
      <w:r w:rsidRPr="005074DF">
        <w:br/>
        <w:t xml:space="preserve">      &lt;Pressable </w:t>
      </w:r>
      <w:proofErr w:type="spellStart"/>
      <w:r w:rsidRPr="005074DF">
        <w:t>onPress</w:t>
      </w:r>
      <w:proofErr w:type="spellEnd"/>
      <w:r w:rsidRPr="005074DF">
        <w:t xml:space="preserve">={() =&gt; </w:t>
      </w:r>
      <w:proofErr w:type="spellStart"/>
      <w:r w:rsidRPr="005074DF">
        <w:t>navigation.goBack</w:t>
      </w:r>
      <w:proofErr w:type="spellEnd"/>
      <w:r w:rsidRPr="005074DF">
        <w:t>()}&gt;</w:t>
      </w:r>
      <w:r w:rsidRPr="005074DF">
        <w:br/>
      </w:r>
      <w:r w:rsidRPr="005074DF">
        <w:lastRenderedPageBreak/>
        <w:t xml:space="preserve">        &lt;Text style={</w:t>
      </w:r>
      <w:proofErr w:type="spellStart"/>
      <w:r w:rsidRPr="005074DF">
        <w:t>styles.link</w:t>
      </w:r>
      <w:proofErr w:type="spellEnd"/>
      <w:r w:rsidRPr="005074DF">
        <w:t>}&gt;Already have an account? Sign In&lt;/Text&gt;</w:t>
      </w:r>
      <w:r w:rsidRPr="005074DF">
        <w:br/>
        <w:t xml:space="preserve">      &lt;/Pressable&gt;</w:t>
      </w:r>
      <w:r w:rsidRPr="005074DF">
        <w:br/>
        <w:t xml:space="preserve">    &lt;/</w:t>
      </w:r>
      <w:proofErr w:type="spellStart"/>
      <w:r w:rsidRPr="005074DF">
        <w:t>KeyboardAvoidingView</w:t>
      </w:r>
      <w:proofErr w:type="spellEnd"/>
      <w:r w:rsidRPr="005074DF">
        <w:t>&gt;</w:t>
      </w:r>
      <w:r w:rsidRPr="005074DF">
        <w:br/>
        <w:t xml:space="preserve">  );</w:t>
      </w:r>
      <w:r w:rsidRPr="005074DF">
        <w:br/>
        <w:t>});</w:t>
      </w:r>
      <w:r w:rsidRPr="005074DF">
        <w:br/>
      </w:r>
      <w:r w:rsidRPr="005074DF">
        <w:br/>
        <w:t xml:space="preserve">export default </w:t>
      </w:r>
      <w:proofErr w:type="spellStart"/>
      <w:r w:rsidRPr="005074DF">
        <w:t>RegisterScreen</w:t>
      </w:r>
      <w:proofErr w:type="spellEnd"/>
      <w:r w:rsidRPr="005074DF">
        <w:t>;</w:t>
      </w:r>
      <w:r w:rsidRPr="005074DF">
        <w:br/>
      </w:r>
      <w:r w:rsidRPr="005074DF">
        <w:br/>
        <w:t xml:space="preserve">const styles = </w:t>
      </w:r>
      <w:proofErr w:type="spellStart"/>
      <w:r w:rsidRPr="005074DF">
        <w:t>StyleSheet.create</w:t>
      </w:r>
      <w:proofErr w:type="spellEnd"/>
      <w:r w:rsidRPr="005074DF">
        <w:t>({</w:t>
      </w:r>
      <w:r w:rsidRPr="005074DF">
        <w:br/>
        <w:t xml:space="preserve">  container: {flex: 1, </w:t>
      </w:r>
      <w:proofErr w:type="spellStart"/>
      <w:r w:rsidRPr="005074DF">
        <w:t>justifyContent</w:t>
      </w:r>
      <w:proofErr w:type="spellEnd"/>
      <w:r w:rsidRPr="005074DF">
        <w:t xml:space="preserve">: 'center', padding: 24, </w:t>
      </w:r>
      <w:proofErr w:type="spellStart"/>
      <w:r w:rsidRPr="005074DF">
        <w:t>backgroundColor</w:t>
      </w:r>
      <w:proofErr w:type="spellEnd"/>
      <w:r w:rsidRPr="005074DF">
        <w:t>: '#F5F7FA'},</w:t>
      </w:r>
      <w:r w:rsidRPr="005074DF">
        <w:br/>
        <w:t xml:space="preserve">  title: {</w:t>
      </w:r>
      <w:proofErr w:type="spellStart"/>
      <w:r w:rsidRPr="005074DF">
        <w:t>fontSize</w:t>
      </w:r>
      <w:proofErr w:type="spellEnd"/>
      <w:r w:rsidRPr="005074DF">
        <w:t xml:space="preserve">: 28, </w:t>
      </w:r>
      <w:proofErr w:type="spellStart"/>
      <w:r w:rsidRPr="005074DF">
        <w:t>fontWeight</w:t>
      </w:r>
      <w:proofErr w:type="spellEnd"/>
      <w:r w:rsidRPr="005074DF">
        <w:t xml:space="preserve">: '800', color: '#1A1A2E', </w:t>
      </w:r>
      <w:proofErr w:type="spellStart"/>
      <w:r w:rsidRPr="005074DF">
        <w:t>textAlign</w:t>
      </w:r>
      <w:proofErr w:type="spellEnd"/>
      <w:r w:rsidRPr="005074DF">
        <w:t xml:space="preserve">: 'center', </w:t>
      </w:r>
      <w:proofErr w:type="spellStart"/>
      <w:r w:rsidRPr="005074DF">
        <w:t>marginBottom</w:t>
      </w:r>
      <w:proofErr w:type="spellEnd"/>
      <w:r w:rsidRPr="005074DF">
        <w:t>: 32},</w:t>
      </w:r>
      <w:r w:rsidRPr="005074DF">
        <w:br/>
        <w:t xml:space="preserve">  input: {</w:t>
      </w:r>
      <w:r w:rsidRPr="005074DF">
        <w:br/>
        <w:t xml:space="preserve">    </w:t>
      </w:r>
      <w:proofErr w:type="spellStart"/>
      <w:r w:rsidRPr="005074DF">
        <w:t>backgroundColor</w:t>
      </w:r>
      <w:proofErr w:type="spellEnd"/>
      <w:r w:rsidRPr="005074DF">
        <w:t>: '#</w:t>
      </w:r>
      <w:proofErr w:type="spellStart"/>
      <w:r w:rsidRPr="005074DF">
        <w:t>fff</w:t>
      </w:r>
      <w:proofErr w:type="spellEnd"/>
      <w:r w:rsidRPr="005074DF">
        <w:t>',</w:t>
      </w:r>
      <w:r w:rsidRPr="005074DF">
        <w:br/>
        <w:t xml:space="preserve">    </w:t>
      </w:r>
      <w:proofErr w:type="spellStart"/>
      <w:r w:rsidRPr="005074DF">
        <w:t>borderRadius</w:t>
      </w:r>
      <w:proofErr w:type="spellEnd"/>
      <w:r w:rsidRPr="005074DF">
        <w:t>: 10,</w:t>
      </w:r>
      <w:r w:rsidRPr="005074DF">
        <w:br/>
        <w:t xml:space="preserve">    padding: 14,</w:t>
      </w:r>
      <w:r w:rsidRPr="005074DF">
        <w:br/>
        <w:t xml:space="preserve">    </w:t>
      </w:r>
      <w:proofErr w:type="spellStart"/>
      <w:r w:rsidRPr="005074DF">
        <w:t>fontSize</w:t>
      </w:r>
      <w:proofErr w:type="spellEnd"/>
      <w:r w:rsidRPr="005074DF">
        <w:t>: 16,</w:t>
      </w:r>
      <w:r w:rsidRPr="005074DF">
        <w:br/>
        <w:t xml:space="preserve">    </w:t>
      </w:r>
      <w:proofErr w:type="spellStart"/>
      <w:r w:rsidRPr="005074DF">
        <w:t>marginBottom</w:t>
      </w:r>
      <w:proofErr w:type="spellEnd"/>
      <w:r w:rsidRPr="005074DF">
        <w:t>: 14,</w:t>
      </w:r>
      <w:r w:rsidRPr="005074DF">
        <w:br/>
        <w:t xml:space="preserve">    </w:t>
      </w:r>
      <w:proofErr w:type="spellStart"/>
      <w:r w:rsidRPr="005074DF">
        <w:t>borderWidth</w:t>
      </w:r>
      <w:proofErr w:type="spellEnd"/>
      <w:r w:rsidRPr="005074DF">
        <w:t>: 1,</w:t>
      </w:r>
      <w:r w:rsidRPr="005074DF">
        <w:br/>
        <w:t xml:space="preserve">    </w:t>
      </w:r>
      <w:proofErr w:type="spellStart"/>
      <w:r w:rsidRPr="005074DF">
        <w:t>borderColor</w:t>
      </w:r>
      <w:proofErr w:type="spellEnd"/>
      <w:r w:rsidRPr="005074DF">
        <w:t>: '#E0E0E0',</w:t>
      </w:r>
      <w:r w:rsidRPr="005074DF">
        <w:br/>
        <w:t xml:space="preserve">  },</w:t>
      </w:r>
      <w:r w:rsidRPr="005074DF">
        <w:br/>
        <w:t xml:space="preserve">  button: {</w:t>
      </w:r>
      <w:r w:rsidRPr="005074DF">
        <w:br/>
        <w:t xml:space="preserve">    </w:t>
      </w:r>
      <w:proofErr w:type="spellStart"/>
      <w:r w:rsidRPr="005074DF">
        <w:t>backgroundColor</w:t>
      </w:r>
      <w:proofErr w:type="spellEnd"/>
      <w:r w:rsidRPr="005074DF">
        <w:t>: '#007AFF',</w:t>
      </w:r>
      <w:r w:rsidRPr="005074DF">
        <w:br/>
        <w:t xml:space="preserve">    </w:t>
      </w:r>
      <w:proofErr w:type="spellStart"/>
      <w:r w:rsidRPr="005074DF">
        <w:t>borderRadius</w:t>
      </w:r>
      <w:proofErr w:type="spellEnd"/>
      <w:r w:rsidRPr="005074DF">
        <w:t>: 10,</w:t>
      </w:r>
      <w:r w:rsidRPr="005074DF">
        <w:br/>
        <w:t xml:space="preserve">    padding: 16,</w:t>
      </w:r>
      <w:r w:rsidRPr="005074DF">
        <w:br/>
        <w:t xml:space="preserve">    </w:t>
      </w:r>
      <w:proofErr w:type="spellStart"/>
      <w:r w:rsidRPr="005074DF">
        <w:t>alignItems</w:t>
      </w:r>
      <w:proofErr w:type="spellEnd"/>
      <w:r w:rsidRPr="005074DF">
        <w:t>: 'center',</w:t>
      </w:r>
      <w:r w:rsidRPr="005074DF">
        <w:br/>
        <w:t xml:space="preserve">    </w:t>
      </w:r>
      <w:proofErr w:type="spellStart"/>
      <w:r w:rsidRPr="005074DF">
        <w:t>marginBottom</w:t>
      </w:r>
      <w:proofErr w:type="spellEnd"/>
      <w:r w:rsidRPr="005074DF">
        <w:t>: 16,</w:t>
      </w:r>
      <w:r w:rsidRPr="005074DF">
        <w:br/>
        <w:t xml:space="preserve">    </w:t>
      </w:r>
      <w:proofErr w:type="spellStart"/>
      <w:r w:rsidRPr="005074DF">
        <w:t>marginTop</w:t>
      </w:r>
      <w:proofErr w:type="spellEnd"/>
      <w:r w:rsidRPr="005074DF">
        <w:t>: 8,</w:t>
      </w:r>
      <w:r w:rsidRPr="005074DF">
        <w:br/>
        <w:t xml:space="preserve">  },</w:t>
      </w:r>
      <w:r w:rsidRPr="005074DF">
        <w:br/>
        <w:t xml:space="preserve">  </w:t>
      </w:r>
      <w:proofErr w:type="spellStart"/>
      <w:r w:rsidRPr="005074DF">
        <w:t>buttonText</w:t>
      </w:r>
      <w:proofErr w:type="spellEnd"/>
      <w:r w:rsidRPr="005074DF">
        <w:t>: {color: '#</w:t>
      </w:r>
      <w:proofErr w:type="spellStart"/>
      <w:r w:rsidRPr="005074DF">
        <w:t>fff</w:t>
      </w:r>
      <w:proofErr w:type="spellEnd"/>
      <w:r w:rsidRPr="005074DF">
        <w:t xml:space="preserve">', </w:t>
      </w:r>
      <w:proofErr w:type="spellStart"/>
      <w:r w:rsidRPr="005074DF">
        <w:t>fontSize</w:t>
      </w:r>
      <w:proofErr w:type="spellEnd"/>
      <w:r w:rsidRPr="005074DF">
        <w:t xml:space="preserve">: 16, </w:t>
      </w:r>
      <w:proofErr w:type="spellStart"/>
      <w:r w:rsidRPr="005074DF">
        <w:t>fontWeight</w:t>
      </w:r>
      <w:proofErr w:type="spellEnd"/>
      <w:r w:rsidRPr="005074DF">
        <w:t>: '700'},</w:t>
      </w:r>
      <w:r w:rsidRPr="005074DF">
        <w:br/>
        <w:t xml:space="preserve">  link: {color: '#007AFF', </w:t>
      </w:r>
      <w:proofErr w:type="spellStart"/>
      <w:r w:rsidRPr="005074DF">
        <w:t>textAlign</w:t>
      </w:r>
      <w:proofErr w:type="spellEnd"/>
      <w:r w:rsidRPr="005074DF">
        <w:t xml:space="preserve">: 'center', </w:t>
      </w:r>
      <w:proofErr w:type="spellStart"/>
      <w:r w:rsidRPr="005074DF">
        <w:t>fontSize</w:t>
      </w:r>
      <w:proofErr w:type="spellEnd"/>
      <w:r w:rsidRPr="005074DF">
        <w:t>: 14},</w:t>
      </w:r>
      <w:r w:rsidRPr="005074DF">
        <w:br/>
        <w:t>});</w:t>
      </w:r>
      <w:r w:rsidRPr="005074DF">
        <w:br/>
      </w:r>
      <w:r w:rsidRPr="005074DF">
        <w:br/>
        <w:t>--------------------------------------------------------------------------------</w:t>
      </w:r>
      <w:r w:rsidRPr="005074DF">
        <w:br/>
      </w:r>
      <w:r w:rsidRPr="005074DF">
        <w:br/>
        <w:t>mobile/</w:t>
      </w:r>
      <w:proofErr w:type="spellStart"/>
      <w:r w:rsidRPr="005074DF">
        <w:t>src</w:t>
      </w:r>
      <w:proofErr w:type="spellEnd"/>
      <w:r w:rsidRPr="005074DF">
        <w:t>/screens/portfolio/</w:t>
      </w:r>
      <w:proofErr w:type="spellStart"/>
      <w:r w:rsidRPr="005074DF">
        <w:t>PortfolioScreen.tsx</w:t>
      </w:r>
      <w:proofErr w:type="spellEnd"/>
      <w:r w:rsidRPr="005074DF">
        <w:br/>
        <w:t>import React, {</w:t>
      </w:r>
      <w:proofErr w:type="spellStart"/>
      <w:r w:rsidRPr="005074DF">
        <w:t>useEffect</w:t>
      </w:r>
      <w:proofErr w:type="spellEnd"/>
      <w:r w:rsidRPr="005074DF">
        <w:t>} from 'react';</w:t>
      </w:r>
      <w:r w:rsidRPr="005074DF">
        <w:br/>
        <w:t>import {</w:t>
      </w:r>
      <w:proofErr w:type="spellStart"/>
      <w:r w:rsidRPr="005074DF">
        <w:t>FlatList</w:t>
      </w:r>
      <w:proofErr w:type="spellEnd"/>
      <w:r w:rsidRPr="005074DF">
        <w:t xml:space="preserve">, </w:t>
      </w:r>
      <w:proofErr w:type="spellStart"/>
      <w:r w:rsidRPr="005074DF">
        <w:t>RefreshControl</w:t>
      </w:r>
      <w:proofErr w:type="spellEnd"/>
      <w:r w:rsidRPr="005074DF">
        <w:t xml:space="preserve">, </w:t>
      </w:r>
      <w:proofErr w:type="spellStart"/>
      <w:r w:rsidRPr="005074DF">
        <w:t>StyleSheet</w:t>
      </w:r>
      <w:proofErr w:type="spellEnd"/>
      <w:r w:rsidRPr="005074DF">
        <w:t>, Text, View} from 'react-native';</w:t>
      </w:r>
      <w:r w:rsidRPr="005074DF">
        <w:br/>
        <w:t>import {observer} from '</w:t>
      </w:r>
      <w:proofErr w:type="spellStart"/>
      <w:r w:rsidRPr="005074DF">
        <w:t>mobx</w:t>
      </w:r>
      <w:proofErr w:type="spellEnd"/>
      <w:r w:rsidRPr="005074DF">
        <w:t>-react-lite';</w:t>
      </w:r>
      <w:r w:rsidRPr="005074DF">
        <w:br/>
        <w:t>import {</w:t>
      </w:r>
      <w:proofErr w:type="spellStart"/>
      <w:r w:rsidRPr="005074DF">
        <w:t>portfolioStore</w:t>
      </w:r>
      <w:proofErr w:type="spellEnd"/>
      <w:r w:rsidRPr="005074DF">
        <w:t>} from '../../stores/</w:t>
      </w:r>
      <w:proofErr w:type="spellStart"/>
      <w:r w:rsidRPr="005074DF">
        <w:t>rootStore</w:t>
      </w:r>
      <w:proofErr w:type="spellEnd"/>
      <w:r w:rsidRPr="005074DF">
        <w:t>';</w:t>
      </w:r>
      <w:r w:rsidRPr="005074DF">
        <w:br/>
        <w:t>import {</w:t>
      </w:r>
      <w:proofErr w:type="spellStart"/>
      <w:r w:rsidRPr="005074DF">
        <w:t>AssetCard</w:t>
      </w:r>
      <w:proofErr w:type="spellEnd"/>
      <w:r w:rsidRPr="005074DF">
        <w:t>} from '../../components/</w:t>
      </w:r>
      <w:proofErr w:type="spellStart"/>
      <w:r w:rsidRPr="005074DF">
        <w:t>AssetCard</w:t>
      </w:r>
      <w:proofErr w:type="spellEnd"/>
      <w:r w:rsidRPr="005074DF">
        <w:t>';</w:t>
      </w:r>
      <w:r w:rsidRPr="005074DF">
        <w:br/>
        <w:t>import {</w:t>
      </w:r>
      <w:proofErr w:type="spellStart"/>
      <w:r w:rsidRPr="005074DF">
        <w:t>LoadingSpinner</w:t>
      </w:r>
      <w:proofErr w:type="spellEnd"/>
      <w:r w:rsidRPr="005074DF">
        <w:t>} from '../../components/</w:t>
      </w:r>
      <w:proofErr w:type="spellStart"/>
      <w:r w:rsidRPr="005074DF">
        <w:t>LoadingSpinner</w:t>
      </w:r>
      <w:proofErr w:type="spellEnd"/>
      <w:r w:rsidRPr="005074DF">
        <w:t>';</w:t>
      </w:r>
      <w:r w:rsidRPr="005074DF">
        <w:br/>
        <w:t>import {</w:t>
      </w:r>
      <w:proofErr w:type="spellStart"/>
      <w:r w:rsidRPr="005074DF">
        <w:t>ErrorMessage</w:t>
      </w:r>
      <w:proofErr w:type="spellEnd"/>
      <w:r w:rsidRPr="005074DF">
        <w:t>} from '../../components/</w:t>
      </w:r>
      <w:proofErr w:type="spellStart"/>
      <w:r w:rsidRPr="005074DF">
        <w:t>ErrorMessage</w:t>
      </w:r>
      <w:proofErr w:type="spellEnd"/>
      <w:r w:rsidRPr="005074DF">
        <w:t>';</w:t>
      </w:r>
      <w:r w:rsidRPr="005074DF">
        <w:br/>
        <w:t>import {</w:t>
      </w:r>
      <w:proofErr w:type="spellStart"/>
      <w:r w:rsidRPr="005074DF">
        <w:t>AssetAnalyticsItem</w:t>
      </w:r>
      <w:proofErr w:type="spellEnd"/>
      <w:r w:rsidRPr="005074DF">
        <w:t>} from '../../types/</w:t>
      </w:r>
      <w:proofErr w:type="spellStart"/>
      <w:r w:rsidRPr="005074DF">
        <w:t>api</w:t>
      </w:r>
      <w:proofErr w:type="spellEnd"/>
      <w:r w:rsidRPr="005074DF">
        <w:t>';</w:t>
      </w:r>
      <w:r w:rsidRPr="005074DF">
        <w:br/>
      </w:r>
      <w:r w:rsidRPr="005074DF">
        <w:br/>
        <w:t xml:space="preserve">const </w:t>
      </w:r>
      <w:proofErr w:type="spellStart"/>
      <w:r w:rsidRPr="005074DF">
        <w:t>PortfolioScreen</w:t>
      </w:r>
      <w:proofErr w:type="spellEnd"/>
      <w:r w:rsidRPr="005074DF">
        <w:t xml:space="preserve"> = observer(() =&gt; {</w:t>
      </w:r>
      <w:r w:rsidRPr="005074DF">
        <w:br/>
        <w:t xml:space="preserve">  </w:t>
      </w:r>
      <w:proofErr w:type="spellStart"/>
      <w:r w:rsidRPr="005074DF">
        <w:t>useEffect</w:t>
      </w:r>
      <w:proofErr w:type="spellEnd"/>
      <w:r w:rsidRPr="005074DF">
        <w:t>(() =&gt; {</w:t>
      </w:r>
      <w:r w:rsidRPr="005074DF">
        <w:br/>
        <w:t xml:space="preserve">    </w:t>
      </w:r>
      <w:proofErr w:type="spellStart"/>
      <w:r w:rsidRPr="005074DF">
        <w:t>portfolioStore.fetchAnalytics</w:t>
      </w:r>
      <w:proofErr w:type="spellEnd"/>
      <w:r w:rsidRPr="005074DF">
        <w:t>();</w:t>
      </w:r>
      <w:r w:rsidRPr="005074DF">
        <w:br/>
        <w:t xml:space="preserve">  }, []);</w:t>
      </w:r>
      <w:r w:rsidRPr="005074DF">
        <w:br/>
      </w:r>
      <w:r w:rsidRPr="005074DF">
        <w:br/>
        <w:t xml:space="preserve">  if (</w:t>
      </w:r>
      <w:proofErr w:type="spellStart"/>
      <w:r w:rsidRPr="005074DF">
        <w:t>portfolioStore.loading</w:t>
      </w:r>
      <w:proofErr w:type="spellEnd"/>
      <w:r w:rsidRPr="005074DF">
        <w:t xml:space="preserve"> &amp;&amp; !</w:t>
      </w:r>
      <w:proofErr w:type="spellStart"/>
      <w:r w:rsidRPr="005074DF">
        <w:t>portfolioStore.analytics</w:t>
      </w:r>
      <w:proofErr w:type="spellEnd"/>
      <w:r w:rsidRPr="005074DF">
        <w:t>) {</w:t>
      </w:r>
      <w:r w:rsidRPr="005074DF">
        <w:br/>
        <w:t xml:space="preserve">    return &lt;</w:t>
      </w:r>
      <w:proofErr w:type="spellStart"/>
      <w:r w:rsidRPr="005074DF">
        <w:t>LoadingSpinner</w:t>
      </w:r>
      <w:proofErr w:type="spellEnd"/>
      <w:r w:rsidRPr="005074DF">
        <w:t xml:space="preserve"> /&gt;;</w:t>
      </w:r>
      <w:r w:rsidRPr="005074DF">
        <w:br/>
        <w:t xml:space="preserve">  }</w:t>
      </w:r>
      <w:r w:rsidRPr="005074DF">
        <w:br/>
      </w:r>
      <w:r w:rsidRPr="005074DF">
        <w:br/>
        <w:t xml:space="preserve">  const analytics = </w:t>
      </w:r>
      <w:proofErr w:type="spellStart"/>
      <w:r w:rsidRPr="005074DF">
        <w:t>portfolioStore.analytics</w:t>
      </w:r>
      <w:proofErr w:type="spellEnd"/>
      <w:r w:rsidRPr="005074DF">
        <w:t>;</w:t>
      </w:r>
      <w:r w:rsidRPr="005074DF">
        <w:br/>
        <w:t xml:space="preserve">  const </w:t>
      </w:r>
      <w:proofErr w:type="spellStart"/>
      <w:r w:rsidRPr="005074DF">
        <w:t>isPositive</w:t>
      </w:r>
      <w:proofErr w:type="spellEnd"/>
      <w:r w:rsidRPr="005074DF">
        <w:t xml:space="preserve"> = (analytics?.</w:t>
      </w:r>
      <w:proofErr w:type="spellStart"/>
      <w:r w:rsidRPr="005074DF">
        <w:t>profitLoss</w:t>
      </w:r>
      <w:proofErr w:type="spellEnd"/>
      <w:r w:rsidRPr="005074DF">
        <w:t xml:space="preserve"> ?? 0) &gt;= 0;</w:t>
      </w:r>
      <w:r w:rsidRPr="005074DF">
        <w:br/>
        <w:t xml:space="preserve">  const </w:t>
      </w:r>
      <w:proofErr w:type="spellStart"/>
      <w:r w:rsidRPr="005074DF">
        <w:t>plColor</w:t>
      </w:r>
      <w:proofErr w:type="spellEnd"/>
      <w:r w:rsidRPr="005074DF">
        <w:t xml:space="preserve"> = </w:t>
      </w:r>
      <w:proofErr w:type="spellStart"/>
      <w:proofErr w:type="gramStart"/>
      <w:r w:rsidRPr="005074DF">
        <w:t>isPositive</w:t>
      </w:r>
      <w:proofErr w:type="spellEnd"/>
      <w:r w:rsidRPr="005074DF">
        <w:t xml:space="preserve"> ?</w:t>
      </w:r>
      <w:proofErr w:type="gramEnd"/>
      <w:r w:rsidRPr="005074DF">
        <w:t xml:space="preserve"> '#2E7D32</w:t>
      </w:r>
      <w:proofErr w:type="gramStart"/>
      <w:r w:rsidRPr="005074DF">
        <w:t>' :</w:t>
      </w:r>
      <w:proofErr w:type="gramEnd"/>
      <w:r w:rsidRPr="005074DF">
        <w:t xml:space="preserve"> '#C62828';</w:t>
      </w:r>
      <w:r w:rsidRPr="005074DF">
        <w:br/>
        <w:t xml:space="preserve">  const sign = </w:t>
      </w:r>
      <w:proofErr w:type="spellStart"/>
      <w:proofErr w:type="gramStart"/>
      <w:r w:rsidRPr="005074DF">
        <w:t>isPositive</w:t>
      </w:r>
      <w:proofErr w:type="spellEnd"/>
      <w:r w:rsidRPr="005074DF">
        <w:t xml:space="preserve"> ?</w:t>
      </w:r>
      <w:proofErr w:type="gramEnd"/>
      <w:r w:rsidRPr="005074DF">
        <w:t xml:space="preserve"> '+' : '';</w:t>
      </w:r>
      <w:r w:rsidRPr="005074DF">
        <w:br/>
      </w:r>
      <w:r w:rsidRPr="005074DF">
        <w:br/>
        <w:t xml:space="preserve">  return (</w:t>
      </w:r>
      <w:r w:rsidRPr="005074DF">
        <w:br/>
        <w:t xml:space="preserve">    &lt;View style={</w:t>
      </w:r>
      <w:proofErr w:type="spellStart"/>
      <w:r w:rsidRPr="005074DF">
        <w:t>styles.container</w:t>
      </w:r>
      <w:proofErr w:type="spellEnd"/>
      <w:r w:rsidRPr="005074DF">
        <w:t>}&gt;</w:t>
      </w:r>
      <w:r w:rsidRPr="005074DF">
        <w:br/>
        <w:t xml:space="preserve">      {analytics &amp;&amp; (</w:t>
      </w:r>
      <w:r w:rsidRPr="005074DF">
        <w:br/>
        <w:t xml:space="preserve">        &lt;View style={</w:t>
      </w:r>
      <w:proofErr w:type="spellStart"/>
      <w:r w:rsidRPr="005074DF">
        <w:t>styles.header</w:t>
      </w:r>
      <w:proofErr w:type="spellEnd"/>
      <w:r w:rsidRPr="005074DF">
        <w:t>}&gt;</w:t>
      </w:r>
      <w:r w:rsidRPr="005074DF">
        <w:br/>
        <w:t xml:space="preserve">          &lt;Text style={</w:t>
      </w:r>
      <w:proofErr w:type="spellStart"/>
      <w:r w:rsidRPr="005074DF">
        <w:t>styles.totalLabel</w:t>
      </w:r>
      <w:proofErr w:type="spellEnd"/>
      <w:r w:rsidRPr="005074DF">
        <w:t>}&gt;Total Value&lt;/Text&gt;</w:t>
      </w:r>
      <w:r w:rsidRPr="005074DF">
        <w:br/>
        <w:t xml:space="preserve">          &lt;Text style={</w:t>
      </w:r>
      <w:proofErr w:type="spellStart"/>
      <w:r w:rsidRPr="005074DF">
        <w:t>styles.totalValue</w:t>
      </w:r>
      <w:proofErr w:type="spellEnd"/>
      <w:r w:rsidRPr="005074DF">
        <w:t>}&gt;{</w:t>
      </w:r>
      <w:proofErr w:type="spellStart"/>
      <w:r w:rsidRPr="005074DF">
        <w:t>analytics.totalValue.toFixed</w:t>
      </w:r>
      <w:proofErr w:type="spellEnd"/>
      <w:r w:rsidRPr="005074DF">
        <w:t>(2)} {</w:t>
      </w:r>
      <w:proofErr w:type="spellStart"/>
      <w:r w:rsidRPr="005074DF">
        <w:t>analytics.currency</w:t>
      </w:r>
      <w:proofErr w:type="spellEnd"/>
      <w:r w:rsidRPr="005074DF">
        <w:t>}&lt;/Text&gt;</w:t>
      </w:r>
      <w:r w:rsidRPr="005074DF">
        <w:br/>
        <w:t xml:space="preserve">          &lt;Text style={[styles.pl, {color: </w:t>
      </w:r>
      <w:proofErr w:type="spellStart"/>
      <w:r w:rsidRPr="005074DF">
        <w:t>plColor</w:t>
      </w:r>
      <w:proofErr w:type="spellEnd"/>
      <w:r w:rsidRPr="005074DF">
        <w:t>}]}&gt;</w:t>
      </w:r>
      <w:r w:rsidRPr="005074DF">
        <w:br/>
        <w:t xml:space="preserve">            {sign}{</w:t>
      </w:r>
      <w:proofErr w:type="spellStart"/>
      <w:r w:rsidRPr="005074DF">
        <w:t>analytics.profitLoss.toFixed</w:t>
      </w:r>
      <w:proofErr w:type="spellEnd"/>
      <w:r w:rsidRPr="005074DF">
        <w:t>(2)} ({sign}{</w:t>
      </w:r>
      <w:proofErr w:type="spellStart"/>
      <w:r w:rsidRPr="005074DF">
        <w:t>analytics.profitLossPercent.toFixed</w:t>
      </w:r>
      <w:proofErr w:type="spellEnd"/>
      <w:r w:rsidRPr="005074DF">
        <w:t>(2)}%)</w:t>
      </w:r>
      <w:r w:rsidRPr="005074DF">
        <w:br/>
      </w:r>
      <w:r w:rsidRPr="005074DF">
        <w:lastRenderedPageBreak/>
        <w:t xml:space="preserve">          &lt;/Text&gt;</w:t>
      </w:r>
      <w:r w:rsidRPr="005074DF">
        <w:br/>
        <w:t xml:space="preserve">        &lt;/View&gt;</w:t>
      </w:r>
      <w:r w:rsidRPr="005074DF">
        <w:br/>
        <w:t xml:space="preserve">      )}</w:t>
      </w:r>
      <w:r w:rsidRPr="005074DF">
        <w:br/>
      </w:r>
      <w:r w:rsidRPr="005074DF">
        <w:br/>
        <w:t xml:space="preserve">      {</w:t>
      </w:r>
      <w:proofErr w:type="spellStart"/>
      <w:r w:rsidRPr="005074DF">
        <w:t>portfolioStore.error</w:t>
      </w:r>
      <w:proofErr w:type="spellEnd"/>
      <w:r w:rsidRPr="005074DF">
        <w:t xml:space="preserve"> &amp;&amp; &lt;</w:t>
      </w:r>
      <w:proofErr w:type="spellStart"/>
      <w:r w:rsidRPr="005074DF">
        <w:t>ErrorMessage</w:t>
      </w:r>
      <w:proofErr w:type="spellEnd"/>
      <w:r w:rsidRPr="005074DF">
        <w:t xml:space="preserve"> message={</w:t>
      </w:r>
      <w:proofErr w:type="spellStart"/>
      <w:r w:rsidRPr="005074DF">
        <w:t>portfolioStore.error</w:t>
      </w:r>
      <w:proofErr w:type="spellEnd"/>
      <w:r w:rsidRPr="005074DF">
        <w:t>} /&gt;}</w:t>
      </w:r>
      <w:r w:rsidRPr="005074DF">
        <w:br/>
      </w:r>
      <w:r w:rsidRPr="005074DF">
        <w:br/>
        <w:t xml:space="preserve">      &lt;</w:t>
      </w:r>
      <w:proofErr w:type="spellStart"/>
      <w:r w:rsidRPr="005074DF">
        <w:t>FlatList</w:t>
      </w:r>
      <w:proofErr w:type="spellEnd"/>
      <w:r w:rsidRPr="005074DF">
        <w:br/>
        <w:t xml:space="preserve">        data={</w:t>
      </w:r>
      <w:proofErr w:type="spellStart"/>
      <w:r w:rsidRPr="005074DF">
        <w:t>analytics?.assets</w:t>
      </w:r>
      <w:proofErr w:type="spellEnd"/>
      <w:r w:rsidRPr="005074DF">
        <w:t xml:space="preserve"> ?? []}</w:t>
      </w:r>
      <w:r w:rsidRPr="005074DF">
        <w:br/>
        <w:t xml:space="preserve">        </w:t>
      </w:r>
      <w:proofErr w:type="spellStart"/>
      <w:r w:rsidRPr="005074DF">
        <w:t>keyExtractor</w:t>
      </w:r>
      <w:proofErr w:type="spellEnd"/>
      <w:proofErr w:type="gramStart"/>
      <w:r w:rsidRPr="005074DF">
        <w:t>={</w:t>
      </w:r>
      <w:proofErr w:type="gramEnd"/>
      <w:r w:rsidRPr="005074DF">
        <w:t xml:space="preserve">(item: </w:t>
      </w:r>
      <w:proofErr w:type="spellStart"/>
      <w:r w:rsidRPr="005074DF">
        <w:t>AssetAnalyticsItem</w:t>
      </w:r>
      <w:proofErr w:type="spellEnd"/>
      <w:r w:rsidRPr="005074DF">
        <w:t xml:space="preserve">) =&gt; </w:t>
      </w:r>
      <w:proofErr w:type="spellStart"/>
      <w:proofErr w:type="gramStart"/>
      <w:r w:rsidRPr="005074DF">
        <w:t>item.ticker</w:t>
      </w:r>
      <w:proofErr w:type="spellEnd"/>
      <w:proofErr w:type="gramEnd"/>
      <w:r w:rsidRPr="005074DF">
        <w:t>}</w:t>
      </w:r>
      <w:r w:rsidRPr="005074DF">
        <w:br/>
        <w:t xml:space="preserve">        </w:t>
      </w:r>
      <w:proofErr w:type="spellStart"/>
      <w:r w:rsidRPr="005074DF">
        <w:t>renderItem</w:t>
      </w:r>
      <w:proofErr w:type="spellEnd"/>
      <w:r w:rsidRPr="005074DF">
        <w:t>={({item}) =&gt; &lt;</w:t>
      </w:r>
      <w:proofErr w:type="spellStart"/>
      <w:r w:rsidRPr="005074DF">
        <w:t>AssetCard</w:t>
      </w:r>
      <w:proofErr w:type="spellEnd"/>
      <w:r w:rsidRPr="005074DF">
        <w:t xml:space="preserve"> asset={item} /&gt;}</w:t>
      </w:r>
      <w:r w:rsidRPr="005074DF">
        <w:br/>
        <w:t xml:space="preserve">        </w:t>
      </w:r>
      <w:proofErr w:type="spellStart"/>
      <w:r w:rsidRPr="005074DF">
        <w:t>refreshControl</w:t>
      </w:r>
      <w:proofErr w:type="spellEnd"/>
      <w:proofErr w:type="gramStart"/>
      <w:r w:rsidRPr="005074DF">
        <w:t>={</w:t>
      </w:r>
      <w:proofErr w:type="gramEnd"/>
      <w:r w:rsidRPr="005074DF">
        <w:br/>
        <w:t xml:space="preserve">          &lt;</w:t>
      </w:r>
      <w:proofErr w:type="spellStart"/>
      <w:r w:rsidRPr="005074DF">
        <w:t>RefreshControl</w:t>
      </w:r>
      <w:proofErr w:type="spellEnd"/>
      <w:r w:rsidRPr="005074DF">
        <w:br/>
        <w:t xml:space="preserve">            refreshing</w:t>
      </w:r>
      <w:proofErr w:type="gramStart"/>
      <w:r w:rsidRPr="005074DF">
        <w:t>={</w:t>
      </w:r>
      <w:proofErr w:type="spellStart"/>
      <w:proofErr w:type="gramEnd"/>
      <w:r w:rsidRPr="005074DF">
        <w:t>portfolioStore.loading</w:t>
      </w:r>
      <w:proofErr w:type="spellEnd"/>
      <w:r w:rsidRPr="005074DF">
        <w:t>}</w:t>
      </w:r>
      <w:r w:rsidRPr="005074DF">
        <w:br/>
        <w:t xml:space="preserve">            </w:t>
      </w:r>
      <w:proofErr w:type="spellStart"/>
      <w:r w:rsidRPr="005074DF">
        <w:t>onRefresh</w:t>
      </w:r>
      <w:proofErr w:type="spellEnd"/>
      <w:proofErr w:type="gramStart"/>
      <w:r w:rsidRPr="005074DF">
        <w:t>={</w:t>
      </w:r>
      <w:proofErr w:type="gramEnd"/>
      <w:r w:rsidRPr="005074DF">
        <w:t xml:space="preserve">() =&gt; </w:t>
      </w:r>
      <w:proofErr w:type="spellStart"/>
      <w:r w:rsidRPr="005074DF">
        <w:t>portfolioStore.fetchAnalytics</w:t>
      </w:r>
      <w:proofErr w:type="spellEnd"/>
      <w:r w:rsidRPr="005074DF">
        <w:t>()}</w:t>
      </w:r>
      <w:r w:rsidRPr="005074DF">
        <w:br/>
        <w:t xml:space="preserve">            colors={['#007AFF']}</w:t>
      </w:r>
      <w:r w:rsidRPr="005074DF">
        <w:br/>
        <w:t xml:space="preserve">            </w:t>
      </w:r>
      <w:proofErr w:type="spellStart"/>
      <w:r w:rsidRPr="005074DF">
        <w:t>tintColor</w:t>
      </w:r>
      <w:proofErr w:type="spellEnd"/>
      <w:r w:rsidRPr="005074DF">
        <w:t>="#007AFF"</w:t>
      </w:r>
      <w:r w:rsidRPr="005074DF">
        <w:br/>
        <w:t xml:space="preserve">          /&gt;</w:t>
      </w:r>
      <w:r w:rsidRPr="005074DF">
        <w:br/>
        <w:t xml:space="preserve">      </w:t>
      </w:r>
      <w:proofErr w:type="gramStart"/>
      <w:r w:rsidRPr="005074DF">
        <w:t xml:space="preserve">  }</w:t>
      </w:r>
      <w:proofErr w:type="gramEnd"/>
      <w:r w:rsidRPr="005074DF">
        <w:br/>
        <w:t xml:space="preserve">        </w:t>
      </w:r>
      <w:proofErr w:type="spellStart"/>
      <w:r w:rsidRPr="005074DF">
        <w:t>ListEmptyComponent</w:t>
      </w:r>
      <w:proofErr w:type="spellEnd"/>
      <w:proofErr w:type="gramStart"/>
      <w:r w:rsidRPr="005074DF">
        <w:t>={</w:t>
      </w:r>
      <w:proofErr w:type="gramEnd"/>
      <w:r w:rsidRPr="005074DF">
        <w:br/>
        <w:t xml:space="preserve">        </w:t>
      </w:r>
      <w:proofErr w:type="gramStart"/>
      <w:r w:rsidRPr="005074DF">
        <w:t xml:space="preserve">  !</w:t>
      </w:r>
      <w:proofErr w:type="spellStart"/>
      <w:proofErr w:type="gramEnd"/>
      <w:r w:rsidRPr="005074DF">
        <w:t>portfolioStore.loading</w:t>
      </w:r>
      <w:proofErr w:type="spellEnd"/>
      <w:r w:rsidRPr="005074DF">
        <w:t xml:space="preserve"> ? (</w:t>
      </w:r>
      <w:r w:rsidRPr="005074DF">
        <w:br/>
        <w:t xml:space="preserve">            &lt;Text style={</w:t>
      </w:r>
      <w:proofErr w:type="spellStart"/>
      <w:r w:rsidRPr="005074DF">
        <w:t>styles.empty</w:t>
      </w:r>
      <w:proofErr w:type="spellEnd"/>
      <w:r w:rsidRPr="005074DF">
        <w:t>}&gt;No assets in portfolio yet.&lt;/Text&gt;</w:t>
      </w:r>
      <w:r w:rsidRPr="005074DF">
        <w:br/>
        <w:t xml:space="preserve">          ) : null</w:t>
      </w:r>
      <w:r w:rsidRPr="005074DF">
        <w:br/>
        <w:t xml:space="preserve">        }</w:t>
      </w:r>
      <w:r w:rsidRPr="005074DF">
        <w:br/>
        <w:t xml:space="preserve">        </w:t>
      </w:r>
      <w:proofErr w:type="spellStart"/>
      <w:r w:rsidRPr="005074DF">
        <w:t>contentContainerStyle</w:t>
      </w:r>
      <w:proofErr w:type="spellEnd"/>
      <w:r w:rsidRPr="005074DF">
        <w:t>={</w:t>
      </w:r>
      <w:proofErr w:type="spellStart"/>
      <w:r w:rsidRPr="005074DF">
        <w:t>styles.list</w:t>
      </w:r>
      <w:proofErr w:type="spellEnd"/>
      <w:r w:rsidRPr="005074DF">
        <w:t>}</w:t>
      </w:r>
      <w:r w:rsidRPr="005074DF">
        <w:br/>
        <w:t xml:space="preserve">      /&gt;</w:t>
      </w:r>
      <w:r w:rsidRPr="005074DF">
        <w:br/>
        <w:t xml:space="preserve">    &lt;/View&gt;</w:t>
      </w:r>
      <w:r w:rsidRPr="005074DF">
        <w:br/>
        <w:t xml:space="preserve">  );</w:t>
      </w:r>
      <w:r w:rsidRPr="005074DF">
        <w:br/>
        <w:t>});</w:t>
      </w:r>
      <w:r w:rsidRPr="005074DF">
        <w:br/>
      </w:r>
      <w:r w:rsidRPr="005074DF">
        <w:br/>
        <w:t xml:space="preserve">export default </w:t>
      </w:r>
      <w:proofErr w:type="spellStart"/>
      <w:r w:rsidRPr="005074DF">
        <w:t>PortfolioScreen</w:t>
      </w:r>
      <w:proofErr w:type="spellEnd"/>
      <w:r w:rsidRPr="005074DF">
        <w:t>;</w:t>
      </w:r>
      <w:r w:rsidRPr="005074DF">
        <w:br/>
      </w:r>
      <w:r w:rsidRPr="005074DF">
        <w:br/>
        <w:t xml:space="preserve">const styles = </w:t>
      </w:r>
      <w:proofErr w:type="spellStart"/>
      <w:r w:rsidRPr="005074DF">
        <w:t>StyleSheet.create</w:t>
      </w:r>
      <w:proofErr w:type="spellEnd"/>
      <w:r w:rsidRPr="005074DF">
        <w:t>({</w:t>
      </w:r>
      <w:r w:rsidRPr="005074DF">
        <w:br/>
        <w:t xml:space="preserve">  container: {flex: 1, </w:t>
      </w:r>
      <w:proofErr w:type="spellStart"/>
      <w:r w:rsidRPr="005074DF">
        <w:t>backgroundColor</w:t>
      </w:r>
      <w:proofErr w:type="spellEnd"/>
      <w:r w:rsidRPr="005074DF">
        <w:t>: '#F5F7FA'},</w:t>
      </w:r>
      <w:r w:rsidRPr="005074DF">
        <w:br/>
        <w:t xml:space="preserve">  header: {</w:t>
      </w:r>
      <w:r w:rsidRPr="005074DF">
        <w:br/>
        <w:t xml:space="preserve">    </w:t>
      </w:r>
      <w:proofErr w:type="spellStart"/>
      <w:r w:rsidRPr="005074DF">
        <w:t>backgroundColor</w:t>
      </w:r>
      <w:proofErr w:type="spellEnd"/>
      <w:r w:rsidRPr="005074DF">
        <w:t>: '#1A1A2E',</w:t>
      </w:r>
      <w:r w:rsidRPr="005074DF">
        <w:br/>
        <w:t xml:space="preserve">    padding: 24,</w:t>
      </w:r>
      <w:r w:rsidRPr="005074DF">
        <w:br/>
        <w:t xml:space="preserve">    </w:t>
      </w:r>
      <w:proofErr w:type="spellStart"/>
      <w:r w:rsidRPr="005074DF">
        <w:t>alignItems</w:t>
      </w:r>
      <w:proofErr w:type="spellEnd"/>
      <w:r w:rsidRPr="005074DF">
        <w:t>: 'center',</w:t>
      </w:r>
      <w:r w:rsidRPr="005074DF">
        <w:br/>
        <w:t xml:space="preserve">  },</w:t>
      </w:r>
      <w:r w:rsidRPr="005074DF">
        <w:br/>
        <w:t xml:space="preserve">  </w:t>
      </w:r>
      <w:proofErr w:type="spellStart"/>
      <w:r w:rsidRPr="005074DF">
        <w:t>totalLabel</w:t>
      </w:r>
      <w:proofErr w:type="spellEnd"/>
      <w:r w:rsidRPr="005074DF">
        <w:t>: {</w:t>
      </w:r>
      <w:proofErr w:type="spellStart"/>
      <w:r w:rsidRPr="005074DF">
        <w:t>fontSize</w:t>
      </w:r>
      <w:proofErr w:type="spellEnd"/>
      <w:r w:rsidRPr="005074DF">
        <w:t>: 13, color: '#</w:t>
      </w:r>
      <w:proofErr w:type="spellStart"/>
      <w:r w:rsidRPr="005074DF">
        <w:t>aaa</w:t>
      </w:r>
      <w:proofErr w:type="spellEnd"/>
      <w:r w:rsidRPr="005074DF">
        <w:t xml:space="preserve">', </w:t>
      </w:r>
      <w:proofErr w:type="spellStart"/>
      <w:r w:rsidRPr="005074DF">
        <w:t>marginBottom</w:t>
      </w:r>
      <w:proofErr w:type="spellEnd"/>
      <w:r w:rsidRPr="005074DF">
        <w:t>: 4},</w:t>
      </w:r>
      <w:r w:rsidRPr="005074DF">
        <w:br/>
        <w:t xml:space="preserve">  </w:t>
      </w:r>
      <w:proofErr w:type="spellStart"/>
      <w:r w:rsidRPr="005074DF">
        <w:t>totalValue</w:t>
      </w:r>
      <w:proofErr w:type="spellEnd"/>
      <w:r w:rsidRPr="005074DF">
        <w:t>: {</w:t>
      </w:r>
      <w:proofErr w:type="spellStart"/>
      <w:r w:rsidRPr="005074DF">
        <w:t>fontSize</w:t>
      </w:r>
      <w:proofErr w:type="spellEnd"/>
      <w:r w:rsidRPr="005074DF">
        <w:t xml:space="preserve">: 28, </w:t>
      </w:r>
      <w:proofErr w:type="spellStart"/>
      <w:r w:rsidRPr="005074DF">
        <w:t>fontWeight</w:t>
      </w:r>
      <w:proofErr w:type="spellEnd"/>
      <w:r w:rsidRPr="005074DF">
        <w:t>: '800', color: '#</w:t>
      </w:r>
      <w:proofErr w:type="spellStart"/>
      <w:r w:rsidRPr="005074DF">
        <w:t>fff</w:t>
      </w:r>
      <w:proofErr w:type="spellEnd"/>
      <w:r w:rsidRPr="005074DF">
        <w:t xml:space="preserve">', </w:t>
      </w:r>
      <w:proofErr w:type="spellStart"/>
      <w:r w:rsidRPr="005074DF">
        <w:t>marginBottom</w:t>
      </w:r>
      <w:proofErr w:type="spellEnd"/>
      <w:r w:rsidRPr="005074DF">
        <w:t>: 4},</w:t>
      </w:r>
      <w:r w:rsidRPr="005074DF">
        <w:br/>
        <w:t xml:space="preserve">  pl: {</w:t>
      </w:r>
      <w:proofErr w:type="spellStart"/>
      <w:r w:rsidRPr="005074DF">
        <w:t>fontSize</w:t>
      </w:r>
      <w:proofErr w:type="spellEnd"/>
      <w:r w:rsidRPr="005074DF">
        <w:t xml:space="preserve">: 15, </w:t>
      </w:r>
      <w:proofErr w:type="spellStart"/>
      <w:r w:rsidRPr="005074DF">
        <w:t>fontWeight</w:t>
      </w:r>
      <w:proofErr w:type="spellEnd"/>
      <w:r w:rsidRPr="005074DF">
        <w:t>: '600'},</w:t>
      </w:r>
      <w:r w:rsidRPr="005074DF">
        <w:br/>
        <w:t xml:space="preserve">  list: {</w:t>
      </w:r>
      <w:proofErr w:type="spellStart"/>
      <w:r w:rsidRPr="005074DF">
        <w:t>paddingVertical</w:t>
      </w:r>
      <w:proofErr w:type="spellEnd"/>
      <w:r w:rsidRPr="005074DF">
        <w:t>: 8},</w:t>
      </w:r>
      <w:r w:rsidRPr="005074DF">
        <w:br/>
        <w:t xml:space="preserve">  empty: {</w:t>
      </w:r>
      <w:proofErr w:type="spellStart"/>
      <w:r w:rsidRPr="005074DF">
        <w:t>textAlign</w:t>
      </w:r>
      <w:proofErr w:type="spellEnd"/>
      <w:r w:rsidRPr="005074DF">
        <w:t xml:space="preserve">: 'center', color: '#999', </w:t>
      </w:r>
      <w:proofErr w:type="spellStart"/>
      <w:r w:rsidRPr="005074DF">
        <w:t>marginTop</w:t>
      </w:r>
      <w:proofErr w:type="spellEnd"/>
      <w:r w:rsidRPr="005074DF">
        <w:t xml:space="preserve">: 48, </w:t>
      </w:r>
      <w:proofErr w:type="spellStart"/>
      <w:r w:rsidRPr="005074DF">
        <w:t>fontSize</w:t>
      </w:r>
      <w:proofErr w:type="spellEnd"/>
      <w:r w:rsidRPr="005074DF">
        <w:t>: 15},</w:t>
      </w:r>
      <w:r w:rsidRPr="005074DF">
        <w:br/>
        <w:t>});</w:t>
      </w:r>
      <w:r w:rsidRPr="005074DF">
        <w:br/>
      </w:r>
      <w:r w:rsidRPr="005074DF">
        <w:br/>
        <w:t>--------------------------------------------------------------------------------</w:t>
      </w:r>
      <w:r w:rsidRPr="005074DF">
        <w:br/>
      </w:r>
    </w:p>
    <w:p w14:paraId="7B5DD6C4" w14:textId="71744648" w:rsidR="00D8355D" w:rsidRPr="00E057DE" w:rsidRDefault="00D8355D" w:rsidP="00D8355D">
      <w:pPr>
        <w:pStyle w:val="a4"/>
        <w:jc w:val="center"/>
        <w:rPr>
          <w:szCs w:val="28"/>
          <w:lang w:eastAsia="ru-RU"/>
        </w:rPr>
      </w:pPr>
    </w:p>
    <w:p w14:paraId="209E5B57" w14:textId="68BD8248" w:rsidR="00424DB2" w:rsidRDefault="00424DB2" w:rsidP="00424DB2">
      <w:pPr>
        <w:pStyle w:val="a8"/>
        <w:jc w:val="right"/>
        <w:rPr>
          <w:sz w:val="28"/>
          <w:szCs w:val="28"/>
          <w:lang w:eastAsia="ru-RU"/>
        </w:rPr>
      </w:pPr>
      <w:bookmarkStart w:id="39" w:name="_Toc230653153"/>
      <w:r w:rsidRPr="00E057DE">
        <w:rPr>
          <w:sz w:val="28"/>
          <w:szCs w:val="28"/>
          <w:lang w:eastAsia="ru-RU"/>
        </w:rPr>
        <w:lastRenderedPageBreak/>
        <w:t xml:space="preserve">Приложение </w:t>
      </w:r>
      <w:r w:rsidR="007B551C">
        <w:rPr>
          <w:sz w:val="28"/>
          <w:szCs w:val="28"/>
          <w:lang w:eastAsia="ru-RU"/>
        </w:rPr>
        <w:t>2</w:t>
      </w:r>
      <w:bookmarkEnd w:id="39"/>
    </w:p>
    <w:p w14:paraId="743F0E97" w14:textId="0EC6CBF1" w:rsidR="00865F8C" w:rsidRDefault="00865F8C" w:rsidP="00E530DB">
      <w:pPr>
        <w:pStyle w:val="a6"/>
        <w:ind w:firstLine="709"/>
        <w:outlineLvl w:val="9"/>
        <w:rPr>
          <w:lang w:eastAsia="ru-RU"/>
        </w:rPr>
      </w:pPr>
      <w:r>
        <w:rPr>
          <w:lang w:eastAsia="ru-RU"/>
        </w:rPr>
        <w:t>Тестирование программы</w:t>
      </w:r>
    </w:p>
    <w:p w14:paraId="3BB54FF7" w14:textId="7A377A0E" w:rsidR="007B551C" w:rsidRPr="00E057DE" w:rsidRDefault="00F06AD7" w:rsidP="007B551C">
      <w:pPr>
        <w:pStyle w:val="a4"/>
        <w:jc w:val="center"/>
        <w:rPr>
          <w:szCs w:val="28"/>
          <w:lang w:eastAsia="ru-RU"/>
        </w:rPr>
      </w:pPr>
      <w:r w:rsidRPr="00F06AD7">
        <w:rPr>
          <w:szCs w:val="28"/>
          <w:lang w:eastAsia="ru-RU"/>
        </w:rPr>
        <w:drawing>
          <wp:inline distT="0" distB="0" distL="0" distR="0" wp14:anchorId="3D527435" wp14:editId="0AEFD8F3">
            <wp:extent cx="1481826" cy="3315956"/>
            <wp:effectExtent l="0" t="0" r="4445" b="0"/>
            <wp:docPr id="158684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47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1253" cy="340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85A2" w14:textId="4946CE74" w:rsidR="007B551C" w:rsidRPr="00F06AD7" w:rsidRDefault="007B551C" w:rsidP="007B551C">
      <w:pPr>
        <w:pStyle w:val="a4"/>
        <w:spacing w:after="240"/>
        <w:jc w:val="center"/>
        <w:rPr>
          <w:szCs w:val="28"/>
          <w:lang w:eastAsia="ru-RU"/>
        </w:rPr>
      </w:pPr>
      <w:r w:rsidRPr="00E057DE">
        <w:rPr>
          <w:szCs w:val="28"/>
          <w:lang w:eastAsia="ru-RU"/>
        </w:rPr>
        <w:t xml:space="preserve">Рисунок </w:t>
      </w:r>
      <w:r>
        <w:rPr>
          <w:szCs w:val="28"/>
          <w:lang w:eastAsia="ru-RU"/>
        </w:rPr>
        <w:t>1</w:t>
      </w:r>
      <w:r w:rsidRPr="00E057DE">
        <w:rPr>
          <w:szCs w:val="28"/>
          <w:lang w:eastAsia="ru-RU"/>
        </w:rPr>
        <w:t xml:space="preserve"> – </w:t>
      </w:r>
      <w:r>
        <w:rPr>
          <w:color w:val="000000"/>
          <w:szCs w:val="28"/>
        </w:rPr>
        <w:t xml:space="preserve">Главная страница </w:t>
      </w:r>
      <w:r w:rsidR="00F06AD7">
        <w:rPr>
          <w:color w:val="000000"/>
          <w:szCs w:val="28"/>
        </w:rPr>
        <w:t>приложения</w:t>
      </w:r>
    </w:p>
    <w:p w14:paraId="7ADF60D8" w14:textId="1BD7ABDF" w:rsidR="007B551C" w:rsidRPr="00E057DE" w:rsidRDefault="00F06AD7" w:rsidP="007B551C">
      <w:pPr>
        <w:pStyle w:val="a4"/>
        <w:jc w:val="center"/>
        <w:rPr>
          <w:szCs w:val="28"/>
          <w:lang w:eastAsia="ru-RU"/>
        </w:rPr>
      </w:pPr>
      <w:r w:rsidRPr="00F06AD7">
        <w:rPr>
          <w:szCs w:val="28"/>
          <w:lang w:eastAsia="ru-RU"/>
        </w:rPr>
        <w:drawing>
          <wp:inline distT="0" distB="0" distL="0" distR="0" wp14:anchorId="3BE95BC2" wp14:editId="5EAA186F">
            <wp:extent cx="1602036" cy="3570153"/>
            <wp:effectExtent l="0" t="0" r="0" b="0"/>
            <wp:docPr id="185541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19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1858" cy="370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4005" w14:textId="7B2BF911" w:rsidR="007B551C" w:rsidRPr="00E057DE" w:rsidRDefault="007B551C" w:rsidP="007B551C">
      <w:pPr>
        <w:pStyle w:val="a4"/>
        <w:spacing w:after="240"/>
        <w:jc w:val="center"/>
        <w:rPr>
          <w:szCs w:val="28"/>
          <w:lang w:eastAsia="ru-RU"/>
        </w:rPr>
      </w:pPr>
      <w:r w:rsidRPr="00E057DE">
        <w:rPr>
          <w:szCs w:val="28"/>
          <w:lang w:eastAsia="ru-RU"/>
        </w:rPr>
        <w:t xml:space="preserve">Рисунок </w:t>
      </w:r>
      <w:r>
        <w:rPr>
          <w:szCs w:val="28"/>
          <w:lang w:eastAsia="ru-RU"/>
        </w:rPr>
        <w:t>2</w:t>
      </w:r>
      <w:r w:rsidRPr="00E057DE">
        <w:rPr>
          <w:szCs w:val="28"/>
          <w:lang w:eastAsia="ru-RU"/>
        </w:rPr>
        <w:t xml:space="preserve"> – </w:t>
      </w:r>
      <w:r w:rsidR="00F13E66">
        <w:rPr>
          <w:color w:val="000000"/>
          <w:szCs w:val="28"/>
        </w:rPr>
        <w:t>Экран</w:t>
      </w:r>
      <w:r>
        <w:rPr>
          <w:color w:val="000000"/>
          <w:szCs w:val="28"/>
        </w:rPr>
        <w:t xml:space="preserve"> </w:t>
      </w:r>
      <w:r w:rsidR="00F06AD7">
        <w:rPr>
          <w:color w:val="000000"/>
          <w:szCs w:val="28"/>
        </w:rPr>
        <w:t>заявок</w:t>
      </w:r>
    </w:p>
    <w:p w14:paraId="416BE280" w14:textId="27BC1B68" w:rsidR="007B551C" w:rsidRPr="00E057DE" w:rsidRDefault="00F13E66" w:rsidP="007B551C">
      <w:pPr>
        <w:pStyle w:val="a4"/>
        <w:jc w:val="center"/>
        <w:rPr>
          <w:szCs w:val="28"/>
          <w:lang w:eastAsia="ru-RU"/>
        </w:rPr>
      </w:pPr>
      <w:r w:rsidRPr="00F13E66">
        <w:rPr>
          <w:szCs w:val="28"/>
          <w:lang w:eastAsia="ru-RU"/>
        </w:rPr>
        <w:lastRenderedPageBreak/>
        <w:drawing>
          <wp:inline distT="0" distB="0" distL="0" distR="0" wp14:anchorId="76742717" wp14:editId="6FA95C4F">
            <wp:extent cx="1728317" cy="3818284"/>
            <wp:effectExtent l="0" t="0" r="0" b="4445"/>
            <wp:docPr id="167156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0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0901" cy="3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220A" w14:textId="273EC03B" w:rsidR="007B551C" w:rsidRPr="00E057DE" w:rsidRDefault="007B551C" w:rsidP="007B551C">
      <w:pPr>
        <w:pStyle w:val="a4"/>
        <w:spacing w:after="240"/>
        <w:jc w:val="center"/>
        <w:rPr>
          <w:szCs w:val="28"/>
          <w:lang w:eastAsia="ru-RU"/>
        </w:rPr>
      </w:pPr>
      <w:r w:rsidRPr="00E057DE">
        <w:rPr>
          <w:szCs w:val="28"/>
          <w:lang w:eastAsia="ru-RU"/>
        </w:rPr>
        <w:t xml:space="preserve">Рисунок </w:t>
      </w:r>
      <w:r>
        <w:rPr>
          <w:szCs w:val="28"/>
          <w:lang w:eastAsia="ru-RU"/>
        </w:rPr>
        <w:t>3</w:t>
      </w:r>
      <w:r w:rsidRPr="00E057DE">
        <w:rPr>
          <w:szCs w:val="28"/>
          <w:lang w:eastAsia="ru-RU"/>
        </w:rPr>
        <w:t xml:space="preserve"> – </w:t>
      </w:r>
      <w:r w:rsidR="00F13E66">
        <w:rPr>
          <w:color w:val="000000"/>
          <w:szCs w:val="28"/>
        </w:rPr>
        <w:t>Экран</w:t>
      </w:r>
      <w:r>
        <w:rPr>
          <w:color w:val="000000"/>
          <w:szCs w:val="28"/>
        </w:rPr>
        <w:t xml:space="preserve"> </w:t>
      </w:r>
      <w:r w:rsidR="00F13E66">
        <w:rPr>
          <w:color w:val="000000"/>
          <w:szCs w:val="28"/>
        </w:rPr>
        <w:t>списка счетов</w:t>
      </w:r>
    </w:p>
    <w:p w14:paraId="5BD69E7D" w14:textId="5B0D93B3" w:rsidR="007B551C" w:rsidRPr="00E057DE" w:rsidRDefault="00F13E66" w:rsidP="007B551C">
      <w:pPr>
        <w:pStyle w:val="a4"/>
        <w:jc w:val="center"/>
        <w:rPr>
          <w:szCs w:val="28"/>
          <w:lang w:eastAsia="ru-RU"/>
        </w:rPr>
      </w:pPr>
      <w:r w:rsidRPr="00F13E66">
        <w:rPr>
          <w:szCs w:val="28"/>
          <w:lang w:eastAsia="ru-RU"/>
        </w:rPr>
        <w:drawing>
          <wp:inline distT="0" distB="0" distL="0" distR="0" wp14:anchorId="32E8125E" wp14:editId="34529B34">
            <wp:extent cx="1791564" cy="3999244"/>
            <wp:effectExtent l="0" t="0" r="0" b="1270"/>
            <wp:docPr id="458797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7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3124" cy="41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BC15" w14:textId="6AA3B79F" w:rsidR="00A06A9E" w:rsidRPr="00E741FE" w:rsidRDefault="007B551C" w:rsidP="00E741FE">
      <w:pPr>
        <w:pStyle w:val="a4"/>
        <w:spacing w:after="240"/>
        <w:jc w:val="center"/>
        <w:rPr>
          <w:szCs w:val="28"/>
          <w:lang w:eastAsia="ru-RU"/>
        </w:rPr>
      </w:pPr>
      <w:r w:rsidRPr="00E057DE">
        <w:rPr>
          <w:szCs w:val="28"/>
          <w:lang w:eastAsia="ru-RU"/>
        </w:rPr>
        <w:t xml:space="preserve">Рисунок </w:t>
      </w:r>
      <w:r>
        <w:rPr>
          <w:szCs w:val="28"/>
          <w:lang w:eastAsia="ru-RU"/>
        </w:rPr>
        <w:t>4</w:t>
      </w:r>
      <w:r w:rsidRPr="00E057DE">
        <w:rPr>
          <w:szCs w:val="28"/>
          <w:lang w:eastAsia="ru-RU"/>
        </w:rPr>
        <w:t xml:space="preserve"> – </w:t>
      </w:r>
      <w:r w:rsidR="00937BA9">
        <w:rPr>
          <w:color w:val="000000"/>
          <w:szCs w:val="28"/>
        </w:rPr>
        <w:t>Экран формы</w:t>
      </w:r>
      <w:r>
        <w:rPr>
          <w:color w:val="000000"/>
          <w:szCs w:val="28"/>
        </w:rPr>
        <w:t xml:space="preserve"> </w:t>
      </w:r>
      <w:r w:rsidR="00937BA9">
        <w:rPr>
          <w:color w:val="000000"/>
          <w:szCs w:val="28"/>
        </w:rPr>
        <w:t>добавления аккаунта</w:t>
      </w:r>
    </w:p>
    <w:sectPr w:rsidR="00A06A9E" w:rsidRPr="00E741FE" w:rsidSect="009D420B">
      <w:footerReference w:type="default" r:id="rId25"/>
      <w:footerReference w:type="first" r:id="rId2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FE83" w14:textId="77777777" w:rsidR="00C35A77" w:rsidRDefault="00C35A77" w:rsidP="00CF5F07">
      <w:pPr>
        <w:spacing w:after="0" w:line="240" w:lineRule="auto"/>
      </w:pPr>
      <w:r>
        <w:separator/>
      </w:r>
    </w:p>
  </w:endnote>
  <w:endnote w:type="continuationSeparator" w:id="0">
    <w:p w14:paraId="368419B5" w14:textId="77777777" w:rsidR="00C35A77" w:rsidRDefault="00C35A77" w:rsidP="00CF5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85085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6501507" w14:textId="1353BF1B" w:rsidR="00CF5F07" w:rsidRPr="00CF5F07" w:rsidRDefault="00CF5F07">
        <w:pPr>
          <w:pStyle w:val="af3"/>
          <w:jc w:val="right"/>
          <w:rPr>
            <w:rFonts w:ascii="Times New Roman" w:hAnsi="Times New Roman" w:cs="Times New Roman"/>
          </w:rPr>
        </w:pPr>
        <w:r w:rsidRPr="00CF5F07">
          <w:rPr>
            <w:rFonts w:ascii="Times New Roman" w:hAnsi="Times New Roman" w:cs="Times New Roman"/>
          </w:rPr>
          <w:fldChar w:fldCharType="begin"/>
        </w:r>
        <w:r w:rsidRPr="00CF5F07">
          <w:rPr>
            <w:rFonts w:ascii="Times New Roman" w:hAnsi="Times New Roman" w:cs="Times New Roman"/>
          </w:rPr>
          <w:instrText>PAGE   \* MERGEFORMAT</w:instrText>
        </w:r>
        <w:r w:rsidRPr="00CF5F07">
          <w:rPr>
            <w:rFonts w:ascii="Times New Roman" w:hAnsi="Times New Roman" w:cs="Times New Roman"/>
          </w:rPr>
          <w:fldChar w:fldCharType="separate"/>
        </w:r>
        <w:r w:rsidRPr="00CF5F07">
          <w:rPr>
            <w:rFonts w:ascii="Times New Roman" w:hAnsi="Times New Roman" w:cs="Times New Roman"/>
          </w:rPr>
          <w:t>2</w:t>
        </w:r>
        <w:r w:rsidRPr="00CF5F07">
          <w:rPr>
            <w:rFonts w:ascii="Times New Roman" w:hAnsi="Times New Roman" w:cs="Times New Roman"/>
          </w:rPr>
          <w:fldChar w:fldCharType="end"/>
        </w:r>
      </w:p>
    </w:sdtContent>
  </w:sdt>
  <w:p w14:paraId="78B1081E" w14:textId="77777777" w:rsidR="00CF5F07" w:rsidRDefault="00CF5F07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A5F9" w14:textId="77777777" w:rsidR="009D420B" w:rsidRDefault="009D420B" w:rsidP="009D420B">
    <w:pPr>
      <w:pStyle w:val="af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CCDED" w14:textId="77777777" w:rsidR="00C35A77" w:rsidRDefault="00C35A77" w:rsidP="00CF5F07">
      <w:pPr>
        <w:spacing w:after="0" w:line="240" w:lineRule="auto"/>
      </w:pPr>
      <w:r>
        <w:separator/>
      </w:r>
    </w:p>
  </w:footnote>
  <w:footnote w:type="continuationSeparator" w:id="0">
    <w:p w14:paraId="295C7C84" w14:textId="77777777" w:rsidR="00C35A77" w:rsidRDefault="00C35A77" w:rsidP="00CF5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654"/>
    <w:multiLevelType w:val="hybridMultilevel"/>
    <w:tmpl w:val="09D0E5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B97B50"/>
    <w:multiLevelType w:val="multilevel"/>
    <w:tmpl w:val="194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01F5E"/>
    <w:multiLevelType w:val="multilevel"/>
    <w:tmpl w:val="2300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5581"/>
    <w:multiLevelType w:val="multilevel"/>
    <w:tmpl w:val="F3D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1309"/>
    <w:multiLevelType w:val="multilevel"/>
    <w:tmpl w:val="F6F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00AEE"/>
    <w:multiLevelType w:val="multilevel"/>
    <w:tmpl w:val="E92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34873"/>
    <w:multiLevelType w:val="multilevel"/>
    <w:tmpl w:val="4A2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93238"/>
    <w:multiLevelType w:val="hybridMultilevel"/>
    <w:tmpl w:val="79AE8A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0061C4"/>
    <w:multiLevelType w:val="multilevel"/>
    <w:tmpl w:val="F4D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60E6C"/>
    <w:multiLevelType w:val="multilevel"/>
    <w:tmpl w:val="F35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B08A0"/>
    <w:multiLevelType w:val="hybridMultilevel"/>
    <w:tmpl w:val="0B200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1B0589"/>
    <w:multiLevelType w:val="multilevel"/>
    <w:tmpl w:val="2E5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7635C"/>
    <w:multiLevelType w:val="hybridMultilevel"/>
    <w:tmpl w:val="F6B2B1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7B0CF1"/>
    <w:multiLevelType w:val="hybridMultilevel"/>
    <w:tmpl w:val="4CBE9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CC2513"/>
    <w:multiLevelType w:val="multilevel"/>
    <w:tmpl w:val="0B4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F1FF6"/>
    <w:multiLevelType w:val="multilevel"/>
    <w:tmpl w:val="BB0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E7CA3"/>
    <w:multiLevelType w:val="multilevel"/>
    <w:tmpl w:val="9A4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B48B5"/>
    <w:multiLevelType w:val="multilevel"/>
    <w:tmpl w:val="FBF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17F4D"/>
    <w:multiLevelType w:val="multilevel"/>
    <w:tmpl w:val="176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05199"/>
    <w:multiLevelType w:val="hybridMultilevel"/>
    <w:tmpl w:val="5BBA82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C12F99"/>
    <w:multiLevelType w:val="multilevel"/>
    <w:tmpl w:val="567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57655"/>
    <w:multiLevelType w:val="multilevel"/>
    <w:tmpl w:val="CF7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33B79"/>
    <w:multiLevelType w:val="multilevel"/>
    <w:tmpl w:val="9726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A55E6"/>
    <w:multiLevelType w:val="multilevel"/>
    <w:tmpl w:val="2E5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25A29"/>
    <w:multiLevelType w:val="hybridMultilevel"/>
    <w:tmpl w:val="33F23B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DEE2388"/>
    <w:multiLevelType w:val="multilevel"/>
    <w:tmpl w:val="AAB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F076C"/>
    <w:multiLevelType w:val="hybridMultilevel"/>
    <w:tmpl w:val="B5E0F3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F4208C2"/>
    <w:multiLevelType w:val="hybridMultilevel"/>
    <w:tmpl w:val="5A0E49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02160A9"/>
    <w:multiLevelType w:val="multilevel"/>
    <w:tmpl w:val="E0B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27D0A"/>
    <w:multiLevelType w:val="multilevel"/>
    <w:tmpl w:val="53F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1381C"/>
    <w:multiLevelType w:val="multilevel"/>
    <w:tmpl w:val="99B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E34EFA"/>
    <w:multiLevelType w:val="hybridMultilevel"/>
    <w:tmpl w:val="147C22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6AC0AD2"/>
    <w:multiLevelType w:val="multilevel"/>
    <w:tmpl w:val="9CB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5D7E13"/>
    <w:multiLevelType w:val="multilevel"/>
    <w:tmpl w:val="F5D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E15222"/>
    <w:multiLevelType w:val="hybridMultilevel"/>
    <w:tmpl w:val="6794219E"/>
    <w:lvl w:ilvl="0" w:tplc="C142AA3E">
      <w:start w:val="1"/>
      <w:numFmt w:val="bullet"/>
      <w:lvlText w:val=""/>
      <w:lvlJc w:val="center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9AA4611"/>
    <w:multiLevelType w:val="multilevel"/>
    <w:tmpl w:val="95EA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C72B23"/>
    <w:multiLevelType w:val="hybridMultilevel"/>
    <w:tmpl w:val="0F1600E8"/>
    <w:lvl w:ilvl="0" w:tplc="D07E0F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A7B0A12"/>
    <w:multiLevelType w:val="hybridMultilevel"/>
    <w:tmpl w:val="194E0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AE74BCA"/>
    <w:multiLevelType w:val="multilevel"/>
    <w:tmpl w:val="6C5E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B52AF0"/>
    <w:multiLevelType w:val="multilevel"/>
    <w:tmpl w:val="02C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E35FED"/>
    <w:multiLevelType w:val="multilevel"/>
    <w:tmpl w:val="846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F5158E"/>
    <w:multiLevelType w:val="multilevel"/>
    <w:tmpl w:val="511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D91FD2"/>
    <w:multiLevelType w:val="hybridMultilevel"/>
    <w:tmpl w:val="FF9CA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FDD1BCD"/>
    <w:multiLevelType w:val="hybridMultilevel"/>
    <w:tmpl w:val="8098B3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01F0D21"/>
    <w:multiLevelType w:val="multilevel"/>
    <w:tmpl w:val="D8A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B452C1"/>
    <w:multiLevelType w:val="multilevel"/>
    <w:tmpl w:val="0ED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08385F"/>
    <w:multiLevelType w:val="hybridMultilevel"/>
    <w:tmpl w:val="234A409E"/>
    <w:lvl w:ilvl="0" w:tplc="720E0784">
      <w:start w:val="1"/>
      <w:numFmt w:val="bullet"/>
      <w:pStyle w:val="a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22F1D87"/>
    <w:multiLevelType w:val="multilevel"/>
    <w:tmpl w:val="D54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5D6F24"/>
    <w:multiLevelType w:val="hybridMultilevel"/>
    <w:tmpl w:val="F4B0A3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3D43959"/>
    <w:multiLevelType w:val="multilevel"/>
    <w:tmpl w:val="98B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0F77BC"/>
    <w:multiLevelType w:val="multilevel"/>
    <w:tmpl w:val="8BFE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92246B"/>
    <w:multiLevelType w:val="multilevel"/>
    <w:tmpl w:val="CBD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A569BA"/>
    <w:multiLevelType w:val="multilevel"/>
    <w:tmpl w:val="962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336CC2"/>
    <w:multiLevelType w:val="hybridMultilevel"/>
    <w:tmpl w:val="370C2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36129B"/>
    <w:multiLevelType w:val="multilevel"/>
    <w:tmpl w:val="00C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3F5ADB"/>
    <w:multiLevelType w:val="multilevel"/>
    <w:tmpl w:val="7942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937F3B"/>
    <w:multiLevelType w:val="multilevel"/>
    <w:tmpl w:val="946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A140AB"/>
    <w:multiLevelType w:val="multilevel"/>
    <w:tmpl w:val="433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DB07CC"/>
    <w:multiLevelType w:val="hybridMultilevel"/>
    <w:tmpl w:val="AD3EA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25E0469"/>
    <w:multiLevelType w:val="multilevel"/>
    <w:tmpl w:val="DF6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282EBD"/>
    <w:multiLevelType w:val="multilevel"/>
    <w:tmpl w:val="78A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956215"/>
    <w:multiLevelType w:val="multilevel"/>
    <w:tmpl w:val="057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02507E"/>
    <w:multiLevelType w:val="multilevel"/>
    <w:tmpl w:val="7E6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BB7C15"/>
    <w:multiLevelType w:val="hybridMultilevel"/>
    <w:tmpl w:val="FEA213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73833FD2"/>
    <w:multiLevelType w:val="hybridMultilevel"/>
    <w:tmpl w:val="1DE43C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739614F1"/>
    <w:multiLevelType w:val="multilevel"/>
    <w:tmpl w:val="0DB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7409F"/>
    <w:multiLevelType w:val="multilevel"/>
    <w:tmpl w:val="AC0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1733C"/>
    <w:multiLevelType w:val="multilevel"/>
    <w:tmpl w:val="3FD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DA4A24"/>
    <w:multiLevelType w:val="multilevel"/>
    <w:tmpl w:val="0C3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F66608"/>
    <w:multiLevelType w:val="multilevel"/>
    <w:tmpl w:val="FB3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C84BC4"/>
    <w:multiLevelType w:val="multilevel"/>
    <w:tmpl w:val="C658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0A1408"/>
    <w:multiLevelType w:val="multilevel"/>
    <w:tmpl w:val="789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9032D8"/>
    <w:multiLevelType w:val="hybridMultilevel"/>
    <w:tmpl w:val="6DDC21BC"/>
    <w:lvl w:ilvl="0" w:tplc="C142AA3E">
      <w:start w:val="1"/>
      <w:numFmt w:val="bullet"/>
      <w:lvlText w:val=""/>
      <w:lvlJc w:val="center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3" w15:restartNumberingAfterBreak="0">
    <w:nsid w:val="7DED4A0C"/>
    <w:multiLevelType w:val="multilevel"/>
    <w:tmpl w:val="E32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134978">
    <w:abstractNumId w:val="46"/>
  </w:num>
  <w:num w:numId="2" w16cid:durableId="724571999">
    <w:abstractNumId w:val="34"/>
  </w:num>
  <w:num w:numId="3" w16cid:durableId="411195742">
    <w:abstractNumId w:val="72"/>
  </w:num>
  <w:num w:numId="4" w16cid:durableId="669335565">
    <w:abstractNumId w:val="64"/>
  </w:num>
  <w:num w:numId="5" w16cid:durableId="1010327393">
    <w:abstractNumId w:val="31"/>
  </w:num>
  <w:num w:numId="6" w16cid:durableId="850027855">
    <w:abstractNumId w:val="48"/>
  </w:num>
  <w:num w:numId="7" w16cid:durableId="1908760727">
    <w:abstractNumId w:val="27"/>
  </w:num>
  <w:num w:numId="8" w16cid:durableId="227955667">
    <w:abstractNumId w:val="0"/>
  </w:num>
  <w:num w:numId="9" w16cid:durableId="702481908">
    <w:abstractNumId w:val="7"/>
  </w:num>
  <w:num w:numId="10" w16cid:durableId="2086339798">
    <w:abstractNumId w:val="19"/>
  </w:num>
  <w:num w:numId="11" w16cid:durableId="1168911006">
    <w:abstractNumId w:val="24"/>
  </w:num>
  <w:num w:numId="12" w16cid:durableId="916211875">
    <w:abstractNumId w:val="43"/>
  </w:num>
  <w:num w:numId="13" w16cid:durableId="1315525506">
    <w:abstractNumId w:val="59"/>
  </w:num>
  <w:num w:numId="14" w16cid:durableId="902833196">
    <w:abstractNumId w:val="50"/>
  </w:num>
  <w:num w:numId="15" w16cid:durableId="802969492">
    <w:abstractNumId w:val="55"/>
  </w:num>
  <w:num w:numId="16" w16cid:durableId="505100913">
    <w:abstractNumId w:val="3"/>
  </w:num>
  <w:num w:numId="17" w16cid:durableId="1516571982">
    <w:abstractNumId w:val="23"/>
  </w:num>
  <w:num w:numId="18" w16cid:durableId="454763606">
    <w:abstractNumId w:val="14"/>
  </w:num>
  <w:num w:numId="19" w16cid:durableId="91510731">
    <w:abstractNumId w:val="25"/>
  </w:num>
  <w:num w:numId="20" w16cid:durableId="53772074">
    <w:abstractNumId w:val="18"/>
  </w:num>
  <w:num w:numId="21" w16cid:durableId="149252713">
    <w:abstractNumId w:val="44"/>
  </w:num>
  <w:num w:numId="22" w16cid:durableId="1988121839">
    <w:abstractNumId w:val="70"/>
  </w:num>
  <w:num w:numId="23" w16cid:durableId="408692549">
    <w:abstractNumId w:val="5"/>
  </w:num>
  <w:num w:numId="24" w16cid:durableId="944536886">
    <w:abstractNumId w:val="28"/>
  </w:num>
  <w:num w:numId="25" w16cid:durableId="1122070257">
    <w:abstractNumId w:val="33"/>
  </w:num>
  <w:num w:numId="26" w16cid:durableId="1679115151">
    <w:abstractNumId w:val="49"/>
  </w:num>
  <w:num w:numId="27" w16cid:durableId="1834225236">
    <w:abstractNumId w:val="67"/>
  </w:num>
  <w:num w:numId="28" w16cid:durableId="508444734">
    <w:abstractNumId w:val="41"/>
  </w:num>
  <w:num w:numId="29" w16cid:durableId="1944802312">
    <w:abstractNumId w:val="35"/>
  </w:num>
  <w:num w:numId="30" w16cid:durableId="82997186">
    <w:abstractNumId w:val="69"/>
  </w:num>
  <w:num w:numId="31" w16cid:durableId="696352154">
    <w:abstractNumId w:val="20"/>
  </w:num>
  <w:num w:numId="32" w16cid:durableId="1193616571">
    <w:abstractNumId w:val="32"/>
  </w:num>
  <w:num w:numId="33" w16cid:durableId="1246106715">
    <w:abstractNumId w:val="29"/>
  </w:num>
  <w:num w:numId="34" w16cid:durableId="625891987">
    <w:abstractNumId w:val="16"/>
  </w:num>
  <w:num w:numId="35" w16cid:durableId="950358833">
    <w:abstractNumId w:val="65"/>
  </w:num>
  <w:num w:numId="36" w16cid:durableId="51127383">
    <w:abstractNumId w:val="38"/>
  </w:num>
  <w:num w:numId="37" w16cid:durableId="537162635">
    <w:abstractNumId w:val="60"/>
  </w:num>
  <w:num w:numId="38" w16cid:durableId="839348090">
    <w:abstractNumId w:val="56"/>
  </w:num>
  <w:num w:numId="39" w16cid:durableId="640382126">
    <w:abstractNumId w:val="52"/>
  </w:num>
  <w:num w:numId="40" w16cid:durableId="1453935822">
    <w:abstractNumId w:val="11"/>
  </w:num>
  <w:num w:numId="41" w16cid:durableId="746851110">
    <w:abstractNumId w:val="53"/>
  </w:num>
  <w:num w:numId="42" w16cid:durableId="2135557225">
    <w:abstractNumId w:val="40"/>
  </w:num>
  <w:num w:numId="43" w16cid:durableId="1794403030">
    <w:abstractNumId w:val="54"/>
  </w:num>
  <w:num w:numId="44" w16cid:durableId="476265452">
    <w:abstractNumId w:val="45"/>
  </w:num>
  <w:num w:numId="45" w16cid:durableId="1577981410">
    <w:abstractNumId w:val="9"/>
  </w:num>
  <w:num w:numId="46" w16cid:durableId="1137720893">
    <w:abstractNumId w:val="30"/>
  </w:num>
  <w:num w:numId="47" w16cid:durableId="744761579">
    <w:abstractNumId w:val="73"/>
  </w:num>
  <w:num w:numId="48" w16cid:durableId="592082844">
    <w:abstractNumId w:val="66"/>
  </w:num>
  <w:num w:numId="49" w16cid:durableId="1155494457">
    <w:abstractNumId w:val="68"/>
  </w:num>
  <w:num w:numId="50" w16cid:durableId="397361846">
    <w:abstractNumId w:val="39"/>
  </w:num>
  <w:num w:numId="51" w16cid:durableId="583881225">
    <w:abstractNumId w:val="6"/>
  </w:num>
  <w:num w:numId="52" w16cid:durableId="1469590552">
    <w:abstractNumId w:val="61"/>
  </w:num>
  <w:num w:numId="53" w16cid:durableId="1875996181">
    <w:abstractNumId w:val="47"/>
  </w:num>
  <w:num w:numId="54" w16cid:durableId="1854146906">
    <w:abstractNumId w:val="62"/>
  </w:num>
  <w:num w:numId="55" w16cid:durableId="1923640034">
    <w:abstractNumId w:val="71"/>
  </w:num>
  <w:num w:numId="56" w16cid:durableId="1244025934">
    <w:abstractNumId w:val="21"/>
  </w:num>
  <w:num w:numId="57" w16cid:durableId="256256645">
    <w:abstractNumId w:val="2"/>
  </w:num>
  <w:num w:numId="58" w16cid:durableId="165629598">
    <w:abstractNumId w:val="51"/>
  </w:num>
  <w:num w:numId="59" w16cid:durableId="1147161897">
    <w:abstractNumId w:val="36"/>
  </w:num>
  <w:num w:numId="60" w16cid:durableId="1187789536">
    <w:abstractNumId w:val="15"/>
  </w:num>
  <w:num w:numId="61" w16cid:durableId="2107575997">
    <w:abstractNumId w:val="57"/>
  </w:num>
  <w:num w:numId="62" w16cid:durableId="1174733620">
    <w:abstractNumId w:val="4"/>
  </w:num>
  <w:num w:numId="63" w16cid:durableId="1547450609">
    <w:abstractNumId w:val="1"/>
  </w:num>
  <w:num w:numId="64" w16cid:durableId="586571813">
    <w:abstractNumId w:val="22"/>
  </w:num>
  <w:num w:numId="65" w16cid:durableId="318046541">
    <w:abstractNumId w:val="17"/>
  </w:num>
  <w:num w:numId="66" w16cid:durableId="1880509333">
    <w:abstractNumId w:val="8"/>
  </w:num>
  <w:num w:numId="67" w16cid:durableId="1965232572">
    <w:abstractNumId w:val="13"/>
  </w:num>
  <w:num w:numId="68" w16cid:durableId="123933917">
    <w:abstractNumId w:val="10"/>
  </w:num>
  <w:num w:numId="69" w16cid:durableId="1294363358">
    <w:abstractNumId w:val="12"/>
  </w:num>
  <w:num w:numId="70" w16cid:durableId="413354520">
    <w:abstractNumId w:val="26"/>
  </w:num>
  <w:num w:numId="71" w16cid:durableId="412050287">
    <w:abstractNumId w:val="63"/>
  </w:num>
  <w:num w:numId="72" w16cid:durableId="466121567">
    <w:abstractNumId w:val="37"/>
  </w:num>
  <w:num w:numId="73" w16cid:durableId="1899002950">
    <w:abstractNumId w:val="42"/>
  </w:num>
  <w:num w:numId="74" w16cid:durableId="301734942">
    <w:abstractNumId w:val="5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21"/>
    <w:rsid w:val="00003114"/>
    <w:rsid w:val="0000359F"/>
    <w:rsid w:val="00013076"/>
    <w:rsid w:val="00014C05"/>
    <w:rsid w:val="00022ADE"/>
    <w:rsid w:val="0002575B"/>
    <w:rsid w:val="00026CD4"/>
    <w:rsid w:val="000310D9"/>
    <w:rsid w:val="00031F26"/>
    <w:rsid w:val="00036386"/>
    <w:rsid w:val="00037CF3"/>
    <w:rsid w:val="00046236"/>
    <w:rsid w:val="0005306D"/>
    <w:rsid w:val="00061B73"/>
    <w:rsid w:val="00062422"/>
    <w:rsid w:val="00062700"/>
    <w:rsid w:val="00073B5B"/>
    <w:rsid w:val="00074F34"/>
    <w:rsid w:val="00075816"/>
    <w:rsid w:val="00076D16"/>
    <w:rsid w:val="000816B4"/>
    <w:rsid w:val="00084081"/>
    <w:rsid w:val="00085F7A"/>
    <w:rsid w:val="00087152"/>
    <w:rsid w:val="00087678"/>
    <w:rsid w:val="0009117D"/>
    <w:rsid w:val="00094CD2"/>
    <w:rsid w:val="000A27F6"/>
    <w:rsid w:val="000A4513"/>
    <w:rsid w:val="000B02BC"/>
    <w:rsid w:val="000B0397"/>
    <w:rsid w:val="000B6EAF"/>
    <w:rsid w:val="000D12CD"/>
    <w:rsid w:val="0010247B"/>
    <w:rsid w:val="001035F2"/>
    <w:rsid w:val="00103CA6"/>
    <w:rsid w:val="00105F25"/>
    <w:rsid w:val="0011306C"/>
    <w:rsid w:val="001131E3"/>
    <w:rsid w:val="00115EF2"/>
    <w:rsid w:val="001240EA"/>
    <w:rsid w:val="00124763"/>
    <w:rsid w:val="00126CA8"/>
    <w:rsid w:val="00137800"/>
    <w:rsid w:val="00141012"/>
    <w:rsid w:val="00146E88"/>
    <w:rsid w:val="00151B31"/>
    <w:rsid w:val="00172474"/>
    <w:rsid w:val="00172C8D"/>
    <w:rsid w:val="0017401F"/>
    <w:rsid w:val="001830CF"/>
    <w:rsid w:val="00183144"/>
    <w:rsid w:val="00183F6D"/>
    <w:rsid w:val="001849A0"/>
    <w:rsid w:val="001871CF"/>
    <w:rsid w:val="00192AE8"/>
    <w:rsid w:val="00192D45"/>
    <w:rsid w:val="00193F82"/>
    <w:rsid w:val="001968C6"/>
    <w:rsid w:val="00197172"/>
    <w:rsid w:val="001A53A1"/>
    <w:rsid w:val="001B0F50"/>
    <w:rsid w:val="001B58DD"/>
    <w:rsid w:val="001B612B"/>
    <w:rsid w:val="001C19A3"/>
    <w:rsid w:val="001E2CF2"/>
    <w:rsid w:val="001E4616"/>
    <w:rsid w:val="001F3972"/>
    <w:rsid w:val="001F4A30"/>
    <w:rsid w:val="001F55AB"/>
    <w:rsid w:val="00205162"/>
    <w:rsid w:val="00207570"/>
    <w:rsid w:val="00210887"/>
    <w:rsid w:val="00210B5B"/>
    <w:rsid w:val="00215988"/>
    <w:rsid w:val="0021682F"/>
    <w:rsid w:val="00221B19"/>
    <w:rsid w:val="00224F13"/>
    <w:rsid w:val="002311A5"/>
    <w:rsid w:val="00231494"/>
    <w:rsid w:val="00233897"/>
    <w:rsid w:val="0024669A"/>
    <w:rsid w:val="002468DA"/>
    <w:rsid w:val="00250685"/>
    <w:rsid w:val="002526E4"/>
    <w:rsid w:val="00254C5E"/>
    <w:rsid w:val="0025666F"/>
    <w:rsid w:val="002644CE"/>
    <w:rsid w:val="00273067"/>
    <w:rsid w:val="002769E6"/>
    <w:rsid w:val="00280543"/>
    <w:rsid w:val="00282D40"/>
    <w:rsid w:val="002834A2"/>
    <w:rsid w:val="002846CD"/>
    <w:rsid w:val="0029265B"/>
    <w:rsid w:val="00293C99"/>
    <w:rsid w:val="00294622"/>
    <w:rsid w:val="00296DDB"/>
    <w:rsid w:val="002A0E11"/>
    <w:rsid w:val="002A19C9"/>
    <w:rsid w:val="002A4D90"/>
    <w:rsid w:val="002A560F"/>
    <w:rsid w:val="002B14EE"/>
    <w:rsid w:val="002B31A7"/>
    <w:rsid w:val="002C1853"/>
    <w:rsid w:val="002C5632"/>
    <w:rsid w:val="002C655A"/>
    <w:rsid w:val="002C65E5"/>
    <w:rsid w:val="002D1094"/>
    <w:rsid w:val="002D11FB"/>
    <w:rsid w:val="002D76A8"/>
    <w:rsid w:val="002E0AA9"/>
    <w:rsid w:val="002E7176"/>
    <w:rsid w:val="002E7C77"/>
    <w:rsid w:val="002F04B6"/>
    <w:rsid w:val="002F21A6"/>
    <w:rsid w:val="002F2265"/>
    <w:rsid w:val="002F25A6"/>
    <w:rsid w:val="002F4215"/>
    <w:rsid w:val="002F64CC"/>
    <w:rsid w:val="002F6FE9"/>
    <w:rsid w:val="002F7A5D"/>
    <w:rsid w:val="003018B4"/>
    <w:rsid w:val="00302ED6"/>
    <w:rsid w:val="00310AFC"/>
    <w:rsid w:val="00311472"/>
    <w:rsid w:val="003126B8"/>
    <w:rsid w:val="0031296A"/>
    <w:rsid w:val="0031379F"/>
    <w:rsid w:val="00320D4D"/>
    <w:rsid w:val="003223A9"/>
    <w:rsid w:val="00322C78"/>
    <w:rsid w:val="003241CF"/>
    <w:rsid w:val="00324E67"/>
    <w:rsid w:val="00325165"/>
    <w:rsid w:val="00326275"/>
    <w:rsid w:val="00331EBC"/>
    <w:rsid w:val="00333CD0"/>
    <w:rsid w:val="003343B6"/>
    <w:rsid w:val="00336EF0"/>
    <w:rsid w:val="00337709"/>
    <w:rsid w:val="00337841"/>
    <w:rsid w:val="00341407"/>
    <w:rsid w:val="00345D7B"/>
    <w:rsid w:val="003464C2"/>
    <w:rsid w:val="00347BE0"/>
    <w:rsid w:val="003536C6"/>
    <w:rsid w:val="00353A7B"/>
    <w:rsid w:val="00353B1E"/>
    <w:rsid w:val="00354253"/>
    <w:rsid w:val="00354605"/>
    <w:rsid w:val="00365338"/>
    <w:rsid w:val="0036695D"/>
    <w:rsid w:val="00367DD0"/>
    <w:rsid w:val="00375727"/>
    <w:rsid w:val="00376947"/>
    <w:rsid w:val="0038066F"/>
    <w:rsid w:val="00380A5E"/>
    <w:rsid w:val="00381F88"/>
    <w:rsid w:val="00382261"/>
    <w:rsid w:val="00390087"/>
    <w:rsid w:val="00391386"/>
    <w:rsid w:val="0039245A"/>
    <w:rsid w:val="00394CC3"/>
    <w:rsid w:val="0039684F"/>
    <w:rsid w:val="003A1C82"/>
    <w:rsid w:val="003A49B7"/>
    <w:rsid w:val="003B232C"/>
    <w:rsid w:val="003B34E1"/>
    <w:rsid w:val="003B79B4"/>
    <w:rsid w:val="003C1C26"/>
    <w:rsid w:val="003C33C9"/>
    <w:rsid w:val="003C3725"/>
    <w:rsid w:val="003D0C12"/>
    <w:rsid w:val="003E23C5"/>
    <w:rsid w:val="003E3C58"/>
    <w:rsid w:val="003F24F2"/>
    <w:rsid w:val="003F2755"/>
    <w:rsid w:val="003F2BC5"/>
    <w:rsid w:val="003F4F47"/>
    <w:rsid w:val="003F5AB5"/>
    <w:rsid w:val="003F6DC1"/>
    <w:rsid w:val="00401020"/>
    <w:rsid w:val="004049B5"/>
    <w:rsid w:val="00415FB7"/>
    <w:rsid w:val="00421A6B"/>
    <w:rsid w:val="00424DB2"/>
    <w:rsid w:val="0043092B"/>
    <w:rsid w:val="004337F0"/>
    <w:rsid w:val="00433A3D"/>
    <w:rsid w:val="0043578A"/>
    <w:rsid w:val="00441879"/>
    <w:rsid w:val="004423A6"/>
    <w:rsid w:val="00443138"/>
    <w:rsid w:val="00443703"/>
    <w:rsid w:val="00452E41"/>
    <w:rsid w:val="00454D7D"/>
    <w:rsid w:val="00456DB1"/>
    <w:rsid w:val="0046148C"/>
    <w:rsid w:val="00461B21"/>
    <w:rsid w:val="00463FA1"/>
    <w:rsid w:val="004668A0"/>
    <w:rsid w:val="0047401F"/>
    <w:rsid w:val="00476976"/>
    <w:rsid w:val="00480630"/>
    <w:rsid w:val="00481B27"/>
    <w:rsid w:val="004915B1"/>
    <w:rsid w:val="00496EF6"/>
    <w:rsid w:val="004A3808"/>
    <w:rsid w:val="004A3876"/>
    <w:rsid w:val="004A3B34"/>
    <w:rsid w:val="004A64D1"/>
    <w:rsid w:val="004A7615"/>
    <w:rsid w:val="004B78CC"/>
    <w:rsid w:val="004C0449"/>
    <w:rsid w:val="004C439A"/>
    <w:rsid w:val="004D0E7B"/>
    <w:rsid w:val="004D166D"/>
    <w:rsid w:val="004D521B"/>
    <w:rsid w:val="004D55DB"/>
    <w:rsid w:val="004D6620"/>
    <w:rsid w:val="004E1535"/>
    <w:rsid w:val="004E196B"/>
    <w:rsid w:val="004E6C4F"/>
    <w:rsid w:val="004F0EAC"/>
    <w:rsid w:val="004F383E"/>
    <w:rsid w:val="004F414E"/>
    <w:rsid w:val="004F4A43"/>
    <w:rsid w:val="004F4C22"/>
    <w:rsid w:val="005006EA"/>
    <w:rsid w:val="0050074E"/>
    <w:rsid w:val="005019DA"/>
    <w:rsid w:val="005074DF"/>
    <w:rsid w:val="00510571"/>
    <w:rsid w:val="0051409A"/>
    <w:rsid w:val="00517F1E"/>
    <w:rsid w:val="00522021"/>
    <w:rsid w:val="00524FE7"/>
    <w:rsid w:val="00527F6D"/>
    <w:rsid w:val="005309AA"/>
    <w:rsid w:val="00542D7B"/>
    <w:rsid w:val="00543B0A"/>
    <w:rsid w:val="00557236"/>
    <w:rsid w:val="00563D9F"/>
    <w:rsid w:val="005664D3"/>
    <w:rsid w:val="00566825"/>
    <w:rsid w:val="005858C6"/>
    <w:rsid w:val="005863B0"/>
    <w:rsid w:val="00586D31"/>
    <w:rsid w:val="00590421"/>
    <w:rsid w:val="0059732F"/>
    <w:rsid w:val="005A3491"/>
    <w:rsid w:val="005A37CF"/>
    <w:rsid w:val="005A5B2F"/>
    <w:rsid w:val="005B2E65"/>
    <w:rsid w:val="005B43C4"/>
    <w:rsid w:val="005C4A40"/>
    <w:rsid w:val="005C61E5"/>
    <w:rsid w:val="005D2750"/>
    <w:rsid w:val="005E3549"/>
    <w:rsid w:val="005E405C"/>
    <w:rsid w:val="005F10DC"/>
    <w:rsid w:val="005F143C"/>
    <w:rsid w:val="0060049D"/>
    <w:rsid w:val="0060359D"/>
    <w:rsid w:val="00604D71"/>
    <w:rsid w:val="00607D47"/>
    <w:rsid w:val="006111E0"/>
    <w:rsid w:val="006142E8"/>
    <w:rsid w:val="00614AF0"/>
    <w:rsid w:val="006209C4"/>
    <w:rsid w:val="00620D8E"/>
    <w:rsid w:val="006263DE"/>
    <w:rsid w:val="0062714B"/>
    <w:rsid w:val="00627BFA"/>
    <w:rsid w:val="006306BE"/>
    <w:rsid w:val="00630964"/>
    <w:rsid w:val="00630B92"/>
    <w:rsid w:val="0063206B"/>
    <w:rsid w:val="00636F93"/>
    <w:rsid w:val="00640E9D"/>
    <w:rsid w:val="00644768"/>
    <w:rsid w:val="006478BD"/>
    <w:rsid w:val="00651A4A"/>
    <w:rsid w:val="006573A2"/>
    <w:rsid w:val="00661966"/>
    <w:rsid w:val="00662CE7"/>
    <w:rsid w:val="0066485D"/>
    <w:rsid w:val="00664EEB"/>
    <w:rsid w:val="006754DC"/>
    <w:rsid w:val="00675E89"/>
    <w:rsid w:val="00683128"/>
    <w:rsid w:val="00683B78"/>
    <w:rsid w:val="00687207"/>
    <w:rsid w:val="00690993"/>
    <w:rsid w:val="00694554"/>
    <w:rsid w:val="00697DC2"/>
    <w:rsid w:val="006A2904"/>
    <w:rsid w:val="006A5C82"/>
    <w:rsid w:val="006A7581"/>
    <w:rsid w:val="006B14CE"/>
    <w:rsid w:val="006B4A07"/>
    <w:rsid w:val="006B68B7"/>
    <w:rsid w:val="006C13F8"/>
    <w:rsid w:val="006C2988"/>
    <w:rsid w:val="006C4472"/>
    <w:rsid w:val="006D3FAB"/>
    <w:rsid w:val="006D5B11"/>
    <w:rsid w:val="006D638D"/>
    <w:rsid w:val="006D7A3E"/>
    <w:rsid w:val="006E0FDF"/>
    <w:rsid w:val="006E4C5F"/>
    <w:rsid w:val="006F305E"/>
    <w:rsid w:val="006F4816"/>
    <w:rsid w:val="00700CC9"/>
    <w:rsid w:val="00700ED0"/>
    <w:rsid w:val="00702C2C"/>
    <w:rsid w:val="00702E1E"/>
    <w:rsid w:val="007043AB"/>
    <w:rsid w:val="00705C59"/>
    <w:rsid w:val="00705DEB"/>
    <w:rsid w:val="007150C5"/>
    <w:rsid w:val="00721456"/>
    <w:rsid w:val="00721C99"/>
    <w:rsid w:val="00722C1D"/>
    <w:rsid w:val="00726C52"/>
    <w:rsid w:val="00727F30"/>
    <w:rsid w:val="00732418"/>
    <w:rsid w:val="00733859"/>
    <w:rsid w:val="007365FC"/>
    <w:rsid w:val="00737594"/>
    <w:rsid w:val="00742E87"/>
    <w:rsid w:val="007475A3"/>
    <w:rsid w:val="0075056C"/>
    <w:rsid w:val="007601DA"/>
    <w:rsid w:val="00761153"/>
    <w:rsid w:val="00762B8E"/>
    <w:rsid w:val="00763433"/>
    <w:rsid w:val="007729C1"/>
    <w:rsid w:val="007744F9"/>
    <w:rsid w:val="00786534"/>
    <w:rsid w:val="007911C0"/>
    <w:rsid w:val="00791532"/>
    <w:rsid w:val="00792032"/>
    <w:rsid w:val="0079363D"/>
    <w:rsid w:val="00793BEB"/>
    <w:rsid w:val="007A1AB1"/>
    <w:rsid w:val="007A376E"/>
    <w:rsid w:val="007A71D7"/>
    <w:rsid w:val="007B0980"/>
    <w:rsid w:val="007B2C81"/>
    <w:rsid w:val="007B551C"/>
    <w:rsid w:val="007C08F6"/>
    <w:rsid w:val="007C0E81"/>
    <w:rsid w:val="007C27E6"/>
    <w:rsid w:val="007C6053"/>
    <w:rsid w:val="007E2E9A"/>
    <w:rsid w:val="007E4633"/>
    <w:rsid w:val="007E484C"/>
    <w:rsid w:val="007E4D31"/>
    <w:rsid w:val="007E5E85"/>
    <w:rsid w:val="007E6684"/>
    <w:rsid w:val="007E6D3B"/>
    <w:rsid w:val="007F128E"/>
    <w:rsid w:val="007F7EBA"/>
    <w:rsid w:val="0080004B"/>
    <w:rsid w:val="00806994"/>
    <w:rsid w:val="008136F6"/>
    <w:rsid w:val="00813B84"/>
    <w:rsid w:val="00815F85"/>
    <w:rsid w:val="00817299"/>
    <w:rsid w:val="00824E31"/>
    <w:rsid w:val="00827C05"/>
    <w:rsid w:val="00827C07"/>
    <w:rsid w:val="008330A0"/>
    <w:rsid w:val="00842AD1"/>
    <w:rsid w:val="00844F24"/>
    <w:rsid w:val="00850072"/>
    <w:rsid w:val="00851B09"/>
    <w:rsid w:val="00855528"/>
    <w:rsid w:val="00856FA0"/>
    <w:rsid w:val="00861CD5"/>
    <w:rsid w:val="00865F8C"/>
    <w:rsid w:val="008712A4"/>
    <w:rsid w:val="0087145F"/>
    <w:rsid w:val="00880C2F"/>
    <w:rsid w:val="00882973"/>
    <w:rsid w:val="0088359A"/>
    <w:rsid w:val="0089113E"/>
    <w:rsid w:val="00894DAA"/>
    <w:rsid w:val="008950F3"/>
    <w:rsid w:val="0089601D"/>
    <w:rsid w:val="00896308"/>
    <w:rsid w:val="008A3824"/>
    <w:rsid w:val="008A48F0"/>
    <w:rsid w:val="008A5080"/>
    <w:rsid w:val="008B1681"/>
    <w:rsid w:val="008B3CCD"/>
    <w:rsid w:val="008C774B"/>
    <w:rsid w:val="008D2CD9"/>
    <w:rsid w:val="008D52E7"/>
    <w:rsid w:val="008D6BAF"/>
    <w:rsid w:val="008E0BDD"/>
    <w:rsid w:val="008F10FB"/>
    <w:rsid w:val="008F7671"/>
    <w:rsid w:val="009042D4"/>
    <w:rsid w:val="0091161C"/>
    <w:rsid w:val="0091258A"/>
    <w:rsid w:val="00912CE1"/>
    <w:rsid w:val="00916E01"/>
    <w:rsid w:val="00921744"/>
    <w:rsid w:val="0093089E"/>
    <w:rsid w:val="00931D61"/>
    <w:rsid w:val="00934EDD"/>
    <w:rsid w:val="009364B9"/>
    <w:rsid w:val="00937BA9"/>
    <w:rsid w:val="0094191A"/>
    <w:rsid w:val="00943AD9"/>
    <w:rsid w:val="00947672"/>
    <w:rsid w:val="00953A5F"/>
    <w:rsid w:val="00967DF2"/>
    <w:rsid w:val="00970BDF"/>
    <w:rsid w:val="009742CE"/>
    <w:rsid w:val="009760C1"/>
    <w:rsid w:val="0098262D"/>
    <w:rsid w:val="009826FA"/>
    <w:rsid w:val="00985DB8"/>
    <w:rsid w:val="00987A5C"/>
    <w:rsid w:val="00993564"/>
    <w:rsid w:val="0099453B"/>
    <w:rsid w:val="009949F7"/>
    <w:rsid w:val="009A0B33"/>
    <w:rsid w:val="009A5D91"/>
    <w:rsid w:val="009A6D04"/>
    <w:rsid w:val="009B2019"/>
    <w:rsid w:val="009B3A25"/>
    <w:rsid w:val="009B763F"/>
    <w:rsid w:val="009C348A"/>
    <w:rsid w:val="009D2927"/>
    <w:rsid w:val="009D420B"/>
    <w:rsid w:val="009E286C"/>
    <w:rsid w:val="009E4EB6"/>
    <w:rsid w:val="009E53F8"/>
    <w:rsid w:val="009F23CE"/>
    <w:rsid w:val="009F4185"/>
    <w:rsid w:val="009F4753"/>
    <w:rsid w:val="009F4818"/>
    <w:rsid w:val="009F661F"/>
    <w:rsid w:val="00A02B15"/>
    <w:rsid w:val="00A05B5A"/>
    <w:rsid w:val="00A06A9E"/>
    <w:rsid w:val="00A10BCA"/>
    <w:rsid w:val="00A111CC"/>
    <w:rsid w:val="00A20604"/>
    <w:rsid w:val="00A21368"/>
    <w:rsid w:val="00A242E6"/>
    <w:rsid w:val="00A3596F"/>
    <w:rsid w:val="00A379B9"/>
    <w:rsid w:val="00A37B99"/>
    <w:rsid w:val="00A41106"/>
    <w:rsid w:val="00A44EA2"/>
    <w:rsid w:val="00A45B0E"/>
    <w:rsid w:val="00A509F0"/>
    <w:rsid w:val="00A64179"/>
    <w:rsid w:val="00A71397"/>
    <w:rsid w:val="00A76CF8"/>
    <w:rsid w:val="00A77481"/>
    <w:rsid w:val="00A80149"/>
    <w:rsid w:val="00A830A3"/>
    <w:rsid w:val="00A91926"/>
    <w:rsid w:val="00A94123"/>
    <w:rsid w:val="00A96243"/>
    <w:rsid w:val="00AA3586"/>
    <w:rsid w:val="00AA3B7F"/>
    <w:rsid w:val="00AA5859"/>
    <w:rsid w:val="00AB165D"/>
    <w:rsid w:val="00AB316D"/>
    <w:rsid w:val="00AB55EC"/>
    <w:rsid w:val="00AB5E9A"/>
    <w:rsid w:val="00AB7890"/>
    <w:rsid w:val="00AC1B36"/>
    <w:rsid w:val="00AD1213"/>
    <w:rsid w:val="00AE0380"/>
    <w:rsid w:val="00AE093B"/>
    <w:rsid w:val="00AF294E"/>
    <w:rsid w:val="00AF6A71"/>
    <w:rsid w:val="00B033C1"/>
    <w:rsid w:val="00B05B7F"/>
    <w:rsid w:val="00B117D2"/>
    <w:rsid w:val="00B14EE3"/>
    <w:rsid w:val="00B154C0"/>
    <w:rsid w:val="00B173EB"/>
    <w:rsid w:val="00B179EA"/>
    <w:rsid w:val="00B20ABE"/>
    <w:rsid w:val="00B24112"/>
    <w:rsid w:val="00B26C3F"/>
    <w:rsid w:val="00B34B58"/>
    <w:rsid w:val="00B37818"/>
    <w:rsid w:val="00B43FA4"/>
    <w:rsid w:val="00B45DDD"/>
    <w:rsid w:val="00B46D78"/>
    <w:rsid w:val="00B56C13"/>
    <w:rsid w:val="00B621E0"/>
    <w:rsid w:val="00B660DA"/>
    <w:rsid w:val="00B70380"/>
    <w:rsid w:val="00B73146"/>
    <w:rsid w:val="00B74101"/>
    <w:rsid w:val="00B76912"/>
    <w:rsid w:val="00B950DC"/>
    <w:rsid w:val="00BA1090"/>
    <w:rsid w:val="00BA55BF"/>
    <w:rsid w:val="00BA626E"/>
    <w:rsid w:val="00BA7990"/>
    <w:rsid w:val="00BA7A68"/>
    <w:rsid w:val="00BB0200"/>
    <w:rsid w:val="00BB4FAC"/>
    <w:rsid w:val="00BC0F08"/>
    <w:rsid w:val="00BC14C3"/>
    <w:rsid w:val="00BC19B5"/>
    <w:rsid w:val="00BC218A"/>
    <w:rsid w:val="00BD207E"/>
    <w:rsid w:val="00BD2D81"/>
    <w:rsid w:val="00BD3284"/>
    <w:rsid w:val="00BD57C2"/>
    <w:rsid w:val="00BD6650"/>
    <w:rsid w:val="00BE092D"/>
    <w:rsid w:val="00BF0ED9"/>
    <w:rsid w:val="00C05B62"/>
    <w:rsid w:val="00C067CF"/>
    <w:rsid w:val="00C230C8"/>
    <w:rsid w:val="00C30522"/>
    <w:rsid w:val="00C30792"/>
    <w:rsid w:val="00C33A06"/>
    <w:rsid w:val="00C35691"/>
    <w:rsid w:val="00C35A77"/>
    <w:rsid w:val="00C35DEF"/>
    <w:rsid w:val="00C373C2"/>
    <w:rsid w:val="00C37ADE"/>
    <w:rsid w:val="00C422EB"/>
    <w:rsid w:val="00C464D3"/>
    <w:rsid w:val="00C52E04"/>
    <w:rsid w:val="00C71250"/>
    <w:rsid w:val="00C7226E"/>
    <w:rsid w:val="00C72A02"/>
    <w:rsid w:val="00C77F14"/>
    <w:rsid w:val="00C828EA"/>
    <w:rsid w:val="00C8781F"/>
    <w:rsid w:val="00C971F9"/>
    <w:rsid w:val="00CA7B87"/>
    <w:rsid w:val="00CB0428"/>
    <w:rsid w:val="00CB689B"/>
    <w:rsid w:val="00CB7004"/>
    <w:rsid w:val="00CC3596"/>
    <w:rsid w:val="00CC573E"/>
    <w:rsid w:val="00CC6D3B"/>
    <w:rsid w:val="00CD23AC"/>
    <w:rsid w:val="00CD2784"/>
    <w:rsid w:val="00CD6B16"/>
    <w:rsid w:val="00CE0489"/>
    <w:rsid w:val="00CE0AD4"/>
    <w:rsid w:val="00CE1CEB"/>
    <w:rsid w:val="00CE6E59"/>
    <w:rsid w:val="00CE7033"/>
    <w:rsid w:val="00CF1F52"/>
    <w:rsid w:val="00CF2E40"/>
    <w:rsid w:val="00CF3A5B"/>
    <w:rsid w:val="00CF5F07"/>
    <w:rsid w:val="00CF60B5"/>
    <w:rsid w:val="00CF74AB"/>
    <w:rsid w:val="00D00BFF"/>
    <w:rsid w:val="00D020F0"/>
    <w:rsid w:val="00D04765"/>
    <w:rsid w:val="00D04A57"/>
    <w:rsid w:val="00D1581B"/>
    <w:rsid w:val="00D167ED"/>
    <w:rsid w:val="00D20BA1"/>
    <w:rsid w:val="00D255C5"/>
    <w:rsid w:val="00D315D9"/>
    <w:rsid w:val="00D33AED"/>
    <w:rsid w:val="00D34DA8"/>
    <w:rsid w:val="00D34F55"/>
    <w:rsid w:val="00D37073"/>
    <w:rsid w:val="00D477BA"/>
    <w:rsid w:val="00D51754"/>
    <w:rsid w:val="00D56F00"/>
    <w:rsid w:val="00D62FC0"/>
    <w:rsid w:val="00D63A10"/>
    <w:rsid w:val="00D65B49"/>
    <w:rsid w:val="00D71983"/>
    <w:rsid w:val="00D767DE"/>
    <w:rsid w:val="00D80B6D"/>
    <w:rsid w:val="00D810D4"/>
    <w:rsid w:val="00D81F52"/>
    <w:rsid w:val="00D8355D"/>
    <w:rsid w:val="00D84929"/>
    <w:rsid w:val="00D92FED"/>
    <w:rsid w:val="00DA273E"/>
    <w:rsid w:val="00DA55F5"/>
    <w:rsid w:val="00DA59E6"/>
    <w:rsid w:val="00DB0B6B"/>
    <w:rsid w:val="00DB4D54"/>
    <w:rsid w:val="00DB5B44"/>
    <w:rsid w:val="00DC044C"/>
    <w:rsid w:val="00DD1095"/>
    <w:rsid w:val="00DD13CD"/>
    <w:rsid w:val="00DD3217"/>
    <w:rsid w:val="00DD6161"/>
    <w:rsid w:val="00DE6DCF"/>
    <w:rsid w:val="00DF206A"/>
    <w:rsid w:val="00DF52FC"/>
    <w:rsid w:val="00E00B01"/>
    <w:rsid w:val="00E02450"/>
    <w:rsid w:val="00E0394E"/>
    <w:rsid w:val="00E057DE"/>
    <w:rsid w:val="00E07E47"/>
    <w:rsid w:val="00E232A6"/>
    <w:rsid w:val="00E24A56"/>
    <w:rsid w:val="00E24CD8"/>
    <w:rsid w:val="00E300FE"/>
    <w:rsid w:val="00E3106C"/>
    <w:rsid w:val="00E34EF7"/>
    <w:rsid w:val="00E37702"/>
    <w:rsid w:val="00E37B3F"/>
    <w:rsid w:val="00E37BAA"/>
    <w:rsid w:val="00E42809"/>
    <w:rsid w:val="00E42AF3"/>
    <w:rsid w:val="00E453C6"/>
    <w:rsid w:val="00E45FE3"/>
    <w:rsid w:val="00E500C3"/>
    <w:rsid w:val="00E530DB"/>
    <w:rsid w:val="00E54536"/>
    <w:rsid w:val="00E64F52"/>
    <w:rsid w:val="00E7183C"/>
    <w:rsid w:val="00E741FE"/>
    <w:rsid w:val="00E820BC"/>
    <w:rsid w:val="00E8692F"/>
    <w:rsid w:val="00E91348"/>
    <w:rsid w:val="00E92A92"/>
    <w:rsid w:val="00E95BD3"/>
    <w:rsid w:val="00E97E71"/>
    <w:rsid w:val="00EA1603"/>
    <w:rsid w:val="00EA3DE3"/>
    <w:rsid w:val="00EA74A8"/>
    <w:rsid w:val="00EC7673"/>
    <w:rsid w:val="00ED532B"/>
    <w:rsid w:val="00EE02F2"/>
    <w:rsid w:val="00EE0B80"/>
    <w:rsid w:val="00EE0DCB"/>
    <w:rsid w:val="00EE1A41"/>
    <w:rsid w:val="00EF197E"/>
    <w:rsid w:val="00EF1C4F"/>
    <w:rsid w:val="00EF2AEA"/>
    <w:rsid w:val="00EF447E"/>
    <w:rsid w:val="00EF547A"/>
    <w:rsid w:val="00EF6C40"/>
    <w:rsid w:val="00F026B5"/>
    <w:rsid w:val="00F02779"/>
    <w:rsid w:val="00F06AD7"/>
    <w:rsid w:val="00F1304E"/>
    <w:rsid w:val="00F13E66"/>
    <w:rsid w:val="00F14FEC"/>
    <w:rsid w:val="00F1733B"/>
    <w:rsid w:val="00F23763"/>
    <w:rsid w:val="00F272AC"/>
    <w:rsid w:val="00F30EBA"/>
    <w:rsid w:val="00F32D70"/>
    <w:rsid w:val="00F347EF"/>
    <w:rsid w:val="00F35543"/>
    <w:rsid w:val="00F36983"/>
    <w:rsid w:val="00F43617"/>
    <w:rsid w:val="00F4649F"/>
    <w:rsid w:val="00F549CC"/>
    <w:rsid w:val="00F55837"/>
    <w:rsid w:val="00F61B0C"/>
    <w:rsid w:val="00F658FD"/>
    <w:rsid w:val="00F7280F"/>
    <w:rsid w:val="00F8142F"/>
    <w:rsid w:val="00F852BB"/>
    <w:rsid w:val="00F864E3"/>
    <w:rsid w:val="00F86D0A"/>
    <w:rsid w:val="00F96284"/>
    <w:rsid w:val="00F9648C"/>
    <w:rsid w:val="00FA1D00"/>
    <w:rsid w:val="00FA28BC"/>
    <w:rsid w:val="00FA78FF"/>
    <w:rsid w:val="00FB4429"/>
    <w:rsid w:val="00FB5A81"/>
    <w:rsid w:val="00FC0451"/>
    <w:rsid w:val="00FC5EC4"/>
    <w:rsid w:val="00FD0790"/>
    <w:rsid w:val="00FD3EFD"/>
    <w:rsid w:val="00FD59B7"/>
    <w:rsid w:val="00FE01A2"/>
    <w:rsid w:val="00FF02A4"/>
    <w:rsid w:val="00FF0784"/>
    <w:rsid w:val="00FF148D"/>
    <w:rsid w:val="00FF23AE"/>
    <w:rsid w:val="00FF54E8"/>
    <w:rsid w:val="00FF6424"/>
    <w:rsid w:val="00FF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BFA6D"/>
  <w15:chartTrackingRefBased/>
  <w15:docId w15:val="{636D11F1-E90D-4922-94C7-6F8E7CBC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77481"/>
    <w:pPr>
      <w:spacing w:line="256" w:lineRule="auto"/>
    </w:pPr>
  </w:style>
  <w:style w:type="paragraph" w:styleId="1">
    <w:name w:val="heading 1"/>
    <w:basedOn w:val="a0"/>
    <w:next w:val="a0"/>
    <w:link w:val="10"/>
    <w:uiPriority w:val="9"/>
    <w:qFormat/>
    <w:rsid w:val="00CE7033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E7033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10A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урс_текст"/>
    <w:basedOn w:val="a0"/>
    <w:link w:val="a5"/>
    <w:qFormat/>
    <w:rsid w:val="008D52E7"/>
    <w:pPr>
      <w:spacing w:after="0" w:line="360" w:lineRule="auto"/>
      <w:ind w:firstLine="709"/>
      <w:jc w:val="both"/>
    </w:pPr>
    <w:rPr>
      <w:rFonts w:ascii="Times New Roman" w:hAnsi="Times New Roman" w:cs="Times New Roman"/>
      <w:bCs/>
      <w:sz w:val="28"/>
      <w:szCs w:val="44"/>
    </w:rPr>
  </w:style>
  <w:style w:type="character" w:customStyle="1" w:styleId="a5">
    <w:name w:val="Курс_текст Знак"/>
    <w:basedOn w:val="a1"/>
    <w:link w:val="a4"/>
    <w:rsid w:val="008D52E7"/>
    <w:rPr>
      <w:rFonts w:ascii="Times New Roman" w:hAnsi="Times New Roman" w:cs="Times New Roman"/>
      <w:bCs/>
      <w:sz w:val="28"/>
      <w:szCs w:val="44"/>
    </w:rPr>
  </w:style>
  <w:style w:type="paragraph" w:customStyle="1" w:styleId="a6">
    <w:name w:val="Курс_параграф"/>
    <w:basedOn w:val="2"/>
    <w:next w:val="a4"/>
    <w:link w:val="a7"/>
    <w:qFormat/>
    <w:rsid w:val="00CE7033"/>
    <w:pPr>
      <w:spacing w:before="360"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7">
    <w:name w:val="Курс_параграф Знак"/>
    <w:basedOn w:val="20"/>
    <w:link w:val="a6"/>
    <w:rsid w:val="00CE703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1"/>
    <w:link w:val="2"/>
    <w:uiPriority w:val="9"/>
    <w:semiHidden/>
    <w:rsid w:val="00CE70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8">
    <w:name w:val="Курс_глава"/>
    <w:basedOn w:val="1"/>
    <w:next w:val="a6"/>
    <w:link w:val="a9"/>
    <w:qFormat/>
    <w:rsid w:val="00CE7033"/>
    <w:pPr>
      <w:pageBreakBefore/>
      <w:spacing w:before="360" w:line="360" w:lineRule="auto"/>
      <w:jc w:val="center"/>
    </w:pPr>
    <w:rPr>
      <w:rFonts w:ascii="Times New Roman" w:hAnsi="Times New Roman"/>
      <w:b/>
      <w:caps/>
      <w:color w:val="000000" w:themeColor="text1"/>
    </w:rPr>
  </w:style>
  <w:style w:type="character" w:customStyle="1" w:styleId="a9">
    <w:name w:val="Курс_глава Знак"/>
    <w:basedOn w:val="10"/>
    <w:link w:val="a8"/>
    <w:rsid w:val="00CE7033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10">
    <w:name w:val="Заголовок 1 Знак"/>
    <w:basedOn w:val="a1"/>
    <w:link w:val="1"/>
    <w:uiPriority w:val="9"/>
    <w:rsid w:val="00CE7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a">
    <w:name w:val="Капс_центр"/>
    <w:link w:val="ab"/>
    <w:qFormat/>
    <w:rsid w:val="00CE7033"/>
    <w:pPr>
      <w:spacing w:line="240" w:lineRule="auto"/>
      <w:jc w:val="center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ab">
    <w:name w:val="Капс_центр Знак"/>
    <w:basedOn w:val="a1"/>
    <w:link w:val="aa"/>
    <w:rsid w:val="00CE7033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table" w:styleId="ac">
    <w:name w:val="Table Grid"/>
    <w:basedOn w:val="a2"/>
    <w:uiPriority w:val="39"/>
    <w:rsid w:val="0021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Код"/>
    <w:basedOn w:val="a0"/>
    <w:next w:val="a4"/>
    <w:link w:val="ae"/>
    <w:qFormat/>
    <w:rsid w:val="005074DF"/>
    <w:pPr>
      <w:shd w:val="clear" w:color="auto" w:fill="E7E6E6" w:themeFill="background2"/>
      <w:spacing w:line="240" w:lineRule="auto"/>
      <w:ind w:firstLine="567"/>
    </w:pPr>
    <w:rPr>
      <w:rFonts w:ascii="JetBrains Mono" w:hAnsi="JetBrains Mono"/>
      <w:sz w:val="16"/>
      <w:szCs w:val="24"/>
      <w:lang w:val="en-US"/>
    </w:rPr>
  </w:style>
  <w:style w:type="character" w:customStyle="1" w:styleId="ae">
    <w:name w:val="Код Знак"/>
    <w:basedOn w:val="a1"/>
    <w:link w:val="ad"/>
    <w:rsid w:val="005074DF"/>
    <w:rPr>
      <w:rFonts w:ascii="JetBrains Mono" w:hAnsi="JetBrains Mono"/>
      <w:sz w:val="16"/>
      <w:szCs w:val="24"/>
      <w:shd w:val="clear" w:color="auto" w:fill="E7E6E6" w:themeFill="background2"/>
      <w:lang w:val="en-US"/>
    </w:rPr>
  </w:style>
  <w:style w:type="paragraph" w:styleId="af">
    <w:name w:val="List Paragraph"/>
    <w:basedOn w:val="a0"/>
    <w:uiPriority w:val="34"/>
    <w:qFormat/>
    <w:rsid w:val="00183F6D"/>
    <w:pPr>
      <w:ind w:left="720"/>
      <w:contextualSpacing/>
    </w:pPr>
  </w:style>
  <w:style w:type="paragraph" w:styleId="a">
    <w:name w:val="List"/>
    <w:basedOn w:val="a4"/>
    <w:autoRedefine/>
    <w:uiPriority w:val="99"/>
    <w:unhideWhenUsed/>
    <w:rsid w:val="00524FE7"/>
    <w:pPr>
      <w:numPr>
        <w:numId w:val="1"/>
      </w:numPr>
      <w:contextualSpacing/>
    </w:pPr>
  </w:style>
  <w:style w:type="paragraph" w:styleId="af0">
    <w:name w:val="TOC Heading"/>
    <w:basedOn w:val="1"/>
    <w:next w:val="a0"/>
    <w:uiPriority w:val="39"/>
    <w:unhideWhenUsed/>
    <w:qFormat/>
    <w:rsid w:val="00BB0200"/>
    <w:pPr>
      <w:outlineLvl w:val="9"/>
    </w:pPr>
    <w:rPr>
      <w:lang w:eastAsia="ru-RU"/>
    </w:rPr>
  </w:style>
  <w:style w:type="paragraph" w:styleId="af1">
    <w:name w:val="header"/>
    <w:basedOn w:val="a0"/>
    <w:link w:val="af2"/>
    <w:uiPriority w:val="99"/>
    <w:unhideWhenUsed/>
    <w:rsid w:val="00CF5F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CF5F07"/>
  </w:style>
  <w:style w:type="paragraph" w:styleId="af3">
    <w:name w:val="footer"/>
    <w:basedOn w:val="a0"/>
    <w:link w:val="af4"/>
    <w:uiPriority w:val="99"/>
    <w:unhideWhenUsed/>
    <w:rsid w:val="00CF5F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CF5F07"/>
  </w:style>
  <w:style w:type="paragraph" w:styleId="11">
    <w:name w:val="toc 1"/>
    <w:basedOn w:val="a0"/>
    <w:next w:val="a0"/>
    <w:autoRedefine/>
    <w:uiPriority w:val="39"/>
    <w:unhideWhenUsed/>
    <w:rsid w:val="00E0394E"/>
    <w:pPr>
      <w:tabs>
        <w:tab w:val="right" w:leader="dot" w:pos="9628"/>
      </w:tabs>
      <w:spacing w:after="100" w:line="360" w:lineRule="auto"/>
    </w:pPr>
  </w:style>
  <w:style w:type="character" w:styleId="af5">
    <w:name w:val="Hyperlink"/>
    <w:basedOn w:val="a1"/>
    <w:uiPriority w:val="99"/>
    <w:unhideWhenUsed/>
    <w:rsid w:val="005E3549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2B14EE"/>
    <w:pPr>
      <w:spacing w:after="100"/>
      <w:ind w:left="220"/>
    </w:pPr>
  </w:style>
  <w:style w:type="character" w:styleId="af6">
    <w:name w:val="Unresolved Mention"/>
    <w:basedOn w:val="a1"/>
    <w:uiPriority w:val="99"/>
    <w:semiHidden/>
    <w:unhideWhenUsed/>
    <w:rsid w:val="00433A3D"/>
    <w:rPr>
      <w:color w:val="605E5C"/>
      <w:shd w:val="clear" w:color="auto" w:fill="E1DFDD"/>
    </w:rPr>
  </w:style>
  <w:style w:type="paragraph" w:customStyle="1" w:styleId="p1">
    <w:name w:val="p1"/>
    <w:basedOn w:val="a0"/>
    <w:rsid w:val="00CB689B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310A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7">
    <w:name w:val="Normal (Web)"/>
    <w:basedOn w:val="a0"/>
    <w:uiPriority w:val="99"/>
    <w:unhideWhenUsed/>
    <w:rsid w:val="00184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21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9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15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7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ydy1\OneDrive\&#1044;&#1086;&#1082;&#1091;&#1084;&#1077;&#1085;&#1090;&#1099;\&#1053;&#1072;&#1089;&#1090;&#1088;&#1072;&#1080;&#1074;&#1072;&#1077;&#1084;&#1099;&#1077;%20&#1096;&#1072;&#1073;&#1083;&#1086;&#1085;&#1099;%20Office\&#1064;&#1072;&#1073;&#1083;&#1086;&#1085;_&#1096;&#1088;&#1080;&#1092;&#1090;&#109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23179-24C4-4D96-9AA3-AA1830D37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C:\Users\vydy1\OneDrive\Документы\Настраиваемые шаблоны Office\Шаблон_шрифты.dotx</Template>
  <TotalTime>1230</TotalTime>
  <Pages>82</Pages>
  <Words>16636</Words>
  <Characters>94828</Characters>
  <Application>Microsoft Office Word</Application>
  <DocSecurity>0</DocSecurity>
  <Lines>790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Kolesnikov</dc:creator>
  <cp:keywords/>
  <dc:description/>
  <cp:lastModifiedBy>Vlad Kolesnikov</cp:lastModifiedBy>
  <cp:revision>705</cp:revision>
  <cp:lastPrinted>2025-06-04T06:28:00Z</cp:lastPrinted>
  <dcterms:created xsi:type="dcterms:W3CDTF">2024-04-30T14:50:00Z</dcterms:created>
  <dcterms:modified xsi:type="dcterms:W3CDTF">2026-05-25T23:23:00Z</dcterms:modified>
</cp:coreProperties>
</file>